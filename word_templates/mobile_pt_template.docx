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43CF1783">
                <wp:extent cx="6646013" cy="6442363"/>
                <wp:effectExtent l="0" t="0" r="2540" b="0"/>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138" cy="6444423"/>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49208AD8" w:rsidR="00C204F5" w:rsidRDefault="00DC3AD4" w:rsidP="004C44BA">
      <w:pPr>
        <w:pStyle w:val="Deloitte-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322A87">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322A87">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9554294" w:rsidR="00F232CD" w:rsidRDefault="00E720E5" w:rsidP="004C44BA">
      <w:pPr>
        <w:pStyle w:val="Deloitte-DocumentText"/>
        <w:rPr>
          <w:sz w:val="36"/>
        </w:rPr>
      </w:pPr>
      <w:r>
        <w:rPr>
          <w:sz w:val="36"/>
        </w:rPr>
        <w:fldChar w:fldCharType="begin"/>
      </w:r>
      <w:r>
        <w:rPr>
          <w:sz w:val="36"/>
        </w:rPr>
        <w:instrText xml:space="preserve"> DOCPROPERTY  projectFullName  \* MERGEFORMAT </w:instrText>
      </w:r>
      <w:r>
        <w:rPr>
          <w:sz w:val="36"/>
        </w:rPr>
        <w:fldChar w:fldCharType="separate"/>
      </w:r>
      <w:r w:rsidR="00322A87">
        <w:rPr>
          <w:sz w:val="36"/>
        </w:rPr>
        <w:t>IT Security Assessment for XXX Application</w:t>
      </w:r>
      <w:r>
        <w:rPr>
          <w:sz w:val="36"/>
        </w:rPr>
        <w:fldChar w:fldCharType="end"/>
      </w:r>
    </w:p>
    <w:p w14:paraId="268B44CE" w14:textId="391A67F4" w:rsidR="00F232CD" w:rsidRDefault="00322A87" w:rsidP="004C44BA">
      <w:pPr>
        <w:pStyle w:val="Deloitte-DocumentText"/>
      </w:pPr>
      <w:r>
        <w:fldChar w:fldCharType="begin"/>
      </w:r>
      <w:r>
        <w:instrText xml:space="preserve"> DOCPROPERTY  reportType  \* MERGEFORMAT </w:instrText>
      </w:r>
      <w:r>
        <w:fldChar w:fldCharType="separate"/>
      </w:r>
      <w:r>
        <w:t>Draft Report</w:t>
      </w:r>
      <w:r>
        <w:fldChar w:fldCharType="end"/>
      </w:r>
    </w:p>
    <w:p w14:paraId="1179393A" w14:textId="7F4C9913" w:rsidR="00F232CD" w:rsidRDefault="00F232CD" w:rsidP="004C44BA">
      <w:pPr>
        <w:pStyle w:val="Deloitte-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322A87">
        <w:rPr>
          <w:rFonts w:eastAsiaTheme="minorHAnsi"/>
          <w:b w:val="0"/>
          <w:lang w:eastAsia="en-US"/>
        </w:rPr>
        <w:t>September 2025</w:t>
      </w:r>
      <w:r>
        <w:rPr>
          <w:rFonts w:eastAsiaTheme="minorHAnsi"/>
          <w:b w:val="0"/>
          <w:lang w:eastAsia="en-US"/>
        </w:rPr>
        <w:fldChar w:fldCharType="end"/>
      </w:r>
    </w:p>
    <w:p w14:paraId="4A6EA108" w14:textId="71C88C0D"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322A87">
        <w:rPr>
          <w:b/>
        </w:rPr>
        <w:t>Confidential</w:t>
      </w:r>
      <w:r>
        <w:rPr>
          <w:b/>
        </w:rPr>
        <w:fldChar w:fldCharType="end"/>
      </w:r>
    </w:p>
    <w:p w14:paraId="1AC6F6D3" w14:textId="77777777" w:rsidR="004C44BA" w:rsidRPr="004C44BA" w:rsidRDefault="004C44BA" w:rsidP="004C44BA">
      <w:pPr>
        <w:pStyle w:val="Deloitte-PanelHeading"/>
      </w:pPr>
      <w:bookmarkStart w:id="0" w:name="_Toc475540963"/>
      <w:bookmarkStart w:id="1" w:name="_Toc363034401"/>
      <w:bookmarkStart w:id="2" w:name="_Toc363034427"/>
      <w:bookmarkStart w:id="3" w:name="_Toc363051664"/>
      <w:r w:rsidRPr="004C44BA">
        <w:t>Confidentiality Statement</w:t>
      </w:r>
      <w:bookmarkEnd w:id="0"/>
    </w:p>
    <w:p w14:paraId="2F54AF3F" w14:textId="77777777" w:rsidR="0076281E" w:rsidRPr="00DE1EE4" w:rsidRDefault="0076281E" w:rsidP="0076281E">
      <w:pPr>
        <w:pStyle w:val="Deloitte-DocumentText"/>
        <w:spacing w:after="240"/>
        <w:rPr>
          <w:b/>
          <w:bCs/>
          <w:color w:val="FFFFFF" w:themeColor="background1"/>
          <w:sz w:val="28"/>
          <w:szCs w:val="28"/>
        </w:rPr>
      </w:pPr>
      <w:r w:rsidRPr="00E16D39">
        <w:rPr>
          <w:b/>
          <w:bCs/>
          <w:color w:val="FFFFFF" w:themeColor="background1"/>
          <w:sz w:val="28"/>
          <w:szCs w:val="28"/>
        </w:rPr>
        <w:lastRenderedPageBreak/>
        <w:t>Confidentiality Statement</w:t>
      </w:r>
    </w:p>
    <w:p w14:paraId="5DF7C7A7" w14:textId="36600445" w:rsidR="004C44BA" w:rsidRPr="004C44BA" w:rsidRDefault="004C44BA" w:rsidP="004C44BA">
      <w:pPr>
        <w:pStyle w:val="Deloitte-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322A87">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322A87">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322A87">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8E4633">
            <w:rPr>
              <w:color w:val="FFFFFF" w:themeColor="background1"/>
            </w:rPr>
            <w:t xml:space="preserve">Deloitte &amp; </w:t>
          </w:r>
          <w:proofErr w:type="spellStart"/>
          <w:r w:rsidR="008E4633">
            <w:rPr>
              <w:color w:val="FFFFFF" w:themeColor="background1"/>
            </w:rPr>
            <w:t>Touche</w:t>
          </w:r>
          <w:proofErr w:type="spellEnd"/>
          <w:r w:rsidR="008E4633">
            <w:rPr>
              <w:color w:val="FFFFFF" w:themeColor="background1"/>
            </w:rPr>
            <w:t xml:space="preserve"> Enterprise Risk Services Pte Ltd</w:t>
          </w:r>
        </w:sdtContent>
      </w:sdt>
      <w:r w:rsidRPr="004C44BA">
        <w:rPr>
          <w:color w:val="FFFFFF" w:themeColor="background1"/>
        </w:rPr>
        <w:t xml:space="preserve"> (“Deloitte”).</w:t>
      </w:r>
    </w:p>
    <w:p w14:paraId="05B34B0E" w14:textId="01AE9CDD" w:rsidR="004C44BA" w:rsidRPr="00C10E7C" w:rsidRDefault="004C44BA" w:rsidP="004C44BA">
      <w:pPr>
        <w:pStyle w:val="Deloitte-PanelHeading"/>
      </w:pPr>
      <w:bookmarkStart w:id="4" w:name="_Toc424661121"/>
      <w:bookmarkStart w:id="5" w:name="_Toc427234470"/>
      <w:bookmarkStart w:id="6" w:name="_Toc427615204"/>
      <w:bookmarkStart w:id="7" w:name="_Toc433667859"/>
      <w:r w:rsidRPr="00C10E7C">
        <w:t>Disclaimer</w:t>
      </w:r>
      <w:bookmarkEnd w:id="1"/>
      <w:bookmarkEnd w:id="2"/>
      <w:bookmarkEnd w:id="3"/>
      <w:bookmarkEnd w:id="4"/>
      <w:bookmarkEnd w:id="5"/>
      <w:bookmarkEnd w:id="6"/>
      <w:bookmarkEnd w:id="7"/>
    </w:p>
    <w:p w14:paraId="65601779" w14:textId="77777777" w:rsidR="002F5001" w:rsidRDefault="002F5001" w:rsidP="002F5001">
      <w:pPr>
        <w:pStyle w:val="Deloitte-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Deloitte-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Deloitte-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Deloitte-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Deloitte-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380F91BE" w:rsidR="002F5001" w:rsidRPr="004C44BA" w:rsidRDefault="002F5001" w:rsidP="002F5001">
      <w:pPr>
        <w:pStyle w:val="Deloitte-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322A87">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8D9DE8A" w:rsidR="002F5001" w:rsidRPr="004C44BA" w:rsidRDefault="002F5001" w:rsidP="002F5001">
      <w:pPr>
        <w:pStyle w:val="Deloitte-DocumentText"/>
        <w:spacing w:after="240"/>
        <w:rPr>
          <w:color w:val="FFFFFF" w:themeColor="background1"/>
        </w:rPr>
      </w:pPr>
      <w:r w:rsidRPr="004C44BA">
        <w:rPr>
          <w:color w:val="FFFFFF" w:themeColor="background1"/>
        </w:rPr>
        <w:t xml:space="preserve">Deloitte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322A87">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Deloitte-PulloutGreen"/>
      </w:pPr>
      <w:bookmarkStart w:id="8" w:name="_Toc475540965"/>
      <w:r w:rsidRPr="0089771D">
        <w:lastRenderedPageBreak/>
        <w:t>General Information</w:t>
      </w:r>
      <w:bookmarkEnd w:id="8"/>
    </w:p>
    <w:tbl>
      <w:tblPr>
        <w:tblStyle w:val="Deloitte-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18B199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Agency Full Name</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6FB5A0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XXX Application</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Deloitte-PulloutGreen"/>
      </w:pPr>
      <w:bookmarkStart w:id="9" w:name="_Toc363034404"/>
      <w:bookmarkStart w:id="10" w:name="_Toc363051667"/>
      <w:r w:rsidRPr="0013527B">
        <w:t>Document Information</w:t>
      </w:r>
      <w:bookmarkEnd w:id="9"/>
      <w:bookmarkEnd w:id="10"/>
    </w:p>
    <w:tbl>
      <w:tblPr>
        <w:tblStyle w:val="Deloitte-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92EA49E"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Draft Report</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5717427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322A87">
              <w:rPr>
                <w:noProof/>
              </w:rPr>
              <w:t>Security Assessment XXX MAPT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3B06E5B6" w:rsidR="00286E49" w:rsidRPr="00492468" w:rsidRDefault="00322A87"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0.1</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38AB6F3C"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September 2025</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Deloitte-PulloutGreen"/>
      </w:pPr>
      <w:bookmarkStart w:id="11" w:name="_Toc363034405"/>
      <w:bookmarkStart w:id="12" w:name="_Toc363051668"/>
      <w:r w:rsidRPr="00C10E7C">
        <w:t>Document Change History</w:t>
      </w:r>
      <w:bookmarkEnd w:id="11"/>
      <w:bookmarkEnd w:id="12"/>
    </w:p>
    <w:tbl>
      <w:tblPr>
        <w:tblStyle w:val="Deloitte-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68DBAE57"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03F5B4E4"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Deloitte-PulloutGreen"/>
      </w:pPr>
      <w:r w:rsidRPr="00C10E7C">
        <w:lastRenderedPageBreak/>
        <w:t>Distribution List</w:t>
      </w:r>
      <w:bookmarkEnd w:id="13"/>
      <w:bookmarkEnd w:id="14"/>
      <w:bookmarkEnd w:id="15"/>
      <w:bookmarkEnd w:id="16"/>
    </w:p>
    <w:tbl>
      <w:tblPr>
        <w:tblStyle w:val="Deloitte-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5E30F4" w:rsidRPr="00C10E7C" w14:paraId="79621DC7" w14:textId="77777777" w:rsidTr="00484270">
        <w:trPr>
          <w:trHeight w:val="533"/>
        </w:trPr>
        <w:tc>
          <w:tcPr>
            <w:tcW w:w="1722" w:type="pct"/>
          </w:tcPr>
          <w:p w14:paraId="59AEF6AC" w14:textId="0BBB78BA" w:rsidR="005E30F4" w:rsidRPr="0082303A" w:rsidRDefault="005E30F4" w:rsidP="005E30F4">
            <w:pPr>
              <w:jc w:val="left"/>
            </w:pPr>
          </w:p>
        </w:tc>
        <w:tc>
          <w:tcPr>
            <w:tcW w:w="2092" w:type="pct"/>
          </w:tcPr>
          <w:p w14:paraId="283A060B" w14:textId="2387071F" w:rsidR="005E30F4" w:rsidRPr="0082303A" w:rsidRDefault="005E30F4" w:rsidP="005E30F4">
            <w:r>
              <w:t>Agency POC</w:t>
            </w:r>
          </w:p>
        </w:tc>
        <w:tc>
          <w:tcPr>
            <w:tcW w:w="1186" w:type="pct"/>
          </w:tcPr>
          <w:p w14:paraId="55069A81" w14:textId="53D20305" w:rsidR="005E30F4" w:rsidRPr="0082303A" w:rsidRDefault="005E30F4" w:rsidP="005E30F4">
            <w:r>
              <w:t>For Info</w:t>
            </w:r>
          </w:p>
        </w:tc>
      </w:tr>
      <w:tr w:rsidR="005E30F4" w:rsidRPr="00C10E7C" w14:paraId="4B18343F" w14:textId="77777777" w:rsidTr="00484270">
        <w:trPr>
          <w:trHeight w:val="533"/>
        </w:trPr>
        <w:tc>
          <w:tcPr>
            <w:tcW w:w="1722" w:type="pct"/>
          </w:tcPr>
          <w:p w14:paraId="71104C5E" w14:textId="3ACAA8B7" w:rsidR="005E30F4" w:rsidRDefault="005E30F4" w:rsidP="005E30F4">
            <w:pPr>
              <w:jc w:val="left"/>
            </w:pPr>
          </w:p>
        </w:tc>
        <w:tc>
          <w:tcPr>
            <w:tcW w:w="2092" w:type="pct"/>
          </w:tcPr>
          <w:p w14:paraId="194EA6D1" w14:textId="0F957060" w:rsidR="005E30F4" w:rsidRDefault="005E30F4" w:rsidP="005E30F4">
            <w:r>
              <w:t>Agency POC</w:t>
            </w:r>
          </w:p>
        </w:tc>
        <w:tc>
          <w:tcPr>
            <w:tcW w:w="1186" w:type="pct"/>
          </w:tcPr>
          <w:p w14:paraId="79624C5B" w14:textId="1748F2BE" w:rsidR="005E30F4" w:rsidRPr="0082303A" w:rsidRDefault="005E30F4" w:rsidP="005E30F4">
            <w:r w:rsidRPr="0082303A">
              <w:t>Reviewer</w:t>
            </w:r>
          </w:p>
        </w:tc>
      </w:tr>
      <w:tr w:rsidR="005E30F4" w:rsidRPr="00C10E7C" w14:paraId="23530A84" w14:textId="77777777" w:rsidTr="00484270">
        <w:trPr>
          <w:trHeight w:val="533"/>
        </w:trPr>
        <w:tc>
          <w:tcPr>
            <w:tcW w:w="1722" w:type="pct"/>
          </w:tcPr>
          <w:p w14:paraId="34705C86" w14:textId="64952C87" w:rsidR="005E30F4" w:rsidRPr="0082303A" w:rsidRDefault="005E30F4" w:rsidP="005E30F4">
            <w:pPr>
              <w:jc w:val="left"/>
            </w:pPr>
          </w:p>
        </w:tc>
        <w:tc>
          <w:tcPr>
            <w:tcW w:w="2092" w:type="pct"/>
          </w:tcPr>
          <w:p w14:paraId="559A50C7" w14:textId="4EDD533A" w:rsidR="005E30F4" w:rsidRPr="0082303A" w:rsidRDefault="005E30F4" w:rsidP="005E30F4">
            <w:r>
              <w:t>Deloitte Engagement Partner</w:t>
            </w:r>
          </w:p>
        </w:tc>
        <w:tc>
          <w:tcPr>
            <w:tcW w:w="1186" w:type="pct"/>
          </w:tcPr>
          <w:p w14:paraId="1C19C2CE" w14:textId="66D083AE" w:rsidR="005E30F4" w:rsidRPr="0082303A" w:rsidRDefault="005E30F4" w:rsidP="005E30F4">
            <w:r w:rsidRPr="0082303A">
              <w:t>Reviewer</w:t>
            </w:r>
          </w:p>
        </w:tc>
      </w:tr>
      <w:tr w:rsidR="005E30F4" w:rsidRPr="00C10E7C" w14:paraId="70DF0826" w14:textId="77777777" w:rsidTr="00484270">
        <w:trPr>
          <w:trHeight w:val="533"/>
        </w:trPr>
        <w:tc>
          <w:tcPr>
            <w:tcW w:w="1722" w:type="pct"/>
          </w:tcPr>
          <w:p w14:paraId="441D501B" w14:textId="68589FFF" w:rsidR="005E30F4" w:rsidRPr="0082303A" w:rsidRDefault="005E30F4" w:rsidP="005E30F4">
            <w:pPr>
              <w:jc w:val="left"/>
            </w:pPr>
          </w:p>
        </w:tc>
        <w:tc>
          <w:tcPr>
            <w:tcW w:w="2092" w:type="pct"/>
          </w:tcPr>
          <w:p w14:paraId="3396FC8B" w14:textId="101D1D4D" w:rsidR="005E30F4" w:rsidRPr="0082303A" w:rsidRDefault="005E30F4" w:rsidP="005E30F4">
            <w:r>
              <w:t>Deloitte Engagement Director</w:t>
            </w:r>
          </w:p>
        </w:tc>
        <w:tc>
          <w:tcPr>
            <w:tcW w:w="1186" w:type="pct"/>
          </w:tcPr>
          <w:p w14:paraId="42632714" w14:textId="563324F2" w:rsidR="005E30F4" w:rsidRPr="0082303A" w:rsidRDefault="005E30F4" w:rsidP="005E30F4">
            <w:r w:rsidRPr="0082303A">
              <w:t>Reviewer</w:t>
            </w:r>
          </w:p>
        </w:tc>
      </w:tr>
      <w:tr w:rsidR="005E30F4" w:rsidRPr="00C10E7C" w14:paraId="76CD6E75" w14:textId="77777777" w:rsidTr="00484270">
        <w:trPr>
          <w:trHeight w:val="533"/>
        </w:trPr>
        <w:tc>
          <w:tcPr>
            <w:tcW w:w="1722" w:type="pct"/>
          </w:tcPr>
          <w:p w14:paraId="6868B95E" w14:textId="031D3D25" w:rsidR="005E30F4" w:rsidRDefault="005E30F4" w:rsidP="005E30F4">
            <w:pPr>
              <w:jc w:val="left"/>
            </w:pPr>
          </w:p>
        </w:tc>
        <w:tc>
          <w:tcPr>
            <w:tcW w:w="2092" w:type="pct"/>
          </w:tcPr>
          <w:p w14:paraId="149C2BE2" w14:textId="3349F9CB" w:rsidR="005E30F4" w:rsidRDefault="005E30F4" w:rsidP="005E30F4">
            <w:r>
              <w:t>Deloitte Engagement Manager</w:t>
            </w:r>
          </w:p>
        </w:tc>
        <w:tc>
          <w:tcPr>
            <w:tcW w:w="1186" w:type="pct"/>
          </w:tcPr>
          <w:p w14:paraId="464C43AF" w14:textId="0DC0ECA7" w:rsidR="005E30F4" w:rsidRDefault="005E30F4" w:rsidP="005E30F4">
            <w:r w:rsidRPr="0082303A">
              <w:t>Reviewer</w:t>
            </w:r>
          </w:p>
        </w:tc>
      </w:tr>
      <w:tr w:rsidR="005E30F4" w:rsidRPr="00C10E7C" w14:paraId="2A9E16EA" w14:textId="77777777" w:rsidTr="00484270">
        <w:trPr>
          <w:trHeight w:val="533"/>
        </w:trPr>
        <w:tc>
          <w:tcPr>
            <w:tcW w:w="1722" w:type="pct"/>
          </w:tcPr>
          <w:p w14:paraId="3937A6D7" w14:textId="3D4376E5" w:rsidR="005E30F4" w:rsidRDefault="005E30F4" w:rsidP="005E30F4">
            <w:pPr>
              <w:jc w:val="left"/>
            </w:pPr>
          </w:p>
        </w:tc>
        <w:tc>
          <w:tcPr>
            <w:tcW w:w="2092" w:type="pct"/>
          </w:tcPr>
          <w:p w14:paraId="2708663E" w14:textId="6B60C3D4" w:rsidR="005E30F4" w:rsidRDefault="005E30F4" w:rsidP="005E30F4">
            <w:r>
              <w:t>Deloitte Team Member</w:t>
            </w:r>
          </w:p>
        </w:tc>
        <w:tc>
          <w:tcPr>
            <w:tcW w:w="1186" w:type="pct"/>
          </w:tcPr>
          <w:p w14:paraId="08471931" w14:textId="5A590FBE" w:rsidR="005E30F4" w:rsidRDefault="005E30F4" w:rsidP="005E30F4">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Deloitte-PulloutGreen"/>
            <w:spacing w:line="276" w:lineRule="auto"/>
          </w:pPr>
          <w:r>
            <w:t>Table of Contents</w:t>
          </w:r>
        </w:p>
        <w:p w14:paraId="159A5FA9" w14:textId="5A5DC4B8" w:rsidR="00322A87"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15" w:history="1">
            <w:r w:rsidR="00322A87" w:rsidRPr="00645424">
              <w:rPr>
                <w:rStyle w:val="Hyperlink"/>
                <w:noProof/>
              </w:rPr>
              <w:t>1.0</w:t>
            </w:r>
            <w:r w:rsidR="00322A87">
              <w:rPr>
                <w:rFonts w:asciiTheme="minorHAnsi" w:hAnsiTheme="minorHAnsi"/>
                <w:b w:val="0"/>
                <w:noProof/>
                <w:kern w:val="2"/>
                <w:sz w:val="24"/>
                <w:szCs w:val="24"/>
                <w:lang w:val="en-SG"/>
                <w14:ligatures w14:val="standardContextual"/>
              </w:rPr>
              <w:tab/>
            </w:r>
            <w:r w:rsidR="00322A87" w:rsidRPr="00645424">
              <w:rPr>
                <w:rStyle w:val="Hyperlink"/>
                <w:noProof/>
              </w:rPr>
              <w:t>Executive Summary</w:t>
            </w:r>
            <w:r w:rsidR="00322A87">
              <w:rPr>
                <w:noProof/>
                <w:webHidden/>
              </w:rPr>
              <w:tab/>
            </w:r>
            <w:r w:rsidR="00322A87">
              <w:rPr>
                <w:noProof/>
                <w:webHidden/>
              </w:rPr>
              <w:fldChar w:fldCharType="begin"/>
            </w:r>
            <w:r w:rsidR="00322A87">
              <w:rPr>
                <w:noProof/>
                <w:webHidden/>
              </w:rPr>
              <w:instrText xml:space="preserve"> PAGEREF _Toc208316415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5E54A31F" w14:textId="7F18DD91"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6" w:history="1">
            <w:r w:rsidRPr="00645424">
              <w:rPr>
                <w:rStyle w:val="Hyperlink"/>
                <w:noProof/>
              </w:rPr>
              <w:t>1.1</w:t>
            </w:r>
            <w:r>
              <w:rPr>
                <w:rFonts w:asciiTheme="minorHAnsi" w:hAnsiTheme="minorHAnsi"/>
                <w:noProof/>
                <w:kern w:val="2"/>
                <w:sz w:val="24"/>
                <w:szCs w:val="24"/>
                <w:lang w:val="en-SG"/>
                <w14:ligatures w14:val="standardContextual"/>
              </w:rPr>
              <w:tab/>
            </w:r>
            <w:r w:rsidRPr="00645424">
              <w:rPr>
                <w:rStyle w:val="Hyperlink"/>
                <w:noProof/>
              </w:rPr>
              <w:t>Follow-up Verification</w:t>
            </w:r>
            <w:r>
              <w:rPr>
                <w:noProof/>
                <w:webHidden/>
              </w:rPr>
              <w:tab/>
            </w:r>
            <w:r>
              <w:rPr>
                <w:noProof/>
                <w:webHidden/>
              </w:rPr>
              <w:fldChar w:fldCharType="begin"/>
            </w:r>
            <w:r>
              <w:rPr>
                <w:noProof/>
                <w:webHidden/>
              </w:rPr>
              <w:instrText xml:space="preserve"> PAGEREF _Toc208316416 \h </w:instrText>
            </w:r>
            <w:r>
              <w:rPr>
                <w:noProof/>
                <w:webHidden/>
              </w:rPr>
            </w:r>
            <w:r>
              <w:rPr>
                <w:noProof/>
                <w:webHidden/>
              </w:rPr>
              <w:fldChar w:fldCharType="separate"/>
            </w:r>
            <w:r>
              <w:rPr>
                <w:noProof/>
                <w:webHidden/>
              </w:rPr>
              <w:t>1-5</w:t>
            </w:r>
            <w:r>
              <w:rPr>
                <w:noProof/>
                <w:webHidden/>
              </w:rPr>
              <w:fldChar w:fldCharType="end"/>
            </w:r>
          </w:hyperlink>
        </w:p>
        <w:p w14:paraId="7002B619" w14:textId="59D0C5B3"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7" w:history="1">
            <w:r w:rsidRPr="00645424">
              <w:rPr>
                <w:rStyle w:val="Hyperlink"/>
                <w:noProof/>
              </w:rPr>
              <w:t>1.2</w:t>
            </w:r>
            <w:r>
              <w:rPr>
                <w:rFonts w:asciiTheme="minorHAnsi" w:hAnsiTheme="minorHAnsi"/>
                <w:noProof/>
                <w:kern w:val="2"/>
                <w:sz w:val="24"/>
                <w:szCs w:val="24"/>
                <w:lang w:val="en-SG"/>
                <w14:ligatures w14:val="standardContextual"/>
              </w:rPr>
              <w:tab/>
            </w:r>
            <w:r w:rsidRPr="00645424">
              <w:rPr>
                <w:rStyle w:val="Hyperlink"/>
                <w:noProof/>
              </w:rPr>
              <w:t>Risk Register</w:t>
            </w:r>
            <w:r>
              <w:rPr>
                <w:noProof/>
                <w:webHidden/>
              </w:rPr>
              <w:tab/>
            </w:r>
            <w:r>
              <w:rPr>
                <w:noProof/>
                <w:webHidden/>
              </w:rPr>
              <w:fldChar w:fldCharType="begin"/>
            </w:r>
            <w:r>
              <w:rPr>
                <w:noProof/>
                <w:webHidden/>
              </w:rPr>
              <w:instrText xml:space="preserve"> PAGEREF _Toc208316417 \h </w:instrText>
            </w:r>
            <w:r>
              <w:rPr>
                <w:noProof/>
                <w:webHidden/>
              </w:rPr>
            </w:r>
            <w:r>
              <w:rPr>
                <w:noProof/>
                <w:webHidden/>
              </w:rPr>
              <w:fldChar w:fldCharType="separate"/>
            </w:r>
            <w:r>
              <w:rPr>
                <w:noProof/>
                <w:webHidden/>
              </w:rPr>
              <w:t>1-5</w:t>
            </w:r>
            <w:r>
              <w:rPr>
                <w:noProof/>
                <w:webHidden/>
              </w:rPr>
              <w:fldChar w:fldCharType="end"/>
            </w:r>
          </w:hyperlink>
        </w:p>
        <w:p w14:paraId="3310D51E" w14:textId="79F4CACA"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18" w:history="1">
            <w:r w:rsidRPr="00645424">
              <w:rPr>
                <w:rStyle w:val="Hyperlink"/>
                <w:noProof/>
              </w:rPr>
              <w:t>2.0</w:t>
            </w:r>
            <w:r>
              <w:rPr>
                <w:rFonts w:asciiTheme="minorHAnsi" w:hAnsiTheme="minorHAnsi"/>
                <w:b w:val="0"/>
                <w:noProof/>
                <w:kern w:val="2"/>
                <w:sz w:val="24"/>
                <w:szCs w:val="24"/>
                <w:lang w:val="en-SG"/>
                <w14:ligatures w14:val="standardContextual"/>
              </w:rPr>
              <w:tab/>
            </w:r>
            <w:r w:rsidRPr="00645424">
              <w:rPr>
                <w:rStyle w:val="Hyperlink"/>
                <w:noProof/>
              </w:rPr>
              <w:t>Introduction</w:t>
            </w:r>
            <w:r>
              <w:rPr>
                <w:noProof/>
                <w:webHidden/>
              </w:rPr>
              <w:tab/>
            </w:r>
            <w:r>
              <w:rPr>
                <w:noProof/>
                <w:webHidden/>
              </w:rPr>
              <w:fldChar w:fldCharType="begin"/>
            </w:r>
            <w:r>
              <w:rPr>
                <w:noProof/>
                <w:webHidden/>
              </w:rPr>
              <w:instrText xml:space="preserve"> PAGEREF _Toc208316418 \h </w:instrText>
            </w:r>
            <w:r>
              <w:rPr>
                <w:noProof/>
                <w:webHidden/>
              </w:rPr>
            </w:r>
            <w:r>
              <w:rPr>
                <w:noProof/>
                <w:webHidden/>
              </w:rPr>
              <w:fldChar w:fldCharType="separate"/>
            </w:r>
            <w:r>
              <w:rPr>
                <w:noProof/>
                <w:webHidden/>
              </w:rPr>
              <w:t>2-1</w:t>
            </w:r>
            <w:r>
              <w:rPr>
                <w:noProof/>
                <w:webHidden/>
              </w:rPr>
              <w:fldChar w:fldCharType="end"/>
            </w:r>
          </w:hyperlink>
        </w:p>
        <w:p w14:paraId="27CCB971" w14:textId="36E7B18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9" w:history="1">
            <w:r w:rsidRPr="00645424">
              <w:rPr>
                <w:rStyle w:val="Hyperlink"/>
                <w:noProof/>
                <w:highlight w:val="yellow"/>
              </w:rPr>
              <w:t>2.1</w:t>
            </w:r>
            <w:r>
              <w:rPr>
                <w:rFonts w:asciiTheme="minorHAnsi" w:hAnsiTheme="minorHAnsi"/>
                <w:noProof/>
                <w:kern w:val="2"/>
                <w:sz w:val="24"/>
                <w:szCs w:val="24"/>
                <w:lang w:val="en-SG"/>
                <w14:ligatures w14:val="standardContextual"/>
              </w:rPr>
              <w:tab/>
            </w:r>
            <w:r w:rsidRPr="00645424">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_Toc208316419 \h </w:instrText>
            </w:r>
            <w:r>
              <w:rPr>
                <w:noProof/>
                <w:webHidden/>
              </w:rPr>
            </w:r>
            <w:r>
              <w:rPr>
                <w:noProof/>
                <w:webHidden/>
              </w:rPr>
              <w:fldChar w:fldCharType="separate"/>
            </w:r>
            <w:r>
              <w:rPr>
                <w:noProof/>
                <w:webHidden/>
              </w:rPr>
              <w:t>2-1</w:t>
            </w:r>
            <w:r>
              <w:rPr>
                <w:noProof/>
                <w:webHidden/>
              </w:rPr>
              <w:fldChar w:fldCharType="end"/>
            </w:r>
          </w:hyperlink>
        </w:p>
        <w:p w14:paraId="73F2D9D9" w14:textId="26438E44"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0" w:history="1">
            <w:r w:rsidRPr="00645424">
              <w:rPr>
                <w:rStyle w:val="Hyperlink"/>
                <w:noProof/>
              </w:rPr>
              <w:t>2.2</w:t>
            </w:r>
            <w:r>
              <w:rPr>
                <w:rFonts w:asciiTheme="minorHAnsi" w:hAnsiTheme="minorHAnsi"/>
                <w:noProof/>
                <w:kern w:val="2"/>
                <w:sz w:val="24"/>
                <w:szCs w:val="24"/>
                <w:lang w:val="en-SG"/>
                <w14:ligatures w14:val="standardContextual"/>
              </w:rPr>
              <w:tab/>
            </w:r>
            <w:r w:rsidRPr="00645424">
              <w:rPr>
                <w:rStyle w:val="Hyperlink"/>
                <w:noProof/>
              </w:rPr>
              <w:t>Testing Scope</w:t>
            </w:r>
            <w:r>
              <w:rPr>
                <w:noProof/>
                <w:webHidden/>
              </w:rPr>
              <w:tab/>
            </w:r>
            <w:r>
              <w:rPr>
                <w:noProof/>
                <w:webHidden/>
              </w:rPr>
              <w:fldChar w:fldCharType="begin"/>
            </w:r>
            <w:r>
              <w:rPr>
                <w:noProof/>
                <w:webHidden/>
              </w:rPr>
              <w:instrText xml:space="preserve"> PAGEREF _Toc208316420 \h </w:instrText>
            </w:r>
            <w:r>
              <w:rPr>
                <w:noProof/>
                <w:webHidden/>
              </w:rPr>
            </w:r>
            <w:r>
              <w:rPr>
                <w:noProof/>
                <w:webHidden/>
              </w:rPr>
              <w:fldChar w:fldCharType="separate"/>
            </w:r>
            <w:r>
              <w:rPr>
                <w:noProof/>
                <w:webHidden/>
              </w:rPr>
              <w:t>2-1</w:t>
            </w:r>
            <w:r>
              <w:rPr>
                <w:noProof/>
                <w:webHidden/>
              </w:rPr>
              <w:fldChar w:fldCharType="end"/>
            </w:r>
          </w:hyperlink>
        </w:p>
        <w:p w14:paraId="469C43B5" w14:textId="6E174CC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1" w:history="1">
            <w:r w:rsidRPr="00645424">
              <w:rPr>
                <w:rStyle w:val="Hyperlink"/>
                <w:noProof/>
              </w:rPr>
              <w:t>2.2.1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_Toc208316421 \h </w:instrText>
            </w:r>
            <w:r>
              <w:rPr>
                <w:noProof/>
                <w:webHidden/>
              </w:rPr>
            </w:r>
            <w:r>
              <w:rPr>
                <w:noProof/>
                <w:webHidden/>
              </w:rPr>
              <w:fldChar w:fldCharType="separate"/>
            </w:r>
            <w:r>
              <w:rPr>
                <w:noProof/>
                <w:webHidden/>
              </w:rPr>
              <w:t>2-1</w:t>
            </w:r>
            <w:r>
              <w:rPr>
                <w:noProof/>
                <w:webHidden/>
              </w:rPr>
              <w:fldChar w:fldCharType="end"/>
            </w:r>
          </w:hyperlink>
        </w:p>
        <w:p w14:paraId="73DE438D" w14:textId="3BB8AF85"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2" w:history="1">
            <w:r w:rsidRPr="00645424">
              <w:rPr>
                <w:rStyle w:val="Hyperlink"/>
                <w:noProof/>
              </w:rPr>
              <w:t>2.2.2</w:t>
            </w:r>
            <w:r>
              <w:rPr>
                <w:rFonts w:asciiTheme="minorHAnsi" w:hAnsiTheme="minorHAnsi"/>
                <w:noProof/>
                <w:kern w:val="2"/>
                <w:sz w:val="24"/>
                <w:szCs w:val="24"/>
                <w:lang w:val="en-SG"/>
                <w14:ligatures w14:val="standardContextual"/>
              </w:rPr>
              <w:tab/>
            </w:r>
            <w:r w:rsidRPr="00645424">
              <w:rPr>
                <w:rStyle w:val="Hyperlink"/>
                <w:noProof/>
              </w:rPr>
              <w:t>Test User Accounts</w:t>
            </w:r>
            <w:r>
              <w:rPr>
                <w:noProof/>
                <w:webHidden/>
              </w:rPr>
              <w:tab/>
            </w:r>
            <w:r>
              <w:rPr>
                <w:noProof/>
                <w:webHidden/>
              </w:rPr>
              <w:fldChar w:fldCharType="begin"/>
            </w:r>
            <w:r>
              <w:rPr>
                <w:noProof/>
                <w:webHidden/>
              </w:rPr>
              <w:instrText xml:space="preserve"> PAGEREF _Toc208316422 \h </w:instrText>
            </w:r>
            <w:r>
              <w:rPr>
                <w:noProof/>
                <w:webHidden/>
              </w:rPr>
            </w:r>
            <w:r>
              <w:rPr>
                <w:noProof/>
                <w:webHidden/>
              </w:rPr>
              <w:fldChar w:fldCharType="separate"/>
            </w:r>
            <w:r>
              <w:rPr>
                <w:noProof/>
                <w:webHidden/>
              </w:rPr>
              <w:t>2-2</w:t>
            </w:r>
            <w:r>
              <w:rPr>
                <w:noProof/>
                <w:webHidden/>
              </w:rPr>
              <w:fldChar w:fldCharType="end"/>
            </w:r>
          </w:hyperlink>
        </w:p>
        <w:p w14:paraId="30D27F65" w14:textId="487247E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3" w:history="1">
            <w:r w:rsidRPr="00645424">
              <w:rPr>
                <w:rStyle w:val="Hyperlink"/>
                <w:noProof/>
              </w:rPr>
              <w:t>2.3</w:t>
            </w:r>
            <w:r>
              <w:rPr>
                <w:rFonts w:asciiTheme="minorHAnsi" w:hAnsiTheme="minorHAnsi"/>
                <w:noProof/>
                <w:kern w:val="2"/>
                <w:sz w:val="24"/>
                <w:szCs w:val="24"/>
                <w:lang w:val="en-SG"/>
                <w14:ligatures w14:val="standardContextual"/>
              </w:rPr>
              <w:tab/>
            </w:r>
            <w:r w:rsidRPr="00645424">
              <w:rPr>
                <w:rStyle w:val="Hyperlink"/>
                <w:noProof/>
              </w:rPr>
              <w:t>Testing Coverage</w:t>
            </w:r>
            <w:r>
              <w:rPr>
                <w:noProof/>
                <w:webHidden/>
              </w:rPr>
              <w:tab/>
            </w:r>
            <w:r>
              <w:rPr>
                <w:noProof/>
                <w:webHidden/>
              </w:rPr>
              <w:fldChar w:fldCharType="begin"/>
            </w:r>
            <w:r>
              <w:rPr>
                <w:noProof/>
                <w:webHidden/>
              </w:rPr>
              <w:instrText xml:space="preserve"> PAGEREF _Toc208316423 \h </w:instrText>
            </w:r>
            <w:r>
              <w:rPr>
                <w:noProof/>
                <w:webHidden/>
              </w:rPr>
            </w:r>
            <w:r>
              <w:rPr>
                <w:noProof/>
                <w:webHidden/>
              </w:rPr>
              <w:fldChar w:fldCharType="separate"/>
            </w:r>
            <w:r>
              <w:rPr>
                <w:noProof/>
                <w:webHidden/>
              </w:rPr>
              <w:t>2-3</w:t>
            </w:r>
            <w:r>
              <w:rPr>
                <w:noProof/>
                <w:webHidden/>
              </w:rPr>
              <w:fldChar w:fldCharType="end"/>
            </w:r>
          </w:hyperlink>
        </w:p>
        <w:p w14:paraId="166E133F" w14:textId="76733F8C"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4" w:history="1">
            <w:r w:rsidRPr="00645424">
              <w:rPr>
                <w:rStyle w:val="Hyperlink"/>
                <w:noProof/>
              </w:rPr>
              <w:t>2.3.1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_Toc208316424 \h </w:instrText>
            </w:r>
            <w:r>
              <w:rPr>
                <w:noProof/>
                <w:webHidden/>
              </w:rPr>
            </w:r>
            <w:r>
              <w:rPr>
                <w:noProof/>
                <w:webHidden/>
              </w:rPr>
              <w:fldChar w:fldCharType="separate"/>
            </w:r>
            <w:r>
              <w:rPr>
                <w:noProof/>
                <w:webHidden/>
              </w:rPr>
              <w:t>2-3</w:t>
            </w:r>
            <w:r>
              <w:rPr>
                <w:noProof/>
                <w:webHidden/>
              </w:rPr>
              <w:fldChar w:fldCharType="end"/>
            </w:r>
          </w:hyperlink>
        </w:p>
        <w:p w14:paraId="17E50B4A" w14:textId="3B77896C"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5" w:history="1">
            <w:r w:rsidRPr="00645424">
              <w:rPr>
                <w:rStyle w:val="Hyperlink"/>
                <w:noProof/>
              </w:rPr>
              <w:t>2.4</w:t>
            </w:r>
            <w:r>
              <w:rPr>
                <w:rFonts w:asciiTheme="minorHAnsi" w:hAnsiTheme="minorHAnsi"/>
                <w:noProof/>
                <w:kern w:val="2"/>
                <w:sz w:val="24"/>
                <w:szCs w:val="24"/>
                <w:lang w:val="en-SG"/>
                <w14:ligatures w14:val="standardContextual"/>
              </w:rPr>
              <w:tab/>
            </w:r>
            <w:r w:rsidRPr="00645424">
              <w:rPr>
                <w:rStyle w:val="Hyperlink"/>
                <w:noProof/>
              </w:rPr>
              <w:t>Methodology &amp; Approach</w:t>
            </w:r>
            <w:r>
              <w:rPr>
                <w:noProof/>
                <w:webHidden/>
              </w:rPr>
              <w:tab/>
            </w:r>
            <w:r>
              <w:rPr>
                <w:noProof/>
                <w:webHidden/>
              </w:rPr>
              <w:fldChar w:fldCharType="begin"/>
            </w:r>
            <w:r>
              <w:rPr>
                <w:noProof/>
                <w:webHidden/>
              </w:rPr>
              <w:instrText xml:space="preserve"> PAGEREF _Toc208316425 \h </w:instrText>
            </w:r>
            <w:r>
              <w:rPr>
                <w:noProof/>
                <w:webHidden/>
              </w:rPr>
            </w:r>
            <w:r>
              <w:rPr>
                <w:noProof/>
                <w:webHidden/>
              </w:rPr>
              <w:fldChar w:fldCharType="separate"/>
            </w:r>
            <w:r>
              <w:rPr>
                <w:noProof/>
                <w:webHidden/>
              </w:rPr>
              <w:t>2-4</w:t>
            </w:r>
            <w:r>
              <w:rPr>
                <w:noProof/>
                <w:webHidden/>
              </w:rPr>
              <w:fldChar w:fldCharType="end"/>
            </w:r>
          </w:hyperlink>
        </w:p>
        <w:p w14:paraId="48EEE096" w14:textId="5E819660"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6" w:history="1">
            <w:r w:rsidRPr="00645424">
              <w:rPr>
                <w:rStyle w:val="Hyperlink"/>
                <w:noProof/>
              </w:rPr>
              <w:t>2.5</w:t>
            </w:r>
            <w:r>
              <w:rPr>
                <w:rFonts w:asciiTheme="minorHAnsi" w:hAnsiTheme="minorHAnsi"/>
                <w:noProof/>
                <w:kern w:val="2"/>
                <w:sz w:val="24"/>
                <w:szCs w:val="24"/>
                <w:lang w:val="en-SG"/>
                <w14:ligatures w14:val="standardContextual"/>
              </w:rPr>
              <w:tab/>
            </w:r>
            <w:r w:rsidRPr="00645424">
              <w:rPr>
                <w:rStyle w:val="Hyperlink"/>
                <w:noProof/>
              </w:rPr>
              <w:t>Timeline</w:t>
            </w:r>
            <w:r>
              <w:rPr>
                <w:noProof/>
                <w:webHidden/>
              </w:rPr>
              <w:tab/>
            </w:r>
            <w:r>
              <w:rPr>
                <w:noProof/>
                <w:webHidden/>
              </w:rPr>
              <w:fldChar w:fldCharType="begin"/>
            </w:r>
            <w:r>
              <w:rPr>
                <w:noProof/>
                <w:webHidden/>
              </w:rPr>
              <w:instrText xml:space="preserve"> PAGEREF _Toc208316426 \h </w:instrText>
            </w:r>
            <w:r>
              <w:rPr>
                <w:noProof/>
                <w:webHidden/>
              </w:rPr>
            </w:r>
            <w:r>
              <w:rPr>
                <w:noProof/>
                <w:webHidden/>
              </w:rPr>
              <w:fldChar w:fldCharType="separate"/>
            </w:r>
            <w:r>
              <w:rPr>
                <w:noProof/>
                <w:webHidden/>
              </w:rPr>
              <w:t>2-5</w:t>
            </w:r>
            <w:r>
              <w:rPr>
                <w:noProof/>
                <w:webHidden/>
              </w:rPr>
              <w:fldChar w:fldCharType="end"/>
            </w:r>
          </w:hyperlink>
        </w:p>
        <w:p w14:paraId="0F2AB802" w14:textId="3554887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7" w:history="1">
            <w:r w:rsidRPr="00645424">
              <w:rPr>
                <w:rStyle w:val="Hyperlink"/>
                <w:noProof/>
              </w:rPr>
              <w:t>2.6</w:t>
            </w:r>
            <w:r>
              <w:rPr>
                <w:rFonts w:asciiTheme="minorHAnsi" w:hAnsiTheme="minorHAnsi"/>
                <w:noProof/>
                <w:kern w:val="2"/>
                <w:sz w:val="24"/>
                <w:szCs w:val="24"/>
                <w:lang w:val="en-SG"/>
                <w14:ligatures w14:val="standardContextual"/>
              </w:rPr>
              <w:tab/>
            </w:r>
            <w:r w:rsidRPr="00645424">
              <w:rPr>
                <w:rStyle w:val="Hyperlink"/>
                <w:noProof/>
              </w:rPr>
              <w:t>Risk Model</w:t>
            </w:r>
            <w:r>
              <w:rPr>
                <w:noProof/>
                <w:webHidden/>
              </w:rPr>
              <w:tab/>
            </w:r>
            <w:r>
              <w:rPr>
                <w:noProof/>
                <w:webHidden/>
              </w:rPr>
              <w:fldChar w:fldCharType="begin"/>
            </w:r>
            <w:r>
              <w:rPr>
                <w:noProof/>
                <w:webHidden/>
              </w:rPr>
              <w:instrText xml:space="preserve"> PAGEREF _Toc208316427 \h </w:instrText>
            </w:r>
            <w:r>
              <w:rPr>
                <w:noProof/>
                <w:webHidden/>
              </w:rPr>
            </w:r>
            <w:r>
              <w:rPr>
                <w:noProof/>
                <w:webHidden/>
              </w:rPr>
              <w:fldChar w:fldCharType="separate"/>
            </w:r>
            <w:r>
              <w:rPr>
                <w:noProof/>
                <w:webHidden/>
              </w:rPr>
              <w:t>2-6</w:t>
            </w:r>
            <w:r>
              <w:rPr>
                <w:noProof/>
                <w:webHidden/>
              </w:rPr>
              <w:fldChar w:fldCharType="end"/>
            </w:r>
          </w:hyperlink>
        </w:p>
        <w:p w14:paraId="74E1CC36" w14:textId="505C59A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8" w:history="1">
            <w:r w:rsidRPr="00645424">
              <w:rPr>
                <w:rStyle w:val="Hyperlink"/>
                <w:noProof/>
              </w:rPr>
              <w:t>2.6.1</w:t>
            </w:r>
            <w:r>
              <w:rPr>
                <w:rFonts w:asciiTheme="minorHAnsi" w:hAnsiTheme="minorHAnsi"/>
                <w:noProof/>
                <w:kern w:val="2"/>
                <w:sz w:val="24"/>
                <w:szCs w:val="24"/>
                <w:lang w:val="en-SG"/>
                <w14:ligatures w14:val="standardContextual"/>
              </w:rPr>
              <w:tab/>
            </w:r>
            <w:r w:rsidRPr="00645424">
              <w:rPr>
                <w:rStyle w:val="Hyperlink"/>
                <w:noProof/>
              </w:rPr>
              <w:t>CVSS Version 4.0 Risk Rating</w:t>
            </w:r>
            <w:r>
              <w:rPr>
                <w:noProof/>
                <w:webHidden/>
              </w:rPr>
              <w:tab/>
            </w:r>
            <w:r>
              <w:rPr>
                <w:noProof/>
                <w:webHidden/>
              </w:rPr>
              <w:fldChar w:fldCharType="begin"/>
            </w:r>
            <w:r>
              <w:rPr>
                <w:noProof/>
                <w:webHidden/>
              </w:rPr>
              <w:instrText xml:space="preserve"> PAGEREF _Toc208316428 \h </w:instrText>
            </w:r>
            <w:r>
              <w:rPr>
                <w:noProof/>
                <w:webHidden/>
              </w:rPr>
            </w:r>
            <w:r>
              <w:rPr>
                <w:noProof/>
                <w:webHidden/>
              </w:rPr>
              <w:fldChar w:fldCharType="separate"/>
            </w:r>
            <w:r>
              <w:rPr>
                <w:noProof/>
                <w:webHidden/>
              </w:rPr>
              <w:t>2-6</w:t>
            </w:r>
            <w:r>
              <w:rPr>
                <w:noProof/>
                <w:webHidden/>
              </w:rPr>
              <w:fldChar w:fldCharType="end"/>
            </w:r>
          </w:hyperlink>
        </w:p>
        <w:p w14:paraId="15642942" w14:textId="56ED00DB"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9" w:history="1">
            <w:r w:rsidRPr="00645424">
              <w:rPr>
                <w:rStyle w:val="Hyperlink"/>
                <w:noProof/>
              </w:rPr>
              <w:t>2.6.2</w:t>
            </w:r>
            <w:r>
              <w:rPr>
                <w:rFonts w:asciiTheme="minorHAnsi" w:hAnsiTheme="minorHAnsi"/>
                <w:noProof/>
                <w:kern w:val="2"/>
                <w:sz w:val="24"/>
                <w:szCs w:val="24"/>
                <w:lang w:val="en-SG"/>
                <w14:ligatures w14:val="standardContextual"/>
              </w:rPr>
              <w:tab/>
            </w:r>
            <w:r w:rsidRPr="00645424">
              <w:rPr>
                <w:rStyle w:val="Hyperlink"/>
                <w:noProof/>
              </w:rPr>
              <w:t>Risk Resolution Timeline</w:t>
            </w:r>
            <w:r>
              <w:rPr>
                <w:noProof/>
                <w:webHidden/>
              </w:rPr>
              <w:tab/>
            </w:r>
            <w:r>
              <w:rPr>
                <w:noProof/>
                <w:webHidden/>
              </w:rPr>
              <w:fldChar w:fldCharType="begin"/>
            </w:r>
            <w:r>
              <w:rPr>
                <w:noProof/>
                <w:webHidden/>
              </w:rPr>
              <w:instrText xml:space="preserve"> PAGEREF _Toc208316429 \h </w:instrText>
            </w:r>
            <w:r>
              <w:rPr>
                <w:noProof/>
                <w:webHidden/>
              </w:rPr>
            </w:r>
            <w:r>
              <w:rPr>
                <w:noProof/>
                <w:webHidden/>
              </w:rPr>
              <w:fldChar w:fldCharType="separate"/>
            </w:r>
            <w:r>
              <w:rPr>
                <w:noProof/>
                <w:webHidden/>
              </w:rPr>
              <w:t>2-7</w:t>
            </w:r>
            <w:r>
              <w:rPr>
                <w:noProof/>
                <w:webHidden/>
              </w:rPr>
              <w:fldChar w:fldCharType="end"/>
            </w:r>
          </w:hyperlink>
        </w:p>
        <w:p w14:paraId="3E8F8359" w14:textId="38D42112"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30" w:history="1">
            <w:r w:rsidRPr="00645424">
              <w:rPr>
                <w:rStyle w:val="Hyperlink"/>
                <w:noProof/>
              </w:rPr>
              <w:t>3.0</w:t>
            </w:r>
            <w:r>
              <w:rPr>
                <w:rFonts w:asciiTheme="minorHAnsi" w:hAnsiTheme="minorHAnsi"/>
                <w:b w:val="0"/>
                <w:noProof/>
                <w:kern w:val="2"/>
                <w:sz w:val="24"/>
                <w:szCs w:val="24"/>
                <w:lang w:val="en-SG"/>
                <w14:ligatures w14:val="standardContextual"/>
              </w:rPr>
              <w:tab/>
            </w:r>
            <w:r w:rsidRPr="00645424">
              <w:rPr>
                <w:rStyle w:val="Hyperlink"/>
                <w:noProof/>
              </w:rPr>
              <w:t>Detailed Findings – Mobile Application Penetration Testing</w:t>
            </w:r>
            <w:r>
              <w:rPr>
                <w:noProof/>
                <w:webHidden/>
              </w:rPr>
              <w:tab/>
            </w:r>
            <w:r>
              <w:rPr>
                <w:noProof/>
                <w:webHidden/>
              </w:rPr>
              <w:fldChar w:fldCharType="begin"/>
            </w:r>
            <w:r>
              <w:rPr>
                <w:noProof/>
                <w:webHidden/>
              </w:rPr>
              <w:instrText xml:space="preserve"> PAGEREF _Toc208316430 \h </w:instrText>
            </w:r>
            <w:r>
              <w:rPr>
                <w:noProof/>
                <w:webHidden/>
              </w:rPr>
            </w:r>
            <w:r>
              <w:rPr>
                <w:noProof/>
                <w:webHidden/>
              </w:rPr>
              <w:fldChar w:fldCharType="separate"/>
            </w:r>
            <w:r>
              <w:rPr>
                <w:noProof/>
                <w:webHidden/>
              </w:rPr>
              <w:t>3-1</w:t>
            </w:r>
            <w:r>
              <w:rPr>
                <w:noProof/>
                <w:webHidden/>
              </w:rPr>
              <w:fldChar w:fldCharType="end"/>
            </w:r>
          </w:hyperlink>
        </w:p>
        <w:p w14:paraId="22AEB3EB" w14:textId="36A7B35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31" w:history="1">
            <w:r w:rsidRPr="00645424">
              <w:rPr>
                <w:rStyle w:val="Hyperlink"/>
                <w:noProof/>
              </w:rPr>
              <w:t>3.1</w:t>
            </w:r>
            <w:r>
              <w:rPr>
                <w:rFonts w:asciiTheme="minorHAnsi" w:hAnsiTheme="minorHAnsi"/>
                <w:noProof/>
                <w:kern w:val="2"/>
                <w:sz w:val="24"/>
                <w:szCs w:val="24"/>
                <w:lang w:val="en-SG"/>
                <w14:ligatures w14:val="standardContextual"/>
              </w:rPr>
              <w:tab/>
            </w:r>
            <w:r w:rsidRPr="00645424">
              <w:rPr>
                <w:rStyle w:val="Hyperlink"/>
                <w:noProof/>
              </w:rPr>
              <w:t>Unauthorised or Unauthenticated Access and Modification to User Account Information with Low Privilege Account</w:t>
            </w:r>
            <w:r>
              <w:rPr>
                <w:noProof/>
                <w:webHidden/>
              </w:rPr>
              <w:tab/>
            </w:r>
            <w:r>
              <w:rPr>
                <w:noProof/>
                <w:webHidden/>
              </w:rPr>
              <w:fldChar w:fldCharType="begin"/>
            </w:r>
            <w:r>
              <w:rPr>
                <w:noProof/>
                <w:webHidden/>
              </w:rPr>
              <w:instrText xml:space="preserve"> PAGEREF _Toc208316431 \h </w:instrText>
            </w:r>
            <w:r>
              <w:rPr>
                <w:noProof/>
                <w:webHidden/>
              </w:rPr>
            </w:r>
            <w:r>
              <w:rPr>
                <w:noProof/>
                <w:webHidden/>
              </w:rPr>
              <w:fldChar w:fldCharType="separate"/>
            </w:r>
            <w:r>
              <w:rPr>
                <w:noProof/>
                <w:webHidden/>
              </w:rPr>
              <w:t>3-1</w:t>
            </w:r>
            <w:r>
              <w:rPr>
                <w:noProof/>
                <w:webHidden/>
              </w:rPr>
              <w:fldChar w:fldCharType="end"/>
            </w:r>
          </w:hyperlink>
        </w:p>
        <w:p w14:paraId="3FA89A52" w14:textId="2338F5E5"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Deloitte-PulloutGreen"/>
      </w:pPr>
      <w:r w:rsidRPr="00C10E7C">
        <w:lastRenderedPageBreak/>
        <w:t>Table of Tables</w:t>
      </w:r>
    </w:p>
    <w:p w14:paraId="7E94A7D8" w14:textId="0BA474CC"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32" w:history="1">
        <w:r w:rsidR="00322A87" w:rsidRPr="007771F4">
          <w:rPr>
            <w:rStyle w:val="Hyperlink"/>
            <w:noProof/>
          </w:rPr>
          <w:t>Table 1</w:t>
        </w:r>
        <w:r w:rsidR="00322A87" w:rsidRPr="007771F4">
          <w:rPr>
            <w:rStyle w:val="Hyperlink"/>
            <w:noProof/>
          </w:rPr>
          <w:noBreakHyphen/>
          <w:t>1: Summary of Findings based on CVSS version 4.0 as of 21 November 2024</w:t>
        </w:r>
        <w:r w:rsidR="00322A87">
          <w:rPr>
            <w:noProof/>
            <w:webHidden/>
          </w:rPr>
          <w:tab/>
        </w:r>
        <w:r w:rsidR="00322A87">
          <w:rPr>
            <w:noProof/>
            <w:webHidden/>
          </w:rPr>
          <w:fldChar w:fldCharType="begin"/>
        </w:r>
        <w:r w:rsidR="00322A87">
          <w:rPr>
            <w:noProof/>
            <w:webHidden/>
          </w:rPr>
          <w:instrText xml:space="preserve"> PAGEREF _Toc208316432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27F7F2F8" w14:textId="6ABEB52F"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3" w:history="1">
        <w:r w:rsidRPr="007771F4">
          <w:rPr>
            <w:rStyle w:val="Hyperlink"/>
            <w:noProof/>
          </w:rPr>
          <w:t>Table 2</w:t>
        </w:r>
        <w:r w:rsidRPr="007771F4">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_Toc208316433 \h </w:instrText>
        </w:r>
        <w:r>
          <w:rPr>
            <w:noProof/>
            <w:webHidden/>
          </w:rPr>
        </w:r>
        <w:r>
          <w:rPr>
            <w:noProof/>
            <w:webHidden/>
          </w:rPr>
          <w:fldChar w:fldCharType="separate"/>
        </w:r>
        <w:r>
          <w:rPr>
            <w:noProof/>
            <w:webHidden/>
          </w:rPr>
          <w:t>2-5</w:t>
        </w:r>
        <w:r>
          <w:rPr>
            <w:noProof/>
            <w:webHidden/>
          </w:rPr>
          <w:fldChar w:fldCharType="end"/>
        </w:r>
      </w:hyperlink>
    </w:p>
    <w:p w14:paraId="6E30E457" w14:textId="7C17604D"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4" w:history="1">
        <w:r w:rsidRPr="007771F4">
          <w:rPr>
            <w:rStyle w:val="Hyperlink"/>
            <w:noProof/>
          </w:rPr>
          <w:t>Table 2</w:t>
        </w:r>
        <w:r w:rsidRPr="007771F4">
          <w:rPr>
            <w:rStyle w:val="Hyperlink"/>
            <w:noProof/>
          </w:rPr>
          <w:noBreakHyphen/>
          <w:t>2: CVSS Severity Ratings</w:t>
        </w:r>
        <w:r>
          <w:rPr>
            <w:noProof/>
            <w:webHidden/>
          </w:rPr>
          <w:tab/>
        </w:r>
        <w:r>
          <w:rPr>
            <w:noProof/>
            <w:webHidden/>
          </w:rPr>
          <w:fldChar w:fldCharType="begin"/>
        </w:r>
        <w:r>
          <w:rPr>
            <w:noProof/>
            <w:webHidden/>
          </w:rPr>
          <w:instrText xml:space="preserve"> PAGEREF _Toc208316434 \h </w:instrText>
        </w:r>
        <w:r>
          <w:rPr>
            <w:noProof/>
            <w:webHidden/>
          </w:rPr>
        </w:r>
        <w:r>
          <w:rPr>
            <w:noProof/>
            <w:webHidden/>
          </w:rPr>
          <w:fldChar w:fldCharType="separate"/>
        </w:r>
        <w:r>
          <w:rPr>
            <w:noProof/>
            <w:webHidden/>
          </w:rPr>
          <w:t>2-6</w:t>
        </w:r>
        <w:r>
          <w:rPr>
            <w:noProof/>
            <w:webHidden/>
          </w:rPr>
          <w:fldChar w:fldCharType="end"/>
        </w:r>
      </w:hyperlink>
    </w:p>
    <w:p w14:paraId="64B4CC0C" w14:textId="72CDE596"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5" w:history="1">
        <w:r w:rsidRPr="007771F4">
          <w:rPr>
            <w:rStyle w:val="Hyperlink"/>
            <w:noProof/>
          </w:rPr>
          <w:t>Table 2</w:t>
        </w:r>
        <w:r w:rsidRPr="007771F4">
          <w:rPr>
            <w:rStyle w:val="Hyperlink"/>
            <w:noProof/>
          </w:rPr>
          <w:noBreakHyphen/>
          <w:t>3: Risk Resolution Timeline</w:t>
        </w:r>
        <w:r>
          <w:rPr>
            <w:noProof/>
            <w:webHidden/>
          </w:rPr>
          <w:tab/>
        </w:r>
        <w:r>
          <w:rPr>
            <w:noProof/>
            <w:webHidden/>
          </w:rPr>
          <w:fldChar w:fldCharType="begin"/>
        </w:r>
        <w:r>
          <w:rPr>
            <w:noProof/>
            <w:webHidden/>
          </w:rPr>
          <w:instrText xml:space="preserve"> PAGEREF _Toc208316435 \h </w:instrText>
        </w:r>
        <w:r>
          <w:rPr>
            <w:noProof/>
            <w:webHidden/>
          </w:rPr>
        </w:r>
        <w:r>
          <w:rPr>
            <w:noProof/>
            <w:webHidden/>
          </w:rPr>
          <w:fldChar w:fldCharType="separate"/>
        </w:r>
        <w:r>
          <w:rPr>
            <w:noProof/>
            <w:webHidden/>
          </w:rPr>
          <w:t>2-7</w:t>
        </w:r>
        <w:r>
          <w:rPr>
            <w:noProof/>
            <w:webHidden/>
          </w:rPr>
          <w:fldChar w:fldCharType="end"/>
        </w:r>
      </w:hyperlink>
    </w:p>
    <w:p w14:paraId="578F4BEC" w14:textId="0704DEAD"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Deloitte-PulloutGreen"/>
      </w:pPr>
      <w:r w:rsidRPr="007856D5">
        <w:lastRenderedPageBreak/>
        <w:t>Table of Figures</w:t>
      </w:r>
    </w:p>
    <w:p w14:paraId="368B5C0D" w14:textId="01874520"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36" w:history="1">
        <w:r w:rsidR="00322A87" w:rsidRPr="009B356F">
          <w:rPr>
            <w:rStyle w:val="Hyperlink"/>
            <w:noProof/>
          </w:rPr>
          <w:t>Figure 1: Reading other user’s notifications while marking each notification as “read”</w:t>
        </w:r>
        <w:r w:rsidR="00322A87">
          <w:rPr>
            <w:noProof/>
            <w:webHidden/>
          </w:rPr>
          <w:tab/>
        </w:r>
        <w:r w:rsidR="00322A87">
          <w:rPr>
            <w:noProof/>
            <w:webHidden/>
          </w:rPr>
          <w:fldChar w:fldCharType="begin"/>
        </w:r>
        <w:r w:rsidR="00322A87">
          <w:rPr>
            <w:noProof/>
            <w:webHidden/>
          </w:rPr>
          <w:instrText xml:space="preserve"> PAGEREF _Toc208316436 \h </w:instrText>
        </w:r>
        <w:r w:rsidR="00322A87">
          <w:rPr>
            <w:noProof/>
            <w:webHidden/>
          </w:rPr>
        </w:r>
        <w:r w:rsidR="00322A87">
          <w:rPr>
            <w:noProof/>
            <w:webHidden/>
          </w:rPr>
          <w:fldChar w:fldCharType="separate"/>
        </w:r>
        <w:r w:rsidR="00322A87">
          <w:rPr>
            <w:noProof/>
            <w:webHidden/>
          </w:rPr>
          <w:t>3-1</w:t>
        </w:r>
        <w:r w:rsidR="00322A87">
          <w:rPr>
            <w:noProof/>
            <w:webHidden/>
          </w:rPr>
          <w:fldChar w:fldCharType="end"/>
        </w:r>
      </w:hyperlink>
    </w:p>
    <w:p w14:paraId="1B571DE4" w14:textId="4ACDA699"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7" w:history="1">
        <w:r w:rsidRPr="009B356F">
          <w:rPr>
            <w:rStyle w:val="Hyperlink"/>
            <w:noProof/>
          </w:rPr>
          <w:t>Figure 2: Users are only allowed to view and acknowledge their own notification.</w:t>
        </w:r>
        <w:r>
          <w:rPr>
            <w:noProof/>
            <w:webHidden/>
          </w:rPr>
          <w:tab/>
        </w:r>
        <w:r>
          <w:rPr>
            <w:noProof/>
            <w:webHidden/>
          </w:rPr>
          <w:fldChar w:fldCharType="begin"/>
        </w:r>
        <w:r>
          <w:rPr>
            <w:noProof/>
            <w:webHidden/>
          </w:rPr>
          <w:instrText xml:space="preserve"> PAGEREF _Toc208316437 \h </w:instrText>
        </w:r>
        <w:r>
          <w:rPr>
            <w:noProof/>
            <w:webHidden/>
          </w:rPr>
        </w:r>
        <w:r>
          <w:rPr>
            <w:noProof/>
            <w:webHidden/>
          </w:rPr>
          <w:fldChar w:fldCharType="separate"/>
        </w:r>
        <w:r>
          <w:rPr>
            <w:noProof/>
            <w:webHidden/>
          </w:rPr>
          <w:t>3-2</w:t>
        </w:r>
        <w:r>
          <w:rPr>
            <w:noProof/>
            <w:webHidden/>
          </w:rPr>
          <w:fldChar w:fldCharType="end"/>
        </w:r>
      </w:hyperlink>
    </w:p>
    <w:p w14:paraId="645EEA51" w14:textId="78226C05"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6415"/>
      <w:r w:rsidRPr="007856D5">
        <w:lastRenderedPageBreak/>
        <w:t>Executive Summary</w:t>
      </w:r>
      <w:bookmarkEnd w:id="17"/>
      <w:bookmarkEnd w:id="18"/>
      <w:bookmarkEnd w:id="19"/>
    </w:p>
    <w:p w14:paraId="3734A04C" w14:textId="4966A0CD" w:rsidR="00CA0BB3" w:rsidRPr="00B253C3" w:rsidRDefault="00EF3446">
      <w:r>
        <w:t>D</w:t>
      </w:r>
      <w:r w:rsidR="00CA0BB3">
        <w:t xml:space="preserve">eloitte &amp; </w:t>
      </w:r>
      <w:proofErr w:type="spellStart"/>
      <w:r w:rsidR="00CA0BB3">
        <w:t>Touche</w:t>
      </w:r>
      <w:proofErr w:type="spellEnd"/>
      <w:r w:rsidR="00CA0BB3">
        <w:t xml:space="preserve"> Enterprise Risk Services Pte Ltd (“Deloitte”) has been engaged by the </w:t>
      </w:r>
      <w:r w:rsidR="00322A87">
        <w:fldChar w:fldCharType="begin"/>
      </w:r>
      <w:r w:rsidR="00322A87">
        <w:instrText xml:space="preserve"> DOCPROPERTY  clientFullName  \* MERGEFORMAT </w:instrText>
      </w:r>
      <w:r w:rsidR="00322A87">
        <w:fldChar w:fldCharType="separate"/>
      </w:r>
      <w:r w:rsidR="00322A87">
        <w:t>Agency Full Name</w:t>
      </w:r>
      <w:r w:rsidR="00322A87">
        <w:fldChar w:fldCharType="end"/>
      </w:r>
      <w:r w:rsidR="00CA0BB3">
        <w:t>(“</w:t>
      </w:r>
      <w:r w:rsidR="00322A87">
        <w:fldChar w:fldCharType="begin"/>
      </w:r>
      <w:r w:rsidR="00322A87">
        <w:instrText xml:space="preserve"> DOCPROPERTY  clientShortName  \* MERGEFORMAT </w:instrText>
      </w:r>
      <w:r w:rsidR="00322A87">
        <w:fldChar w:fldCharType="separate"/>
      </w:r>
      <w:r w:rsidR="00322A87">
        <w:t>XXX</w:t>
      </w:r>
      <w:r w:rsidR="00322A87">
        <w:fldChar w:fldCharType="end"/>
      </w:r>
      <w:r w:rsidR="00CA0BB3">
        <w:t xml:space="preserve">”) to </w:t>
      </w:r>
      <w:r w:rsidR="00F625ED">
        <w:t>perform an</w:t>
      </w:r>
      <w:r w:rsidR="00CA0BB3">
        <w:t xml:space="preserve"> </w:t>
      </w:r>
      <w:r w:rsidR="00322A87">
        <w:fldChar w:fldCharType="begin"/>
      </w:r>
      <w:r w:rsidR="00322A87">
        <w:instrText xml:space="preserve"> DOCPROPERTY  projectFullName  \* MERGEFORMAT </w:instrText>
      </w:r>
      <w:r w:rsidR="00322A87">
        <w:fldChar w:fldCharType="separate"/>
      </w:r>
      <w:r w:rsidR="00322A87">
        <w:t>IT Security Assessment for XXX Application</w:t>
      </w:r>
      <w:r w:rsidR="00322A87">
        <w:fldChar w:fldCharType="end"/>
      </w:r>
      <w:r w:rsidR="0023595E">
        <w:t xml:space="preserve"> (“</w:t>
      </w:r>
      <w:r w:rsidR="00322A87">
        <w:fldChar w:fldCharType="begin"/>
      </w:r>
      <w:r w:rsidR="00322A87">
        <w:instrText xml:space="preserve"> DOCPROPERTY  projectShortName  \* MERGEFORMAT </w:instrText>
      </w:r>
      <w:r w:rsidR="00322A87">
        <w:fldChar w:fldCharType="separate"/>
      </w:r>
      <w:r w:rsidR="00322A87">
        <w:t>XXX</w:t>
      </w:r>
      <w:r w:rsidR="00322A87">
        <w:fldChar w:fldCharType="end"/>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3A75A45E" w:rsidR="00CA0BB3" w:rsidRPr="00B253C3" w:rsidRDefault="00CA0BB3" w:rsidP="00CA0BB3">
      <w:r w:rsidRPr="00B253C3">
        <w:t xml:space="preserve">The scope of the testing covers </w:t>
      </w:r>
      <w:r w:rsidR="005D5F29">
        <w:rPr>
          <w:b/>
        </w:rPr>
        <w:t xml:space="preserve">Mobile Application Penetration Testing </w:t>
      </w:r>
      <w:r w:rsidR="00D91473">
        <w:t>(</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0EFBA8A7" w:rsidR="00BB1D44" w:rsidRDefault="00BB1D44" w:rsidP="00310A86">
      <w:r w:rsidRPr="00B253C3">
        <w:t xml:space="preserve">The review </w:t>
      </w:r>
      <w:r w:rsidRPr="00BC4822">
        <w:t xml:space="preserve">on </w:t>
      </w:r>
      <w:r w:rsidR="00322A87">
        <w:fldChar w:fldCharType="begin"/>
      </w:r>
      <w:r w:rsidR="00322A87">
        <w:instrText xml:space="preserve"> DOCPROPERTY  projectFullName  \* MERGEFORMAT </w:instrText>
      </w:r>
      <w:r w:rsidR="00322A87">
        <w:fldChar w:fldCharType="separate"/>
      </w:r>
      <w:r w:rsidR="00322A87">
        <w:t>IT Security Assessment for XXX Application</w:t>
      </w:r>
      <w:r w:rsidR="00322A87">
        <w:fldChar w:fldCharType="end"/>
      </w:r>
      <w:r w:rsidRPr="001F4128">
        <w:t xml:space="preserve"> was conducted </w:t>
      </w:r>
      <w:r w:rsidR="00870515" w:rsidRPr="001F4128">
        <w:t>from</w:t>
      </w:r>
      <w:r w:rsidRPr="001F4128">
        <w:t xml:space="preserve"> </w:t>
      </w:r>
      <w:r w:rsidR="002912A7" w:rsidRPr="001F4128">
        <w:rPr>
          <w:b/>
          <w:bCs/>
        </w:rPr>
        <w:t>04 October 2024 to 21 November 2024</w:t>
      </w:r>
      <w:r w:rsidR="00F02380" w:rsidRPr="001F4128">
        <w:t>.</w:t>
      </w:r>
    </w:p>
    <w:p w14:paraId="656327F9" w14:textId="5C9941AC" w:rsidR="00260324" w:rsidRPr="005F7477" w:rsidRDefault="00CA0BB3" w:rsidP="00E833BB">
      <w:proofErr w:type="gramStart"/>
      <w:r w:rsidRPr="00B253C3">
        <w:t>During the course of</w:t>
      </w:r>
      <w:proofErr w:type="gramEnd"/>
      <w:r w:rsidRPr="00B253C3">
        <w:t xml:space="preserve"> the assessment</w:t>
      </w:r>
      <w:r w:rsidR="00BB1D44" w:rsidRPr="00B253C3">
        <w:t>,</w:t>
      </w:r>
      <w:r w:rsidRPr="00B253C3">
        <w:t xml:space="preserve"> </w:t>
      </w:r>
      <w:r w:rsidRPr="007B72E9">
        <w:t xml:space="preserve">a total of </w:t>
      </w:r>
      <w:r w:rsidR="005E30F4">
        <w:rPr>
          <w:b/>
          <w:bCs/>
        </w:rPr>
        <w:t>8</w:t>
      </w:r>
      <w:r w:rsidR="00A647C8" w:rsidRPr="00A52122">
        <w:rPr>
          <w:b/>
          <w:bCs/>
        </w:rPr>
        <w:t xml:space="preserve"> </w:t>
      </w:r>
      <w:r w:rsidRPr="00A52122">
        <w:rPr>
          <w:b/>
          <w:bCs/>
        </w:rPr>
        <w:t>findings</w:t>
      </w:r>
      <w:r w:rsidRPr="007B72E9">
        <w:t xml:space="preserve"> have </w:t>
      </w:r>
      <w:r w:rsidRPr="00F806A0">
        <w:t>been identified</w:t>
      </w:r>
      <w:r w:rsidR="00BB1D44" w:rsidRPr="00F806A0">
        <w:t>. T</w:t>
      </w:r>
      <w:r w:rsidRPr="00F806A0">
        <w:t xml:space="preserve">here </w:t>
      </w:r>
      <w:r w:rsidRPr="003A0C01">
        <w:t>were</w:t>
      </w:r>
      <w:r w:rsidR="00BB1D44" w:rsidRPr="003A0C01">
        <w:rPr>
          <w:b/>
        </w:rPr>
        <w:t xml:space="preserve"> </w:t>
      </w:r>
      <w:r w:rsidR="003A0C01" w:rsidRPr="003A0C01">
        <w:rPr>
          <w:b/>
        </w:rPr>
        <w:t>3</w:t>
      </w:r>
      <w:r w:rsidR="00053491" w:rsidRPr="003A0C01">
        <w:rPr>
          <w:b/>
        </w:rPr>
        <w:t xml:space="preserve"> medium</w:t>
      </w:r>
      <w:r w:rsidR="00DD4BE4" w:rsidRPr="003A0C01">
        <w:rPr>
          <w:b/>
        </w:rPr>
        <w:t xml:space="preserve"> </w:t>
      </w:r>
      <w:r w:rsidR="007B72E9" w:rsidRPr="003A0C01">
        <w:rPr>
          <w:b/>
        </w:rPr>
        <w:t>risks</w:t>
      </w:r>
      <w:r w:rsidR="00BB45CE" w:rsidRPr="003A0C01">
        <w:rPr>
          <w:b/>
        </w:rPr>
        <w:t>,</w:t>
      </w:r>
      <w:r w:rsidR="00BC1513" w:rsidRPr="003A0C01">
        <w:rPr>
          <w:b/>
        </w:rPr>
        <w:t xml:space="preserve"> and</w:t>
      </w:r>
      <w:r w:rsidR="00DD4BE4" w:rsidRPr="003A0C01">
        <w:rPr>
          <w:b/>
        </w:rPr>
        <w:t xml:space="preserve"> </w:t>
      </w:r>
      <w:r w:rsidR="003A0C01" w:rsidRPr="003A0C01">
        <w:rPr>
          <w:b/>
        </w:rPr>
        <w:t>1</w:t>
      </w:r>
      <w:r w:rsidR="00053491" w:rsidRPr="003A0C01">
        <w:rPr>
          <w:b/>
        </w:rPr>
        <w:t xml:space="preserve"> low risk</w:t>
      </w:r>
      <w:r w:rsidR="006A3F76">
        <w:rPr>
          <w:b/>
        </w:rPr>
        <w:t>,</w:t>
      </w:r>
      <w:r w:rsidR="003A0C01" w:rsidRPr="003A0C01">
        <w:rPr>
          <w:b/>
        </w:rPr>
        <w:t xml:space="preserve"> and 2 info risks</w:t>
      </w:r>
      <w:r w:rsidR="00D40217" w:rsidRPr="00F806A0">
        <w:rPr>
          <w:b/>
        </w:rPr>
        <w:t xml:space="preserve"> </w:t>
      </w:r>
      <w:r w:rsidRPr="00F806A0">
        <w:t xml:space="preserve">issues </w:t>
      </w:r>
      <w:r w:rsidR="00BB1D44" w:rsidRPr="00F806A0">
        <w:t xml:space="preserve">raised </w:t>
      </w:r>
      <w:r w:rsidRPr="00F806A0">
        <w:t>from the security review</w:t>
      </w:r>
      <w:r w:rsidR="00092770" w:rsidRPr="00F806A0">
        <w:t xml:space="preserve">. </w:t>
      </w:r>
      <w:r w:rsidR="00B253C3" w:rsidRPr="00F806A0">
        <w:t>Each finding uses</w:t>
      </w:r>
      <w:r w:rsidR="00B253C3" w:rsidRPr="00B253C3">
        <w:t xml:space="preserve"> CVSS version </w:t>
      </w:r>
      <w:r w:rsidR="00F32871">
        <w:t>4.0</w:t>
      </w:r>
      <w:r w:rsidR="00B253C3" w:rsidRPr="00B253C3">
        <w:t xml:space="preserve"> Risk Rating standard to quantify the risk of each finding</w:t>
      </w:r>
      <w:r w:rsidRPr="00B253C3">
        <w:t xml:space="preserve">. </w:t>
      </w:r>
      <w:r w:rsidR="00E833BB" w:rsidRPr="00C34EDC">
        <w:t>Refer to</w:t>
      </w:r>
      <w:r w:rsidR="0005726B">
        <w:t xml:space="preserve"> Table 1-1</w:t>
      </w:r>
      <w:r w:rsidR="00B7571F">
        <w:t xml:space="preserve"> </w:t>
      </w:r>
      <w:r w:rsidR="006A007E">
        <w:t>b</w:t>
      </w:r>
      <w:r w:rsidR="00E833BB" w:rsidRPr="00C34EDC">
        <w:t>elow for the issue breakdown</w:t>
      </w:r>
      <w:r w:rsidR="00BF1534">
        <w:t>.</w:t>
      </w:r>
    </w:p>
    <w:p w14:paraId="7231DDC7" w14:textId="77777777" w:rsidR="00310A86" w:rsidRDefault="00310A86" w:rsidP="00310A86"/>
    <w:tbl>
      <w:tblPr>
        <w:tblStyle w:val="Deloitte-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Deloitte-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1A5091" w:rsidRPr="00781E97" w:rsidRDefault="001A5091" w:rsidP="003003DB">
            <w:pPr>
              <w:pStyle w:val="Deloitte-DocumentText"/>
              <w:jc w:val="center"/>
            </w:pPr>
          </w:p>
        </w:tc>
        <w:tc>
          <w:tcPr>
            <w:tcW w:w="536" w:type="pct"/>
            <w:gridSpan w:val="2"/>
          </w:tcPr>
          <w:p w14:paraId="4B96F928" w14:textId="77777777" w:rsidR="001A5091" w:rsidRDefault="001A5091" w:rsidP="003003DB">
            <w:pPr>
              <w:pStyle w:val="Deloitte-DocumentText"/>
              <w:jc w:val="center"/>
            </w:pPr>
          </w:p>
        </w:tc>
        <w:tc>
          <w:tcPr>
            <w:tcW w:w="2454" w:type="pct"/>
            <w:gridSpan w:val="5"/>
            <w:vAlign w:val="center"/>
          </w:tcPr>
          <w:p w14:paraId="000E0AF6" w14:textId="0C9502BE" w:rsidR="001A5091" w:rsidRPr="00781E97" w:rsidRDefault="001A5091" w:rsidP="003003DB">
            <w:pPr>
              <w:pStyle w:val="Deloitte-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3308DC" w:rsidRPr="00AC5C68" w14:paraId="1FA9EE99" w14:textId="77777777" w:rsidTr="003308DC">
        <w:tc>
          <w:tcPr>
            <w:tcW w:w="5000" w:type="pct"/>
            <w:gridSpan w:val="9"/>
            <w:shd w:val="clear" w:color="auto" w:fill="auto"/>
            <w:vAlign w:val="center"/>
          </w:tcPr>
          <w:p w14:paraId="2DEAB18B" w14:textId="49ADF12F" w:rsidR="003308DC" w:rsidRDefault="00FF428C" w:rsidP="003308DC">
            <w:pPr>
              <w:keepNext/>
              <w:jc w:val="left"/>
              <w:rPr>
                <w:b/>
                <w:color w:val="000000" w:themeColor="text1"/>
              </w:rPr>
            </w:pPr>
            <w:r>
              <w:rPr>
                <w:b/>
              </w:rPr>
              <w:t>Mobile Application Penetration Testing</w:t>
            </w:r>
          </w:p>
        </w:tc>
      </w:tr>
      <w:tr w:rsidR="003308DC" w:rsidRPr="00AC5C68" w14:paraId="3B5CF801" w14:textId="77777777" w:rsidTr="007411DA">
        <w:tc>
          <w:tcPr>
            <w:tcW w:w="1510" w:type="pct"/>
            <w:shd w:val="clear" w:color="auto" w:fill="F2F2F2"/>
            <w:vAlign w:val="center"/>
          </w:tcPr>
          <w:p w14:paraId="6137CBE1" w14:textId="6AB2978D" w:rsidR="003308DC" w:rsidRPr="003352DB" w:rsidRDefault="005E30F4" w:rsidP="00FF428C">
            <w:pPr>
              <w:jc w:val="left"/>
              <w:rPr>
                <w:b/>
              </w:rPr>
            </w:pPr>
            <w:r>
              <w:rPr>
                <w:b/>
              </w:rPr>
              <w:t>XXX</w:t>
            </w:r>
          </w:p>
        </w:tc>
        <w:tc>
          <w:tcPr>
            <w:tcW w:w="602" w:type="pct"/>
            <w:gridSpan w:val="2"/>
            <w:shd w:val="clear" w:color="auto" w:fill="F2F2F2"/>
            <w:vAlign w:val="center"/>
          </w:tcPr>
          <w:p w14:paraId="349554DA" w14:textId="77777777" w:rsidR="003308DC" w:rsidRPr="003352DB" w:rsidRDefault="003308DC" w:rsidP="003003DB">
            <w:pPr>
              <w:jc w:val="center"/>
              <w:rPr>
                <w:b/>
                <w:color w:val="000000" w:themeColor="text1"/>
              </w:rPr>
            </w:pPr>
          </w:p>
        </w:tc>
        <w:tc>
          <w:tcPr>
            <w:tcW w:w="605" w:type="pct"/>
            <w:gridSpan w:val="2"/>
            <w:shd w:val="clear" w:color="auto" w:fill="F2F2F2"/>
            <w:vAlign w:val="center"/>
          </w:tcPr>
          <w:p w14:paraId="5FE4F5B4" w14:textId="7E07698C" w:rsidR="003308DC" w:rsidRPr="00231A80" w:rsidRDefault="00231A80" w:rsidP="003003DB">
            <w:pPr>
              <w:jc w:val="center"/>
              <w:rPr>
                <w:bCs/>
                <w:color w:val="000000" w:themeColor="text1"/>
              </w:rPr>
            </w:pPr>
            <w:r>
              <w:rPr>
                <w:bCs/>
                <w:color w:val="000000" w:themeColor="text1"/>
              </w:rPr>
              <w:t>-</w:t>
            </w:r>
          </w:p>
        </w:tc>
        <w:tc>
          <w:tcPr>
            <w:tcW w:w="605" w:type="pct"/>
            <w:shd w:val="clear" w:color="auto" w:fill="F2F2F2"/>
            <w:vAlign w:val="center"/>
          </w:tcPr>
          <w:p w14:paraId="6DB2D14E" w14:textId="2135B84B" w:rsidR="003308DC" w:rsidRPr="00231A80" w:rsidRDefault="005E30F4" w:rsidP="003003DB">
            <w:pPr>
              <w:jc w:val="center"/>
              <w:rPr>
                <w:bCs/>
                <w:color w:val="000000" w:themeColor="text1"/>
              </w:rPr>
            </w:pPr>
            <w:r>
              <w:rPr>
                <w:bCs/>
                <w:color w:val="000000" w:themeColor="text1"/>
              </w:rPr>
              <w:t>4</w:t>
            </w:r>
          </w:p>
        </w:tc>
        <w:tc>
          <w:tcPr>
            <w:tcW w:w="604" w:type="pct"/>
            <w:shd w:val="clear" w:color="auto" w:fill="F2F2F2"/>
            <w:vAlign w:val="center"/>
          </w:tcPr>
          <w:p w14:paraId="00149227" w14:textId="7D6913EB" w:rsidR="003308DC" w:rsidRPr="00231A80" w:rsidRDefault="00231A80" w:rsidP="003003DB">
            <w:pPr>
              <w:jc w:val="center"/>
              <w:rPr>
                <w:bCs/>
                <w:color w:val="000000" w:themeColor="text1"/>
              </w:rPr>
            </w:pPr>
            <w:r>
              <w:rPr>
                <w:bCs/>
                <w:color w:val="000000" w:themeColor="text1"/>
              </w:rPr>
              <w:t>-</w:t>
            </w:r>
          </w:p>
        </w:tc>
        <w:tc>
          <w:tcPr>
            <w:tcW w:w="536" w:type="pct"/>
            <w:shd w:val="clear" w:color="auto" w:fill="F2F2F2"/>
          </w:tcPr>
          <w:p w14:paraId="30379C8A" w14:textId="3BB6CF9C" w:rsidR="003308DC" w:rsidRPr="00231A80" w:rsidRDefault="005E30F4" w:rsidP="003003DB">
            <w:pPr>
              <w:keepNext/>
              <w:jc w:val="center"/>
              <w:rPr>
                <w:bCs/>
                <w:color w:val="000000" w:themeColor="text1"/>
              </w:rPr>
            </w:pPr>
            <w:r>
              <w:rPr>
                <w:bCs/>
                <w:color w:val="000000" w:themeColor="text1"/>
              </w:rPr>
              <w:t>3</w:t>
            </w:r>
          </w:p>
        </w:tc>
        <w:tc>
          <w:tcPr>
            <w:tcW w:w="538" w:type="pct"/>
            <w:shd w:val="clear" w:color="auto" w:fill="F2F2F2"/>
            <w:vAlign w:val="center"/>
          </w:tcPr>
          <w:p w14:paraId="607D20B7" w14:textId="18604238" w:rsidR="003308DC" w:rsidRDefault="00231A80" w:rsidP="003003DB">
            <w:pPr>
              <w:keepNext/>
              <w:jc w:val="center"/>
              <w:rPr>
                <w:b/>
                <w:color w:val="000000" w:themeColor="text1"/>
              </w:rPr>
            </w:pPr>
            <w:r>
              <w:rPr>
                <w:b/>
                <w:color w:val="000000" w:themeColor="text1"/>
              </w:rPr>
              <w:t>4</w:t>
            </w:r>
          </w:p>
        </w:tc>
      </w:tr>
      <w:tr w:rsidR="00FF428C" w:rsidRPr="00AC5C68" w14:paraId="3BC2B258" w14:textId="77777777" w:rsidTr="001A5091">
        <w:tc>
          <w:tcPr>
            <w:tcW w:w="1510" w:type="pct"/>
            <w:shd w:val="clear" w:color="auto" w:fill="auto"/>
            <w:vAlign w:val="center"/>
          </w:tcPr>
          <w:p w14:paraId="6458E943" w14:textId="2A14F8D2" w:rsidR="00FF428C" w:rsidRPr="003352DB" w:rsidRDefault="00FF428C" w:rsidP="00FF428C">
            <w:pPr>
              <w:jc w:val="right"/>
              <w:rPr>
                <w:b/>
              </w:rPr>
            </w:pPr>
            <w:r w:rsidRPr="003352DB">
              <w:rPr>
                <w:b/>
              </w:rPr>
              <w:t>Total</w:t>
            </w:r>
          </w:p>
        </w:tc>
        <w:tc>
          <w:tcPr>
            <w:tcW w:w="602" w:type="pct"/>
            <w:gridSpan w:val="2"/>
            <w:shd w:val="clear" w:color="auto" w:fill="auto"/>
            <w:vAlign w:val="center"/>
          </w:tcPr>
          <w:p w14:paraId="41F99AF0" w14:textId="77777777" w:rsidR="00FF428C" w:rsidRPr="003352DB" w:rsidRDefault="00FF428C" w:rsidP="00FF428C">
            <w:pPr>
              <w:jc w:val="center"/>
              <w:rPr>
                <w:b/>
                <w:color w:val="000000" w:themeColor="text1"/>
              </w:rPr>
            </w:pPr>
          </w:p>
        </w:tc>
        <w:tc>
          <w:tcPr>
            <w:tcW w:w="605" w:type="pct"/>
            <w:gridSpan w:val="2"/>
            <w:shd w:val="clear" w:color="auto" w:fill="auto"/>
            <w:vAlign w:val="center"/>
          </w:tcPr>
          <w:p w14:paraId="1FB9BCBC" w14:textId="5D6E6718" w:rsidR="00FF428C" w:rsidRPr="003352DB" w:rsidRDefault="00231A80" w:rsidP="00FF428C">
            <w:pPr>
              <w:jc w:val="center"/>
              <w:rPr>
                <w:b/>
                <w:color w:val="000000" w:themeColor="text1"/>
              </w:rPr>
            </w:pPr>
            <w:r>
              <w:rPr>
                <w:b/>
                <w:color w:val="000000" w:themeColor="text1"/>
              </w:rPr>
              <w:t>-</w:t>
            </w:r>
          </w:p>
        </w:tc>
        <w:tc>
          <w:tcPr>
            <w:tcW w:w="605" w:type="pct"/>
            <w:shd w:val="clear" w:color="auto" w:fill="auto"/>
            <w:vAlign w:val="center"/>
          </w:tcPr>
          <w:p w14:paraId="338A4014" w14:textId="6DF8D4C5" w:rsidR="00FF428C" w:rsidRPr="003352DB" w:rsidRDefault="00231A80" w:rsidP="00FF428C">
            <w:pPr>
              <w:jc w:val="center"/>
              <w:rPr>
                <w:b/>
                <w:color w:val="000000" w:themeColor="text1"/>
              </w:rPr>
            </w:pPr>
            <w:r>
              <w:rPr>
                <w:b/>
                <w:color w:val="000000" w:themeColor="text1"/>
              </w:rPr>
              <w:t>2</w:t>
            </w:r>
          </w:p>
        </w:tc>
        <w:tc>
          <w:tcPr>
            <w:tcW w:w="604" w:type="pct"/>
            <w:shd w:val="clear" w:color="auto" w:fill="auto"/>
            <w:vAlign w:val="center"/>
          </w:tcPr>
          <w:p w14:paraId="59C9198E" w14:textId="432E2C83" w:rsidR="00FF428C" w:rsidRPr="003352DB" w:rsidRDefault="00231A80" w:rsidP="00FF428C">
            <w:pPr>
              <w:jc w:val="center"/>
              <w:rPr>
                <w:b/>
                <w:color w:val="000000" w:themeColor="text1"/>
              </w:rPr>
            </w:pPr>
            <w:r>
              <w:rPr>
                <w:b/>
                <w:color w:val="000000" w:themeColor="text1"/>
              </w:rPr>
              <w:t>-</w:t>
            </w:r>
          </w:p>
        </w:tc>
        <w:tc>
          <w:tcPr>
            <w:tcW w:w="536" w:type="pct"/>
          </w:tcPr>
          <w:p w14:paraId="12E631B5" w14:textId="04EF5E14" w:rsidR="00FF428C" w:rsidRDefault="00231A80" w:rsidP="00FF428C">
            <w:pPr>
              <w:keepNext/>
              <w:jc w:val="center"/>
              <w:rPr>
                <w:b/>
                <w:color w:val="000000" w:themeColor="text1"/>
              </w:rPr>
            </w:pPr>
            <w:r>
              <w:rPr>
                <w:b/>
                <w:color w:val="000000" w:themeColor="text1"/>
              </w:rPr>
              <w:t>2</w:t>
            </w:r>
          </w:p>
        </w:tc>
        <w:tc>
          <w:tcPr>
            <w:tcW w:w="538" w:type="pct"/>
            <w:shd w:val="clear" w:color="auto" w:fill="auto"/>
            <w:vAlign w:val="center"/>
          </w:tcPr>
          <w:p w14:paraId="240DAD6B" w14:textId="0463742D" w:rsidR="00FF428C" w:rsidRDefault="005E30F4" w:rsidP="00FF428C">
            <w:pPr>
              <w:keepNext/>
              <w:jc w:val="center"/>
              <w:rPr>
                <w:b/>
                <w:color w:val="000000" w:themeColor="text1"/>
              </w:rPr>
            </w:pPr>
            <w:r>
              <w:rPr>
                <w:b/>
                <w:color w:val="000000" w:themeColor="text1"/>
              </w:rPr>
              <w:t>8</w:t>
            </w:r>
          </w:p>
        </w:tc>
      </w:tr>
    </w:tbl>
    <w:p w14:paraId="486F6FE0" w14:textId="51FF5BE1" w:rsidR="00231A80" w:rsidRDefault="00AB522D" w:rsidP="00231A80">
      <w:pPr>
        <w:pStyle w:val="Caption"/>
      </w:pPr>
      <w:bookmarkStart w:id="23" w:name="_Toc20831643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231A80">
        <w:t>21 November</w:t>
      </w:r>
      <w:r w:rsidR="00A020DA" w:rsidRPr="007940F7">
        <w:t xml:space="preserve"> 2024</w:t>
      </w:r>
      <w:bookmarkEnd w:id="23"/>
    </w:p>
    <w:p w14:paraId="24F8F59E" w14:textId="549FDD4D" w:rsidR="007A3E53" w:rsidRPr="005E30F4" w:rsidRDefault="007A3E53" w:rsidP="005E30F4">
      <w:pPr>
        <w:spacing w:before="0" w:after="200" w:line="276" w:lineRule="auto"/>
        <w:jc w:val="left"/>
        <w:rPr>
          <w:bCs/>
          <w:color w:val="7F7F7F" w:themeColor="text1" w:themeTint="80"/>
          <w:sz w:val="16"/>
          <w:szCs w:val="16"/>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461301E6" w14:textId="77777777" w:rsidR="006E47D2" w:rsidRPr="00A97DAB" w:rsidRDefault="006E47D2" w:rsidP="006E47D2">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316416"/>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623CB80F" w14:textId="77777777" w:rsidR="006E47D2" w:rsidRDefault="006E47D2" w:rsidP="006E47D2">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4E6DF9AE" w14:textId="30B165E8" w:rsidR="006E47D2" w:rsidRPr="00800D9D" w:rsidRDefault="006E47D2" w:rsidP="006E47D2">
      <w:r>
        <w:t xml:space="preserve">Refer to </w:t>
      </w:r>
      <w:hyperlink w:anchor="_Risk_Register" w:history="1">
        <w:r w:rsidRPr="00800D9D">
          <w:rPr>
            <w:rStyle w:val="Hyperlink"/>
          </w:rPr>
          <w:t>Risk Register</w:t>
        </w:r>
      </w:hyperlink>
      <w:r>
        <w:t xml:space="preserve"> in the next section for more details. </w:t>
      </w:r>
    </w:p>
    <w:p w14:paraId="18C72451" w14:textId="3C73C701" w:rsidR="00824562" w:rsidRDefault="00824562" w:rsidP="00A97DAB">
      <w:pPr>
        <w:pStyle w:val="Heading2"/>
      </w:pPr>
      <w:bookmarkStart w:id="40" w:name="_Toc208316417"/>
      <w:r>
        <w:t>Risk Register</w:t>
      </w:r>
      <w:bookmarkEnd w:id="40"/>
    </w:p>
    <w:p w14:paraId="37E48969" w14:textId="77777777" w:rsidR="00AB522D" w:rsidRDefault="00AB522D" w:rsidP="009D7FA9">
      <w:pPr>
        <w:pStyle w:val="Caption"/>
        <w:jc w:val="both"/>
      </w:pPr>
    </w:p>
    <w:tbl>
      <w:tblPr>
        <w:tblStyle w:val="Deloitte-RiskTable"/>
        <w:tblW w:w="5000" w:type="pct"/>
        <w:tblLayout w:type="fixed"/>
        <w:tblLook w:val="04A0" w:firstRow="1" w:lastRow="0" w:firstColumn="1" w:lastColumn="0" w:noHBand="0" w:noVBand="1"/>
      </w:tblPr>
      <w:tblGrid>
        <w:gridCol w:w="863"/>
        <w:gridCol w:w="1195"/>
        <w:gridCol w:w="988"/>
        <w:gridCol w:w="4034"/>
        <w:gridCol w:w="3381"/>
      </w:tblGrid>
      <w:tr w:rsidR="005E30F4" w:rsidRPr="00C10E7C" w14:paraId="4FF6B381" w14:textId="77777777" w:rsidTr="005E30F4">
        <w:trPr>
          <w:cnfStyle w:val="100000000000" w:firstRow="1" w:lastRow="0" w:firstColumn="0" w:lastColumn="0" w:oddVBand="0" w:evenVBand="0" w:oddHBand="0" w:evenHBand="0" w:firstRowFirstColumn="0" w:firstRowLastColumn="0" w:lastRowFirstColumn="0" w:lastRowLastColumn="0"/>
        </w:trPr>
        <w:tc>
          <w:tcPr>
            <w:tcW w:w="413" w:type="pct"/>
            <w:vAlign w:val="center"/>
          </w:tcPr>
          <w:p w14:paraId="55785F2E" w14:textId="77777777" w:rsidR="005E30F4" w:rsidRPr="00717695" w:rsidRDefault="005E30F4" w:rsidP="006009D7">
            <w:pPr>
              <w:jc w:val="center"/>
            </w:pPr>
            <w:r w:rsidRPr="00717695">
              <w:t>Ref.</w:t>
            </w:r>
          </w:p>
        </w:tc>
        <w:tc>
          <w:tcPr>
            <w:tcW w:w="571" w:type="pct"/>
            <w:vAlign w:val="center"/>
          </w:tcPr>
          <w:p w14:paraId="05E83FFB" w14:textId="77777777" w:rsidR="005E30F4" w:rsidRPr="00717695" w:rsidRDefault="005E30F4" w:rsidP="006009D7">
            <w:pPr>
              <w:jc w:val="center"/>
            </w:pPr>
            <w:r w:rsidRPr="00717695">
              <w:t>Risk</w:t>
            </w:r>
          </w:p>
        </w:tc>
        <w:tc>
          <w:tcPr>
            <w:tcW w:w="472" w:type="pct"/>
            <w:vAlign w:val="center"/>
          </w:tcPr>
          <w:p w14:paraId="39EB329C" w14:textId="77777777" w:rsidR="005E30F4" w:rsidRPr="00717695" w:rsidRDefault="005E30F4" w:rsidP="006009D7">
            <w:pPr>
              <w:jc w:val="center"/>
            </w:pPr>
            <w:r w:rsidRPr="00717695">
              <w:t>CVSS Score</w:t>
            </w:r>
          </w:p>
        </w:tc>
        <w:tc>
          <w:tcPr>
            <w:tcW w:w="1928" w:type="pct"/>
            <w:vAlign w:val="center"/>
          </w:tcPr>
          <w:p w14:paraId="0F016DE1" w14:textId="77777777" w:rsidR="005E30F4" w:rsidRPr="00717695" w:rsidRDefault="005E30F4" w:rsidP="006009D7">
            <w:pPr>
              <w:jc w:val="center"/>
            </w:pPr>
            <w:r w:rsidRPr="00717695">
              <w:t>Description</w:t>
            </w:r>
          </w:p>
        </w:tc>
        <w:tc>
          <w:tcPr>
            <w:tcW w:w="1615" w:type="pct"/>
            <w:vAlign w:val="center"/>
          </w:tcPr>
          <w:p w14:paraId="44E11719" w14:textId="77777777" w:rsidR="005E30F4" w:rsidRPr="00717695" w:rsidRDefault="005E30F4" w:rsidP="006009D7">
            <w:pPr>
              <w:jc w:val="center"/>
            </w:pPr>
            <w:r w:rsidRPr="00717695">
              <w:t>Status</w:t>
            </w:r>
          </w:p>
        </w:tc>
      </w:tr>
      <w:tr w:rsidR="005E30F4" w:rsidRPr="00717695" w14:paraId="2F5DA788" w14:textId="77777777" w:rsidTr="005E30F4">
        <w:tc>
          <w:tcPr>
            <w:tcW w:w="5000" w:type="pct"/>
            <w:gridSpan w:val="5"/>
            <w:shd w:val="clear" w:color="auto" w:fill="F2F2F2" w:themeFill="background1" w:themeFillShade="F2"/>
            <w:vAlign w:val="center"/>
          </w:tcPr>
          <w:p w14:paraId="1388AED6" w14:textId="5A780BD5" w:rsidR="005E30F4" w:rsidRPr="00CC403C" w:rsidRDefault="005E30F4" w:rsidP="00A14F1F">
            <w:pPr>
              <w:keepNext/>
              <w:jc w:val="left"/>
              <w:rPr>
                <w:color w:val="FF0000"/>
              </w:rPr>
            </w:pPr>
            <w:r>
              <w:rPr>
                <w:b/>
              </w:rPr>
              <w:t>Mobile Application Penetration Testing</w:t>
            </w:r>
          </w:p>
        </w:tc>
      </w:tr>
      <w:tr w:rsidR="005E30F4" w:rsidRPr="00717695" w14:paraId="38350E36" w14:textId="77777777" w:rsidTr="005E30F4">
        <w:tc>
          <w:tcPr>
            <w:tcW w:w="5000" w:type="pct"/>
            <w:gridSpan w:val="5"/>
            <w:vAlign w:val="center"/>
          </w:tcPr>
          <w:p w14:paraId="67CD25AA" w14:textId="45D1C6F3" w:rsidR="005E30F4" w:rsidRPr="00A14F1F" w:rsidRDefault="005E30F4" w:rsidP="00A14F1F">
            <w:pPr>
              <w:keepNext/>
              <w:jc w:val="left"/>
              <w:rPr>
                <w:b/>
                <w:bCs/>
                <w:color w:val="FF0000"/>
              </w:rPr>
            </w:pPr>
            <w:r>
              <w:rPr>
                <w:b/>
                <w:bCs/>
              </w:rPr>
              <w:t>XXX</w:t>
            </w:r>
          </w:p>
        </w:tc>
      </w:tr>
      <w:tr w:rsidR="005E30F4" w:rsidRPr="00717695" w14:paraId="348FDD10" w14:textId="77777777" w:rsidTr="005E30F4">
        <w:tc>
          <w:tcPr>
            <w:tcW w:w="413" w:type="pct"/>
            <w:vAlign w:val="center"/>
          </w:tcPr>
          <w:p w14:paraId="792982C2" w14:textId="7F88D99D" w:rsidR="005E30F4" w:rsidRDefault="005E30F4" w:rsidP="00395DB0">
            <w:pPr>
              <w:jc w:val="left"/>
            </w:pPr>
            <w:r>
              <w:t>3.1</w:t>
            </w:r>
          </w:p>
        </w:tc>
        <w:tc>
          <w:tcPr>
            <w:tcW w:w="571" w:type="pct"/>
            <w:shd w:val="clear" w:color="auto" w:fill="FFC000"/>
          </w:tcPr>
          <w:p w14:paraId="488A51EC" w14:textId="19EED085" w:rsidR="005E30F4" w:rsidRPr="00885893" w:rsidRDefault="005E30F4" w:rsidP="006A3F76">
            <w:pPr>
              <w:jc w:val="center"/>
              <w:rPr>
                <w:rFonts w:cs="Arial"/>
                <w:b/>
              </w:rPr>
            </w:pPr>
            <w:r w:rsidRPr="00EE2B76">
              <w:rPr>
                <w:b/>
              </w:rPr>
              <w:t>Medium</w:t>
            </w:r>
          </w:p>
        </w:tc>
        <w:tc>
          <w:tcPr>
            <w:tcW w:w="472" w:type="pct"/>
            <w:vAlign w:val="center"/>
          </w:tcPr>
          <w:p w14:paraId="7D75B7E7" w14:textId="69D47B54" w:rsidR="005E30F4" w:rsidRDefault="005E30F4" w:rsidP="00395DB0">
            <w:pPr>
              <w:jc w:val="center"/>
              <w:rPr>
                <w:rFonts w:asciiTheme="minorHAnsi" w:hAnsiTheme="minorHAnsi" w:cstheme="minorHAnsi"/>
                <w:sz w:val="22"/>
                <w:szCs w:val="22"/>
              </w:rPr>
            </w:pPr>
            <w:r>
              <w:rPr>
                <w:rFonts w:asciiTheme="minorHAnsi" w:hAnsiTheme="minorHAnsi" w:cstheme="minorHAnsi"/>
                <w:sz w:val="22"/>
                <w:szCs w:val="22"/>
              </w:rPr>
              <w:t>5.1</w:t>
            </w:r>
          </w:p>
        </w:tc>
        <w:tc>
          <w:tcPr>
            <w:tcW w:w="1928" w:type="pct"/>
            <w:vAlign w:val="center"/>
          </w:tcPr>
          <w:p w14:paraId="281D0BB6" w14:textId="15660EDF" w:rsidR="005E30F4" w:rsidRDefault="006E47D2" w:rsidP="00395DB0">
            <w:pPr>
              <w:jc w:val="left"/>
            </w:pPr>
            <w:proofErr w:type="spellStart"/>
            <w:r>
              <w:t>xxxx</w:t>
            </w:r>
            <w:proofErr w:type="spellEnd"/>
          </w:p>
        </w:tc>
        <w:tc>
          <w:tcPr>
            <w:tcW w:w="1615" w:type="pct"/>
            <w:shd w:val="clear" w:color="auto" w:fill="auto"/>
          </w:tcPr>
          <w:p w14:paraId="7D570314" w14:textId="601247A0" w:rsidR="005E30F4" w:rsidRPr="00CC403C" w:rsidRDefault="005E30F4" w:rsidP="00395DB0">
            <w:pPr>
              <w:keepNext/>
              <w:jc w:val="center"/>
              <w:rPr>
                <w:color w:val="FF0000"/>
              </w:rPr>
            </w:pPr>
            <w:r w:rsidRPr="00922329">
              <w:rPr>
                <w:color w:val="FF0000"/>
              </w:rPr>
              <w:t>Open</w:t>
            </w:r>
          </w:p>
        </w:tc>
      </w:tr>
      <w:tr w:rsidR="005E30F4" w:rsidRPr="00717695" w14:paraId="60281BE6" w14:textId="77777777" w:rsidTr="005E30F4">
        <w:tc>
          <w:tcPr>
            <w:tcW w:w="413" w:type="pct"/>
            <w:vAlign w:val="center"/>
          </w:tcPr>
          <w:p w14:paraId="6EB4CF8F" w14:textId="733D96CD" w:rsidR="005E30F4" w:rsidRDefault="005E30F4" w:rsidP="003F1F33">
            <w:pPr>
              <w:jc w:val="left"/>
            </w:pPr>
            <w:r>
              <w:t>3.2</w:t>
            </w:r>
          </w:p>
        </w:tc>
        <w:tc>
          <w:tcPr>
            <w:tcW w:w="571" w:type="pct"/>
            <w:shd w:val="clear" w:color="auto" w:fill="00B0F0"/>
            <w:vAlign w:val="center"/>
          </w:tcPr>
          <w:p w14:paraId="298B9A69" w14:textId="7E106D75" w:rsidR="005E30F4" w:rsidRPr="00885893" w:rsidRDefault="005E30F4" w:rsidP="003F1F33">
            <w:pPr>
              <w:jc w:val="center"/>
              <w:rPr>
                <w:rFonts w:cs="Arial"/>
                <w:b/>
              </w:rPr>
            </w:pPr>
            <w:r>
              <w:rPr>
                <w:rFonts w:cs="Arial"/>
                <w:b/>
              </w:rPr>
              <w:t>Info</w:t>
            </w:r>
          </w:p>
        </w:tc>
        <w:tc>
          <w:tcPr>
            <w:tcW w:w="472" w:type="pct"/>
            <w:vAlign w:val="center"/>
          </w:tcPr>
          <w:p w14:paraId="6BAF728D" w14:textId="36641392" w:rsidR="005E30F4" w:rsidRDefault="005E30F4" w:rsidP="003F1F33">
            <w:pPr>
              <w:jc w:val="center"/>
              <w:rPr>
                <w:rFonts w:asciiTheme="minorHAnsi" w:hAnsiTheme="minorHAnsi" w:cstheme="minorHAnsi"/>
                <w:sz w:val="22"/>
                <w:szCs w:val="22"/>
              </w:rPr>
            </w:pPr>
            <w:r>
              <w:rPr>
                <w:rFonts w:asciiTheme="minorHAnsi" w:hAnsiTheme="minorHAnsi" w:cstheme="minorHAnsi"/>
                <w:sz w:val="22"/>
                <w:szCs w:val="22"/>
              </w:rPr>
              <w:t>-</w:t>
            </w:r>
          </w:p>
        </w:tc>
        <w:tc>
          <w:tcPr>
            <w:tcW w:w="1928" w:type="pct"/>
            <w:vAlign w:val="center"/>
          </w:tcPr>
          <w:p w14:paraId="44CA8535" w14:textId="5CF8EB53" w:rsidR="005E30F4" w:rsidRDefault="006E47D2" w:rsidP="003F1F33">
            <w:pPr>
              <w:jc w:val="left"/>
            </w:pPr>
            <w:r>
              <w:t>xxx</w:t>
            </w:r>
          </w:p>
        </w:tc>
        <w:tc>
          <w:tcPr>
            <w:tcW w:w="1615" w:type="pct"/>
            <w:shd w:val="clear" w:color="auto" w:fill="auto"/>
            <w:vAlign w:val="center"/>
          </w:tcPr>
          <w:p w14:paraId="28651101" w14:textId="063D0DA2" w:rsidR="005E30F4" w:rsidRPr="00CC403C" w:rsidRDefault="005E30F4" w:rsidP="003F1F33">
            <w:pPr>
              <w:keepNext/>
              <w:jc w:val="center"/>
              <w:rPr>
                <w:color w:val="FF0000"/>
              </w:rPr>
            </w:pPr>
            <w:r>
              <w:rPr>
                <w:color w:val="FF0000"/>
              </w:rPr>
              <w:t>Open</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6418"/>
      <w:r w:rsidRPr="00C10E7C">
        <w:lastRenderedPageBreak/>
        <w:t>Introduction</w:t>
      </w:r>
      <w:bookmarkEnd w:id="41"/>
      <w:bookmarkEnd w:id="42"/>
      <w:bookmarkEnd w:id="43"/>
      <w:bookmarkEnd w:id="44"/>
    </w:p>
    <w:p w14:paraId="4E8E1FEB" w14:textId="0AD6AD40" w:rsidR="00800D9D" w:rsidRDefault="00800D9D" w:rsidP="00800D9D">
      <w:r>
        <w:t xml:space="preserve">Deloitte &amp; </w:t>
      </w:r>
      <w:proofErr w:type="spellStart"/>
      <w:r>
        <w:t>Touche</w:t>
      </w:r>
      <w:proofErr w:type="spellEnd"/>
      <w:r>
        <w:t xml:space="preserve"> Enterprise Risk Services Pte Ltd (“Deloitte”) has been engaged by the </w:t>
      </w:r>
      <w:r w:rsidR="00322A87">
        <w:fldChar w:fldCharType="begin"/>
      </w:r>
      <w:r w:rsidR="00322A87">
        <w:instrText xml:space="preserve"> DOCPROPERTY  clientFullName  \* MERGEFORMAT </w:instrText>
      </w:r>
      <w:r w:rsidR="00322A87">
        <w:fldChar w:fldCharType="separate"/>
      </w:r>
      <w:r w:rsidR="00322A87">
        <w:t>Agency Full Name</w:t>
      </w:r>
      <w:r w:rsidR="00322A87">
        <w:fldChar w:fldCharType="end"/>
      </w:r>
      <w:r>
        <w:t xml:space="preserve"> (“</w:t>
      </w:r>
      <w:r w:rsidR="00322A87">
        <w:fldChar w:fldCharType="begin"/>
      </w:r>
      <w:r w:rsidR="00322A87">
        <w:instrText xml:space="preserve"> DOCPROPERTY  clientShortName  \* MERGEFORMAT </w:instrText>
      </w:r>
      <w:r w:rsidR="00322A87">
        <w:fldChar w:fldCharType="separate"/>
      </w:r>
      <w:r w:rsidR="00322A87">
        <w:t>XXX</w:t>
      </w:r>
      <w:r w:rsidR="00322A87">
        <w:fldChar w:fldCharType="end"/>
      </w:r>
      <w:r>
        <w:t xml:space="preserve">”) to conduct </w:t>
      </w:r>
      <w:r w:rsidR="00365872">
        <w:t xml:space="preserve">an </w:t>
      </w:r>
      <w:r w:rsidR="00322A87">
        <w:fldChar w:fldCharType="begin"/>
      </w:r>
      <w:r w:rsidR="00322A87">
        <w:instrText xml:space="preserve"> DOCPROPERTY  projectFullName  \* MERGEFORMAT </w:instrText>
      </w:r>
      <w:r w:rsidR="00322A87">
        <w:fldChar w:fldCharType="separate"/>
      </w:r>
      <w:r w:rsidR="00322A87">
        <w:t>IT Security Assessment for XXX Application</w:t>
      </w:r>
      <w:r w:rsidR="00322A87">
        <w:fldChar w:fldCharType="end"/>
      </w:r>
      <w:r w:rsidR="00A24368">
        <w:t xml:space="preserve"> (“</w:t>
      </w:r>
      <w:r w:rsidR="00322A87">
        <w:fldChar w:fldCharType="begin"/>
      </w:r>
      <w:r w:rsidR="00322A87">
        <w:instrText xml:space="preserve"> DOCPROPERTY  projectShortName  \* MERGEFORMAT </w:instrText>
      </w:r>
      <w:r w:rsidR="00322A87">
        <w:fldChar w:fldCharType="separate"/>
      </w:r>
      <w:r w:rsidR="00322A87">
        <w:t>XXX</w:t>
      </w:r>
      <w:r w:rsidR="00322A87">
        <w:fldChar w:fldCharType="end"/>
      </w:r>
      <w:r w:rsidR="00A24368">
        <w:t>”)</w:t>
      </w:r>
      <w:r w:rsidR="00070598">
        <w:t>.</w:t>
      </w:r>
    </w:p>
    <w:p w14:paraId="01F6FB60" w14:textId="2B858ABE" w:rsidR="00800D9D" w:rsidRDefault="00365872" w:rsidP="00846162">
      <w:r>
        <w:t xml:space="preserve">The scope of the testing covers </w:t>
      </w:r>
      <w:r w:rsidR="00B97AEF">
        <w:rPr>
          <w:b/>
          <w:bCs/>
        </w:rPr>
        <w:t>Mobile Application Penetration Testing</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5E30F4" w:rsidRDefault="00E46421" w:rsidP="00E46421">
      <w:pPr>
        <w:pStyle w:val="Heading2"/>
        <w:rPr>
          <w:highlight w:val="yellow"/>
        </w:rPr>
      </w:pPr>
      <w:bookmarkStart w:id="45" w:name="_Testing_Scope"/>
      <w:bookmarkStart w:id="46" w:name="_Toc208316419"/>
      <w:bookmarkEnd w:id="45"/>
      <w:r w:rsidRPr="005E30F4">
        <w:rPr>
          <w:highlight w:val="yellow"/>
        </w:rPr>
        <w:t>Vulnerability Scanning Tools Used</w:t>
      </w:r>
      <w:bookmarkEnd w:id="46"/>
    </w:p>
    <w:tbl>
      <w:tblPr>
        <w:tblStyle w:val="Deloitte-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5E30F4" w:rsidRDefault="00E46421" w:rsidP="00632E78">
            <w:pPr>
              <w:rPr>
                <w:highlight w:val="yellow"/>
              </w:rPr>
            </w:pPr>
            <w:r w:rsidRPr="005E30F4">
              <w:rPr>
                <w:highlight w:val="yellow"/>
              </w:rPr>
              <w:t>Name</w:t>
            </w:r>
          </w:p>
        </w:tc>
        <w:tc>
          <w:tcPr>
            <w:tcW w:w="2045" w:type="pct"/>
          </w:tcPr>
          <w:p w14:paraId="645C2892" w14:textId="59D068ED" w:rsidR="00E46421" w:rsidRPr="005E30F4" w:rsidRDefault="00E46421" w:rsidP="00632E78">
            <w:pPr>
              <w:rPr>
                <w:highlight w:val="yellow"/>
              </w:rPr>
            </w:pPr>
            <w:r w:rsidRPr="005E30F4">
              <w:rPr>
                <w:highlight w:val="yellow"/>
              </w:rPr>
              <w:t>Version</w:t>
            </w:r>
          </w:p>
        </w:tc>
        <w:tc>
          <w:tcPr>
            <w:tcW w:w="1466" w:type="pct"/>
          </w:tcPr>
          <w:p w14:paraId="14133742" w14:textId="62E7C2EE" w:rsidR="00E46421" w:rsidRPr="009E534A" w:rsidRDefault="005E30F4" w:rsidP="00632E78">
            <w:r w:rsidRPr="005E30F4">
              <w:rPr>
                <w:highlight w:val="yellow"/>
              </w:rPr>
              <w:t>Last Update Performed</w:t>
            </w:r>
          </w:p>
        </w:tc>
      </w:tr>
      <w:tr w:rsidR="0099265B" w:rsidRPr="00E46421" w14:paraId="2DFF741C" w14:textId="77777777" w:rsidTr="00354F33">
        <w:tc>
          <w:tcPr>
            <w:tcW w:w="1489" w:type="pct"/>
          </w:tcPr>
          <w:p w14:paraId="728AFCA2" w14:textId="426404AD" w:rsidR="0099265B" w:rsidRPr="00B06260" w:rsidRDefault="0099265B" w:rsidP="0099265B">
            <w:pPr>
              <w:rPr>
                <w:highlight w:val="yellow"/>
              </w:rPr>
            </w:pPr>
          </w:p>
        </w:tc>
        <w:tc>
          <w:tcPr>
            <w:tcW w:w="2045" w:type="pct"/>
            <w:shd w:val="clear" w:color="auto" w:fill="auto"/>
          </w:tcPr>
          <w:p w14:paraId="590ACB43" w14:textId="304AD898" w:rsidR="0099265B" w:rsidRPr="00B06260" w:rsidRDefault="0099265B" w:rsidP="0099265B">
            <w:pPr>
              <w:rPr>
                <w:highlight w:val="yellow"/>
              </w:rPr>
            </w:pPr>
          </w:p>
        </w:tc>
        <w:tc>
          <w:tcPr>
            <w:tcW w:w="1466" w:type="pct"/>
            <w:shd w:val="clear" w:color="auto" w:fill="auto"/>
          </w:tcPr>
          <w:p w14:paraId="0E249F49" w14:textId="702E038B" w:rsidR="0099265B" w:rsidRPr="00B06260" w:rsidRDefault="0099265B" w:rsidP="0099265B">
            <w:pPr>
              <w:rPr>
                <w:highlight w:val="yellow"/>
              </w:rPr>
            </w:pPr>
          </w:p>
        </w:tc>
      </w:tr>
    </w:tbl>
    <w:p w14:paraId="66B581EE" w14:textId="72078BC4" w:rsidR="004B36F5" w:rsidRDefault="00026A8F" w:rsidP="00A97DAB">
      <w:pPr>
        <w:pStyle w:val="Heading2"/>
      </w:pPr>
      <w:bookmarkStart w:id="47" w:name="_Toc208316420"/>
      <w:r>
        <w:t xml:space="preserve">Testing </w:t>
      </w:r>
      <w:r w:rsidR="004B36F5">
        <w:t>Scope</w:t>
      </w:r>
      <w:bookmarkEnd w:id="47"/>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61FAC7C3" w:rsidR="00056040" w:rsidRDefault="001F674B" w:rsidP="00E30030">
      <w:r>
        <w:t xml:space="preserve">The scope of the testing covers </w:t>
      </w:r>
      <w:r w:rsidR="00B97AEF" w:rsidRPr="00B97AEF">
        <w:t xml:space="preserve">Mobile Application Penetration Testing </w:t>
      </w:r>
      <w:r w:rsidR="00600EC9">
        <w:t>(</w:t>
      </w:r>
      <w:r w:rsidR="00A24368" w:rsidRPr="00D9516E">
        <w:t xml:space="preserve">both black-box and </w:t>
      </w:r>
      <w:r w:rsidR="00600EC9" w:rsidRPr="00D9516E">
        <w:t>grey-box approach</w:t>
      </w:r>
      <w:r w:rsidR="00600EC9" w:rsidRPr="00C132B0">
        <w:t xml:space="preserve"> with testing credentials provided</w:t>
      </w:r>
      <w:r w:rsidR="00600EC9">
        <w:t>)</w:t>
      </w:r>
      <w:r w:rsidR="00E30030">
        <w:t>.</w:t>
      </w:r>
      <w:r w:rsidR="00FE5971">
        <w:t xml:space="preserve"> </w:t>
      </w:r>
      <w:r w:rsidR="00FE5971" w:rsidRPr="00EF410B">
        <w:rPr>
          <w:b/>
          <w:bCs/>
        </w:rPr>
        <w:t>Mobile Application Penetration Testing</w:t>
      </w:r>
      <w:r w:rsidR="00FE5971">
        <w:t xml:space="preserve"> is a set of testing conducted to assess </w:t>
      </w:r>
      <w:r w:rsidR="00FE5971" w:rsidRPr="007D0069">
        <w:t>the effectiveness of existing security controls by identifying and exploiting any potential weakness and vulnerabilities residing within the mobile application (both iOS and Android) and the backend server.</w:t>
      </w:r>
      <w:r w:rsidR="00FE5971" w:rsidRPr="007242DB">
        <w:rPr>
          <w:rFonts w:asciiTheme="minorHAnsi" w:eastAsia="SimSun"/>
          <w:color w:val="000000" w:themeColor="text1"/>
          <w:kern w:val="24"/>
          <w:sz w:val="20"/>
          <w:szCs w:val="20"/>
        </w:rPr>
        <w:t xml:space="preserve"> </w:t>
      </w:r>
      <w:r w:rsidR="00FE5971" w:rsidRPr="007242DB">
        <w:t>The assessment will be performed on jail-broken/rooted mobile devices</w:t>
      </w:r>
      <w:r w:rsidR="00FE5971">
        <w:t>.</w:t>
      </w:r>
    </w:p>
    <w:p w14:paraId="3E166091" w14:textId="7CC9413E" w:rsidR="0003404D" w:rsidRDefault="0003404D">
      <w:pPr>
        <w:pStyle w:val="Heading3"/>
      </w:pPr>
      <w:bookmarkStart w:id="48" w:name="_Toc477273436"/>
      <w:bookmarkStart w:id="49" w:name="_Toc477273541"/>
      <w:bookmarkStart w:id="50" w:name="_Toc477273597"/>
      <w:bookmarkStart w:id="51" w:name="_Toc208316421"/>
      <w:bookmarkEnd w:id="48"/>
      <w:bookmarkEnd w:id="49"/>
      <w:bookmarkEnd w:id="50"/>
      <w:r w:rsidRPr="00EF410B">
        <w:t>Mobile Application Penetration Testing</w:t>
      </w:r>
      <w:bookmarkEnd w:id="51"/>
    </w:p>
    <w:p w14:paraId="140539D9" w14:textId="541FCCC5" w:rsidR="000B43B8" w:rsidRPr="000B43B8" w:rsidRDefault="000B43B8" w:rsidP="000B43B8">
      <w:r w:rsidRPr="0042505B">
        <w:t xml:space="preserve">The penetration testing and follow up was conducted on </w:t>
      </w:r>
      <w:r>
        <w:t>UAT</w:t>
      </w:r>
      <w:r w:rsidRPr="0042505B">
        <w:t xml:space="preserve"> environment of </w:t>
      </w:r>
      <w:r w:rsidR="00322A87">
        <w:fldChar w:fldCharType="begin"/>
      </w:r>
      <w:r w:rsidR="00322A87">
        <w:instrText xml:space="preserve"> DOCPROPERTY  projectShortName  \* MERGEFORMAT </w:instrText>
      </w:r>
      <w:r w:rsidR="00322A87">
        <w:fldChar w:fldCharType="separate"/>
      </w:r>
      <w:r w:rsidR="00322A87">
        <w:t>XXX</w:t>
      </w:r>
      <w:r w:rsidR="00322A87">
        <w:fldChar w:fldCharType="end"/>
      </w:r>
      <w:r w:rsidRPr="0042505B">
        <w:t>.</w:t>
      </w:r>
      <w:r>
        <w:t xml:space="preserve"> Refer to the table below for the reviewed website(s).</w:t>
      </w:r>
    </w:p>
    <w:tbl>
      <w:tblPr>
        <w:tblStyle w:val="Deloitte-RiskTable"/>
        <w:tblW w:w="4989" w:type="pct"/>
        <w:tblLayout w:type="fixed"/>
        <w:tblLook w:val="04A0" w:firstRow="1" w:lastRow="0" w:firstColumn="1" w:lastColumn="0" w:noHBand="0" w:noVBand="1"/>
      </w:tblPr>
      <w:tblGrid>
        <w:gridCol w:w="2246"/>
        <w:gridCol w:w="2217"/>
        <w:gridCol w:w="1566"/>
        <w:gridCol w:w="4409"/>
      </w:tblGrid>
      <w:tr w:rsidR="00256F7D" w:rsidRPr="003E62E3" w14:paraId="6C595878" w14:textId="77777777" w:rsidTr="00256F7D">
        <w:trPr>
          <w:cnfStyle w:val="100000000000" w:firstRow="1" w:lastRow="0" w:firstColumn="0" w:lastColumn="0" w:oddVBand="0" w:evenVBand="0" w:oddHBand="0" w:evenHBand="0" w:firstRowFirstColumn="0" w:firstRowLastColumn="0" w:lastRowFirstColumn="0" w:lastRowLastColumn="0"/>
          <w:trHeight w:val="345"/>
        </w:trPr>
        <w:tc>
          <w:tcPr>
            <w:tcW w:w="5000" w:type="pct"/>
            <w:gridSpan w:val="4"/>
          </w:tcPr>
          <w:p w14:paraId="3DB53905" w14:textId="40F10D8E" w:rsidR="00256F7D" w:rsidRDefault="00256F7D" w:rsidP="00485E07">
            <w:pPr>
              <w:rPr>
                <w:rFonts w:asciiTheme="minorHAnsi" w:hAnsiTheme="minorHAnsi" w:cstheme="minorHAnsi"/>
                <w:sz w:val="21"/>
                <w:szCs w:val="21"/>
              </w:rPr>
            </w:pPr>
            <w:r>
              <w:t>XXX</w:t>
            </w:r>
            <w:r w:rsidRPr="00112550">
              <w:t xml:space="preserve"> @ UAT Environment</w:t>
            </w:r>
          </w:p>
        </w:tc>
      </w:tr>
      <w:tr w:rsidR="006E47D2" w:rsidRPr="003E62E3" w14:paraId="7096B64C" w14:textId="77777777" w:rsidTr="00256F7D">
        <w:trPr>
          <w:trHeight w:val="345"/>
        </w:trPr>
        <w:tc>
          <w:tcPr>
            <w:tcW w:w="1076" w:type="pct"/>
          </w:tcPr>
          <w:p w14:paraId="360DE7C0"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Name/ Version</w:t>
            </w:r>
          </w:p>
        </w:tc>
        <w:tc>
          <w:tcPr>
            <w:tcW w:w="1062" w:type="pct"/>
          </w:tcPr>
          <w:p w14:paraId="4E8083D8"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MD5 Checksum</w:t>
            </w:r>
          </w:p>
        </w:tc>
        <w:tc>
          <w:tcPr>
            <w:tcW w:w="750" w:type="pct"/>
          </w:tcPr>
          <w:p w14:paraId="334EE02B"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Date Shared</w:t>
            </w:r>
          </w:p>
        </w:tc>
        <w:tc>
          <w:tcPr>
            <w:tcW w:w="2112" w:type="pct"/>
          </w:tcPr>
          <w:p w14:paraId="73FA9E45"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Remarks</w:t>
            </w:r>
          </w:p>
        </w:tc>
      </w:tr>
      <w:tr w:rsidR="006E47D2" w:rsidRPr="003E62E3" w14:paraId="77D630F1" w14:textId="77777777" w:rsidTr="00256F7D">
        <w:trPr>
          <w:trHeight w:val="274"/>
        </w:trPr>
        <w:tc>
          <w:tcPr>
            <w:tcW w:w="1076" w:type="pct"/>
          </w:tcPr>
          <w:p w14:paraId="60DC7DEA" w14:textId="77777777" w:rsidR="006E47D2" w:rsidRPr="003E62E3" w:rsidRDefault="006E47D2" w:rsidP="00485E07">
            <w:pPr>
              <w:ind w:right="68"/>
              <w:rPr>
                <w:rFonts w:asciiTheme="minorHAnsi" w:hAnsiTheme="minorHAnsi" w:cstheme="minorHAnsi"/>
                <w:sz w:val="21"/>
                <w:szCs w:val="21"/>
              </w:rPr>
            </w:pPr>
            <w:r w:rsidRPr="005513A3">
              <w:rPr>
                <w:rFonts w:asciiTheme="minorHAnsi" w:hAnsiTheme="minorHAnsi" w:cstheme="minorHAnsi"/>
                <w:sz w:val="21"/>
                <w:szCs w:val="21"/>
              </w:rPr>
              <w:t>btb_staging_2023-07-17.apk</w:t>
            </w:r>
          </w:p>
        </w:tc>
        <w:tc>
          <w:tcPr>
            <w:tcW w:w="1062" w:type="pct"/>
          </w:tcPr>
          <w:p w14:paraId="05D7610A" w14:textId="77777777" w:rsidR="006E47D2" w:rsidRPr="003E62E3" w:rsidRDefault="006E47D2" w:rsidP="00485E07">
            <w:pPr>
              <w:rPr>
                <w:rFonts w:asciiTheme="minorHAnsi" w:hAnsiTheme="minorHAnsi" w:cstheme="minorHAnsi"/>
                <w:sz w:val="21"/>
                <w:szCs w:val="21"/>
              </w:rPr>
            </w:pPr>
            <w:r w:rsidRPr="005513A3">
              <w:rPr>
                <w:rFonts w:asciiTheme="minorHAnsi" w:hAnsiTheme="minorHAnsi" w:cstheme="minorHAnsi"/>
                <w:sz w:val="21"/>
                <w:szCs w:val="21"/>
              </w:rPr>
              <w:t>51cebc1d499b7fbf4176568dc9dd933c</w:t>
            </w:r>
          </w:p>
        </w:tc>
        <w:tc>
          <w:tcPr>
            <w:tcW w:w="750" w:type="pct"/>
          </w:tcPr>
          <w:p w14:paraId="32B266BE" w14:textId="77777777" w:rsidR="006E47D2" w:rsidRPr="00A63F7D" w:rsidRDefault="006E47D2" w:rsidP="00485E07">
            <w:pPr>
              <w:rPr>
                <w:rFonts w:asciiTheme="minorHAnsi" w:hAnsiTheme="minorHAnsi" w:cstheme="minorHAnsi"/>
                <w:sz w:val="21"/>
                <w:szCs w:val="21"/>
              </w:rPr>
            </w:pPr>
            <w:r>
              <w:rPr>
                <w:rFonts w:asciiTheme="minorHAnsi" w:hAnsiTheme="minorHAnsi" w:cstheme="minorHAnsi"/>
                <w:sz w:val="21"/>
                <w:szCs w:val="21"/>
              </w:rPr>
              <w:t>17 July 2023</w:t>
            </w:r>
          </w:p>
        </w:tc>
        <w:tc>
          <w:tcPr>
            <w:tcW w:w="2112" w:type="pct"/>
          </w:tcPr>
          <w:p w14:paraId="011C6403" w14:textId="77777777" w:rsidR="006E47D2" w:rsidRDefault="006E47D2" w:rsidP="00485E07">
            <w:pPr>
              <w:rPr>
                <w:rFonts w:asciiTheme="minorHAnsi" w:hAnsiTheme="minorHAnsi" w:cstheme="minorHAnsi"/>
                <w:sz w:val="21"/>
                <w:szCs w:val="21"/>
              </w:rPr>
            </w:pPr>
            <w:r>
              <w:rPr>
                <w:rFonts w:asciiTheme="minorHAnsi" w:hAnsiTheme="minorHAnsi" w:cstheme="minorHAnsi"/>
                <w:sz w:val="21"/>
                <w:szCs w:val="21"/>
              </w:rPr>
              <w:t>Not tested. Faced multiple force closed issues when assessing the following functions:</w:t>
            </w:r>
          </w:p>
          <w:p w14:paraId="39358A87"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BayFit</w:t>
            </w:r>
            <w:proofErr w:type="spellEnd"/>
            <w:r>
              <w:rPr>
                <w:rFonts w:asciiTheme="minorHAnsi" w:hAnsiTheme="minorHAnsi" w:cstheme="minorHAnsi"/>
                <w:sz w:val="21"/>
                <w:szCs w:val="21"/>
              </w:rPr>
              <w:t xml:space="preserve"> </w:t>
            </w:r>
          </w:p>
          <w:p w14:paraId="561022CD"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BayDine</w:t>
            </w:r>
            <w:proofErr w:type="spellEnd"/>
          </w:p>
          <w:p w14:paraId="4413FBE6"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BayShop</w:t>
            </w:r>
            <w:proofErr w:type="spellEnd"/>
          </w:p>
          <w:p w14:paraId="4DB36FD6" w14:textId="77777777" w:rsidR="006E47D2" w:rsidRPr="00B7441D"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Coupon Redeem function</w:t>
            </w:r>
          </w:p>
        </w:tc>
      </w:tr>
      <w:tr w:rsidR="006E47D2" w:rsidRPr="003E62E3" w14:paraId="78F0CAC1" w14:textId="77777777" w:rsidTr="00256F7D">
        <w:trPr>
          <w:trHeight w:val="382"/>
        </w:trPr>
        <w:tc>
          <w:tcPr>
            <w:tcW w:w="1076" w:type="pct"/>
          </w:tcPr>
          <w:p w14:paraId="6F208356" w14:textId="65AD41AE" w:rsidR="006E47D2" w:rsidRPr="003E62E3" w:rsidRDefault="006E47D2" w:rsidP="00485E07">
            <w:pPr>
              <w:ind w:right="68"/>
              <w:rPr>
                <w:rFonts w:asciiTheme="minorHAnsi" w:hAnsiTheme="minorHAnsi" w:cstheme="minorHAnsi"/>
                <w:bCs/>
                <w:sz w:val="21"/>
                <w:szCs w:val="21"/>
              </w:rPr>
            </w:pPr>
          </w:p>
        </w:tc>
        <w:tc>
          <w:tcPr>
            <w:tcW w:w="1062" w:type="pct"/>
          </w:tcPr>
          <w:p w14:paraId="4D5B68C3" w14:textId="10494373" w:rsidR="006E47D2" w:rsidRPr="003E62E3" w:rsidRDefault="006E47D2" w:rsidP="00485E07">
            <w:pPr>
              <w:rPr>
                <w:rFonts w:asciiTheme="minorHAnsi" w:hAnsiTheme="minorHAnsi" w:cstheme="minorHAnsi"/>
                <w:sz w:val="21"/>
                <w:szCs w:val="21"/>
              </w:rPr>
            </w:pPr>
          </w:p>
        </w:tc>
        <w:tc>
          <w:tcPr>
            <w:tcW w:w="750" w:type="pct"/>
          </w:tcPr>
          <w:p w14:paraId="46CED7AF" w14:textId="04140D27" w:rsidR="006E47D2" w:rsidRPr="00A63F7D" w:rsidRDefault="006E47D2" w:rsidP="00485E07">
            <w:pPr>
              <w:rPr>
                <w:rFonts w:asciiTheme="minorHAnsi" w:hAnsiTheme="minorHAnsi" w:cstheme="minorHAnsi"/>
                <w:sz w:val="21"/>
                <w:szCs w:val="21"/>
              </w:rPr>
            </w:pPr>
          </w:p>
        </w:tc>
        <w:tc>
          <w:tcPr>
            <w:tcW w:w="2112" w:type="pct"/>
          </w:tcPr>
          <w:p w14:paraId="30DBBD10" w14:textId="36DAD46C" w:rsidR="006E47D2" w:rsidRPr="006E47D2" w:rsidRDefault="006E47D2" w:rsidP="006E47D2">
            <w:pPr>
              <w:ind w:left="263"/>
              <w:jc w:val="left"/>
              <w:rPr>
                <w:rFonts w:asciiTheme="minorHAnsi" w:hAnsiTheme="minorHAnsi" w:cstheme="minorHAnsi"/>
                <w:sz w:val="21"/>
                <w:szCs w:val="21"/>
              </w:rPr>
            </w:pPr>
          </w:p>
        </w:tc>
      </w:tr>
    </w:tbl>
    <w:p w14:paraId="0A27826E" w14:textId="77777777" w:rsidR="00256F7D" w:rsidRDefault="00256F7D" w:rsidP="00256F7D">
      <w:pPr>
        <w:pStyle w:val="Heading3"/>
        <w:numPr>
          <w:ilvl w:val="0"/>
          <w:numId w:val="0"/>
        </w:numPr>
      </w:pPr>
      <w:bookmarkStart w:id="52" w:name="_Toc161683503"/>
    </w:p>
    <w:p w14:paraId="6CFE305B" w14:textId="77777777" w:rsidR="00256F7D" w:rsidRDefault="00256F7D">
      <w:pPr>
        <w:spacing w:before="0" w:after="200" w:line="276" w:lineRule="auto"/>
        <w:jc w:val="left"/>
        <w:rPr>
          <w:rFonts w:eastAsia="Times New Roman" w:cs="Arial"/>
          <w:b/>
          <w:bCs/>
          <w:color w:val="000000" w:themeColor="text1"/>
          <w:kern w:val="36"/>
          <w:sz w:val="20"/>
          <w:szCs w:val="22"/>
        </w:rPr>
      </w:pPr>
      <w:r>
        <w:br w:type="page"/>
      </w:r>
    </w:p>
    <w:p w14:paraId="189E5DF1" w14:textId="28C37221" w:rsidR="00256F7D" w:rsidRDefault="00256F7D" w:rsidP="00256F7D">
      <w:pPr>
        <w:pStyle w:val="Heading3"/>
      </w:pPr>
      <w:bookmarkStart w:id="53" w:name="_Toc208316422"/>
      <w:r>
        <w:lastRenderedPageBreak/>
        <w:t>Test User Accounts</w:t>
      </w:r>
      <w:bookmarkEnd w:id="52"/>
      <w:bookmarkEnd w:id="53"/>
    </w:p>
    <w:p w14:paraId="0E869B3B" w14:textId="77777777" w:rsidR="00256F7D" w:rsidRPr="001C6DAD" w:rsidRDefault="00256F7D" w:rsidP="00256F7D">
      <w:pPr>
        <w:spacing w:after="200"/>
        <w:rPr>
          <w:rFonts w:asciiTheme="minorHAnsi" w:hAnsiTheme="minorHAnsi" w:cstheme="minorHAnsi"/>
          <w:sz w:val="21"/>
          <w:szCs w:val="21"/>
        </w:rPr>
      </w:pPr>
      <w:r w:rsidRPr="003E62E3">
        <w:rPr>
          <w:rFonts w:asciiTheme="minorHAnsi" w:hAnsiTheme="minorHAnsi" w:cstheme="minorHAnsi"/>
          <w:sz w:val="21"/>
          <w:szCs w:val="21"/>
        </w:rPr>
        <w:t xml:space="preserve">The following </w:t>
      </w:r>
      <w:r>
        <w:rPr>
          <w:rFonts w:asciiTheme="minorHAnsi" w:hAnsiTheme="minorHAnsi" w:cstheme="minorHAnsi"/>
          <w:sz w:val="21"/>
          <w:szCs w:val="21"/>
        </w:rPr>
        <w:t xml:space="preserve">are the test accounts that were used during the time of the assessment. </w:t>
      </w:r>
    </w:p>
    <w:tbl>
      <w:tblPr>
        <w:tblStyle w:val="Deloitte-RiskTable"/>
        <w:tblW w:w="4923" w:type="pct"/>
        <w:jc w:val="center"/>
        <w:tblLayout w:type="fixed"/>
        <w:tblLook w:val="04A0" w:firstRow="1" w:lastRow="0" w:firstColumn="1" w:lastColumn="0" w:noHBand="0" w:noVBand="1"/>
      </w:tblPr>
      <w:tblGrid>
        <w:gridCol w:w="3434"/>
        <w:gridCol w:w="3434"/>
        <w:gridCol w:w="3432"/>
      </w:tblGrid>
      <w:tr w:rsidR="00256F7D" w:rsidRPr="003E62E3" w14:paraId="7A9E5550" w14:textId="77777777" w:rsidTr="00485E07">
        <w:trPr>
          <w:cnfStyle w:val="100000000000" w:firstRow="1" w:lastRow="0" w:firstColumn="0" w:lastColumn="0" w:oddVBand="0" w:evenVBand="0" w:oddHBand="0" w:evenHBand="0" w:firstRowFirstColumn="0" w:firstRowLastColumn="0" w:lastRowFirstColumn="0" w:lastRowLastColumn="0"/>
          <w:jc w:val="center"/>
        </w:trPr>
        <w:tc>
          <w:tcPr>
            <w:tcW w:w="1667" w:type="pct"/>
            <w:tcBorders>
              <w:right w:val="single" w:sz="2" w:space="0" w:color="FFFFFF" w:themeColor="background1"/>
            </w:tcBorders>
          </w:tcPr>
          <w:p w14:paraId="5CFDCE25" w14:textId="77777777" w:rsidR="00256F7D" w:rsidRPr="003E62E3" w:rsidRDefault="00256F7D" w:rsidP="00485E07">
            <w:pPr>
              <w:rPr>
                <w:rFonts w:asciiTheme="minorHAnsi" w:hAnsiTheme="minorHAnsi" w:cstheme="minorHAnsi"/>
                <w:sz w:val="21"/>
                <w:szCs w:val="21"/>
              </w:rPr>
            </w:pPr>
            <w:r w:rsidRPr="003E62E3">
              <w:rPr>
                <w:rFonts w:asciiTheme="minorHAnsi" w:hAnsiTheme="minorHAnsi" w:cstheme="minorHAnsi"/>
                <w:sz w:val="21"/>
                <w:szCs w:val="21"/>
              </w:rPr>
              <w:t>ID</w:t>
            </w:r>
          </w:p>
        </w:tc>
        <w:tc>
          <w:tcPr>
            <w:tcW w:w="1667" w:type="pct"/>
          </w:tcPr>
          <w:p w14:paraId="0FDA45A0" w14:textId="77777777" w:rsidR="00256F7D" w:rsidRDefault="00256F7D" w:rsidP="00485E07">
            <w:pPr>
              <w:jc w:val="left"/>
              <w:rPr>
                <w:rFonts w:asciiTheme="minorHAnsi" w:hAnsiTheme="minorHAnsi" w:cstheme="minorHAnsi"/>
                <w:sz w:val="21"/>
                <w:szCs w:val="21"/>
              </w:rPr>
            </w:pPr>
            <w:r>
              <w:rPr>
                <w:rFonts w:asciiTheme="minorHAnsi" w:hAnsiTheme="minorHAnsi" w:cstheme="minorHAnsi"/>
                <w:sz w:val="21"/>
                <w:szCs w:val="21"/>
              </w:rPr>
              <w:t>User Type</w:t>
            </w:r>
          </w:p>
        </w:tc>
        <w:tc>
          <w:tcPr>
            <w:tcW w:w="1667" w:type="pct"/>
          </w:tcPr>
          <w:p w14:paraId="43ADB8FB" w14:textId="77777777" w:rsidR="00256F7D" w:rsidRPr="003E62E3" w:rsidRDefault="00256F7D" w:rsidP="00485E07">
            <w:pPr>
              <w:jc w:val="left"/>
              <w:rPr>
                <w:rFonts w:asciiTheme="minorHAnsi" w:hAnsiTheme="minorHAnsi" w:cstheme="minorHAnsi"/>
                <w:sz w:val="21"/>
                <w:szCs w:val="21"/>
              </w:rPr>
            </w:pPr>
            <w:r>
              <w:rPr>
                <w:rFonts w:asciiTheme="minorHAnsi" w:hAnsiTheme="minorHAnsi" w:cstheme="minorHAnsi"/>
                <w:sz w:val="21"/>
                <w:szCs w:val="21"/>
              </w:rPr>
              <w:t>Roles</w:t>
            </w:r>
          </w:p>
        </w:tc>
      </w:tr>
      <w:tr w:rsidR="00256F7D" w:rsidRPr="003E62E3" w14:paraId="282E1A1C" w14:textId="77777777" w:rsidTr="00485E07">
        <w:trPr>
          <w:jc w:val="center"/>
        </w:trPr>
        <w:tc>
          <w:tcPr>
            <w:tcW w:w="1667" w:type="pct"/>
            <w:tcBorders>
              <w:right w:val="single" w:sz="2" w:space="0" w:color="FFFFFF" w:themeColor="background1"/>
            </w:tcBorders>
          </w:tcPr>
          <w:p w14:paraId="273BDFFD" w14:textId="7FB73E51" w:rsidR="00256F7D" w:rsidRPr="003E62E3" w:rsidRDefault="00256F7D" w:rsidP="00485E07">
            <w:pPr>
              <w:ind w:right="-196"/>
              <w:jc w:val="left"/>
              <w:rPr>
                <w:rFonts w:asciiTheme="minorHAnsi" w:hAnsiTheme="minorHAnsi" w:cstheme="minorHAnsi"/>
                <w:color w:val="000000"/>
                <w:sz w:val="21"/>
                <w:szCs w:val="21"/>
              </w:rPr>
            </w:pPr>
            <w:proofErr w:type="spellStart"/>
            <w:r>
              <w:rPr>
                <w:rFonts w:asciiTheme="minorHAnsi" w:hAnsiTheme="minorHAnsi" w:cstheme="minorHAnsi"/>
                <w:color w:val="000000"/>
                <w:sz w:val="21"/>
                <w:szCs w:val="21"/>
              </w:rPr>
              <w:t>xxxx</w:t>
            </w:r>
            <w:proofErr w:type="spellEnd"/>
          </w:p>
        </w:tc>
        <w:tc>
          <w:tcPr>
            <w:tcW w:w="1667" w:type="pct"/>
          </w:tcPr>
          <w:p w14:paraId="3F0CC58D" w14:textId="77777777" w:rsidR="00256F7D" w:rsidRPr="001876CE" w:rsidRDefault="00256F7D" w:rsidP="00485E07">
            <w:pPr>
              <w:rPr>
                <w:rFonts w:asciiTheme="minorHAnsi" w:hAnsiTheme="minorHAnsi" w:cstheme="minorHAnsi"/>
                <w:sz w:val="21"/>
                <w:szCs w:val="21"/>
              </w:rPr>
            </w:pPr>
            <w:r>
              <w:rPr>
                <w:rFonts w:asciiTheme="minorHAnsi" w:hAnsiTheme="minorHAnsi" w:cstheme="minorHAnsi"/>
                <w:sz w:val="21"/>
                <w:szCs w:val="21"/>
              </w:rPr>
              <w:t>Normal Registered User</w:t>
            </w:r>
          </w:p>
        </w:tc>
        <w:tc>
          <w:tcPr>
            <w:tcW w:w="1667" w:type="pct"/>
          </w:tcPr>
          <w:p w14:paraId="6803877D" w14:textId="77777777" w:rsidR="00256F7D" w:rsidRDefault="00256F7D" w:rsidP="00256F7D">
            <w:pPr>
              <w:pStyle w:val="ListParagraph"/>
              <w:numPr>
                <w:ilvl w:val="0"/>
                <w:numId w:val="33"/>
              </w:numPr>
              <w:spacing w:before="0" w:line="240" w:lineRule="auto"/>
            </w:pPr>
            <w:proofErr w:type="spellStart"/>
            <w:r>
              <w:t>Retail_Tenant</w:t>
            </w:r>
            <w:proofErr w:type="spellEnd"/>
          </w:p>
          <w:p w14:paraId="6A71BB5F" w14:textId="77777777" w:rsidR="00256F7D" w:rsidRPr="003E62E3" w:rsidRDefault="00256F7D" w:rsidP="00256F7D">
            <w:pPr>
              <w:pStyle w:val="ListParagraph"/>
              <w:numPr>
                <w:ilvl w:val="0"/>
                <w:numId w:val="33"/>
              </w:numPr>
              <w:spacing w:before="0" w:line="240" w:lineRule="auto"/>
              <w:rPr>
                <w:rFonts w:asciiTheme="minorHAnsi" w:hAnsiTheme="minorHAnsi" w:cstheme="minorHAnsi"/>
                <w:sz w:val="21"/>
                <w:szCs w:val="21"/>
              </w:rPr>
            </w:pPr>
            <w:r>
              <w:t>User</w:t>
            </w:r>
          </w:p>
        </w:tc>
      </w:tr>
      <w:tr w:rsidR="00256F7D" w:rsidRPr="003E62E3" w14:paraId="2CEF8F65" w14:textId="77777777" w:rsidTr="00485E07">
        <w:trPr>
          <w:jc w:val="center"/>
        </w:trPr>
        <w:tc>
          <w:tcPr>
            <w:tcW w:w="1667" w:type="pct"/>
            <w:tcBorders>
              <w:right w:val="single" w:sz="2" w:space="0" w:color="FFFFFF" w:themeColor="background1"/>
            </w:tcBorders>
          </w:tcPr>
          <w:p w14:paraId="0BAC5B8C" w14:textId="3C673EBE" w:rsidR="00256F7D" w:rsidRPr="003E62E3" w:rsidRDefault="00256F7D" w:rsidP="00485E07">
            <w:pPr>
              <w:jc w:val="left"/>
              <w:rPr>
                <w:rFonts w:asciiTheme="minorHAnsi" w:hAnsiTheme="minorHAnsi" w:cstheme="minorHAnsi"/>
                <w:color w:val="000000"/>
                <w:sz w:val="21"/>
                <w:szCs w:val="21"/>
              </w:rPr>
            </w:pPr>
          </w:p>
        </w:tc>
        <w:tc>
          <w:tcPr>
            <w:tcW w:w="1667" w:type="pct"/>
          </w:tcPr>
          <w:p w14:paraId="6E40C640" w14:textId="087645FA" w:rsidR="00256F7D" w:rsidRPr="003E62E3" w:rsidRDefault="00256F7D" w:rsidP="00485E07">
            <w:pPr>
              <w:rPr>
                <w:rFonts w:asciiTheme="minorHAnsi" w:hAnsiTheme="minorHAnsi" w:cstheme="minorHAnsi"/>
                <w:sz w:val="21"/>
                <w:szCs w:val="21"/>
              </w:rPr>
            </w:pPr>
          </w:p>
        </w:tc>
        <w:tc>
          <w:tcPr>
            <w:tcW w:w="1667" w:type="pct"/>
          </w:tcPr>
          <w:p w14:paraId="2B9FCFB1" w14:textId="6F5AC64C" w:rsidR="00256F7D" w:rsidRPr="001876CE" w:rsidRDefault="00256F7D" w:rsidP="00256F7D">
            <w:pPr>
              <w:spacing w:before="0" w:line="240" w:lineRule="auto"/>
              <w:ind w:left="360"/>
            </w:pPr>
          </w:p>
        </w:tc>
      </w:tr>
      <w:tr w:rsidR="00256F7D" w:rsidRPr="003E62E3" w14:paraId="0AB3A986" w14:textId="77777777" w:rsidTr="00485E07">
        <w:trPr>
          <w:jc w:val="center"/>
        </w:trPr>
        <w:tc>
          <w:tcPr>
            <w:tcW w:w="1667" w:type="pct"/>
            <w:tcBorders>
              <w:right w:val="single" w:sz="2" w:space="0" w:color="FFFFFF" w:themeColor="background1"/>
            </w:tcBorders>
          </w:tcPr>
          <w:p w14:paraId="7D5CE436" w14:textId="66D27381" w:rsidR="00256F7D" w:rsidRPr="003E62E3" w:rsidRDefault="00256F7D" w:rsidP="00485E07">
            <w:pPr>
              <w:jc w:val="left"/>
              <w:rPr>
                <w:rFonts w:asciiTheme="minorHAnsi" w:hAnsiTheme="minorHAnsi" w:cstheme="minorHAnsi"/>
                <w:color w:val="000000"/>
                <w:sz w:val="21"/>
                <w:szCs w:val="21"/>
              </w:rPr>
            </w:pPr>
          </w:p>
        </w:tc>
        <w:tc>
          <w:tcPr>
            <w:tcW w:w="1667" w:type="pct"/>
          </w:tcPr>
          <w:p w14:paraId="6FABF99B" w14:textId="1B820A51" w:rsidR="00256F7D" w:rsidRPr="003E62E3" w:rsidRDefault="00256F7D" w:rsidP="00485E07">
            <w:pPr>
              <w:jc w:val="left"/>
              <w:rPr>
                <w:rFonts w:asciiTheme="minorHAnsi" w:hAnsiTheme="minorHAnsi" w:cstheme="minorHAnsi"/>
                <w:sz w:val="21"/>
                <w:szCs w:val="21"/>
              </w:rPr>
            </w:pPr>
          </w:p>
        </w:tc>
        <w:tc>
          <w:tcPr>
            <w:tcW w:w="1667" w:type="pct"/>
          </w:tcPr>
          <w:p w14:paraId="238D9C58" w14:textId="0568AB58" w:rsidR="00256F7D" w:rsidRPr="001876CE" w:rsidRDefault="00256F7D" w:rsidP="00256F7D">
            <w:pPr>
              <w:spacing w:before="0" w:line="240" w:lineRule="auto"/>
              <w:ind w:left="360"/>
            </w:pPr>
          </w:p>
        </w:tc>
      </w:tr>
      <w:tr w:rsidR="00256F7D" w:rsidRPr="003E62E3" w14:paraId="0BF1A38E" w14:textId="77777777" w:rsidTr="00485E07">
        <w:trPr>
          <w:jc w:val="center"/>
        </w:trPr>
        <w:tc>
          <w:tcPr>
            <w:tcW w:w="1667" w:type="pct"/>
            <w:tcBorders>
              <w:right w:val="single" w:sz="2" w:space="0" w:color="FFFFFF" w:themeColor="background1"/>
            </w:tcBorders>
          </w:tcPr>
          <w:p w14:paraId="297B2D15" w14:textId="5660B9E5" w:rsidR="00256F7D" w:rsidRPr="001876CE" w:rsidRDefault="00256F7D" w:rsidP="00485E07">
            <w:pPr>
              <w:jc w:val="left"/>
              <w:rPr>
                <w:rFonts w:asciiTheme="minorHAnsi" w:hAnsiTheme="minorHAnsi" w:cstheme="minorHAnsi"/>
                <w:color w:val="000000"/>
                <w:sz w:val="21"/>
                <w:szCs w:val="21"/>
              </w:rPr>
            </w:pPr>
          </w:p>
        </w:tc>
        <w:tc>
          <w:tcPr>
            <w:tcW w:w="1667" w:type="pct"/>
          </w:tcPr>
          <w:p w14:paraId="757D4954" w14:textId="3134EC79" w:rsidR="00256F7D" w:rsidRDefault="00256F7D" w:rsidP="00485E07">
            <w:pPr>
              <w:jc w:val="left"/>
              <w:rPr>
                <w:rFonts w:asciiTheme="minorHAnsi" w:hAnsiTheme="minorHAnsi" w:cstheme="minorHAnsi"/>
                <w:sz w:val="21"/>
                <w:szCs w:val="21"/>
              </w:rPr>
            </w:pPr>
          </w:p>
        </w:tc>
        <w:tc>
          <w:tcPr>
            <w:tcW w:w="1667" w:type="pct"/>
          </w:tcPr>
          <w:p w14:paraId="6B934602" w14:textId="04439EEF" w:rsidR="00256F7D" w:rsidRDefault="00256F7D" w:rsidP="00256F7D">
            <w:pPr>
              <w:spacing w:before="0" w:line="240" w:lineRule="auto"/>
              <w:ind w:left="360"/>
            </w:pPr>
          </w:p>
        </w:tc>
      </w:tr>
    </w:tbl>
    <w:p w14:paraId="501C368F" w14:textId="77777777" w:rsidR="00256F7D" w:rsidRDefault="00256F7D" w:rsidP="00256F7D">
      <w:r>
        <w:br w:type="page"/>
      </w:r>
    </w:p>
    <w:p w14:paraId="00A80ADB" w14:textId="302719E4" w:rsidR="00D44ED7" w:rsidRPr="00382533" w:rsidRDefault="00013596" w:rsidP="000D04C2">
      <w:pPr>
        <w:pStyle w:val="Heading2"/>
      </w:pPr>
      <w:bookmarkStart w:id="54" w:name="_Toc208316423"/>
      <w:r>
        <w:lastRenderedPageBreak/>
        <w:t>Testing Coverage</w:t>
      </w:r>
      <w:bookmarkEnd w:id="54"/>
    </w:p>
    <w:p w14:paraId="57AEA318" w14:textId="481E724D" w:rsidR="008E7552" w:rsidRDefault="00400B51">
      <w:pPr>
        <w:pStyle w:val="Heading3"/>
      </w:pPr>
      <w:bookmarkStart w:id="55" w:name="_Toc208316424"/>
      <w:r>
        <w:t>Mobile Application Penetration Testing</w:t>
      </w:r>
      <w:bookmarkEnd w:id="55"/>
    </w:p>
    <w:p w14:paraId="06EFAC9E" w14:textId="77777777" w:rsidR="00400B51" w:rsidRDefault="00400B51" w:rsidP="00400B51">
      <w:pPr>
        <w:rPr>
          <w:bCs/>
        </w:rPr>
      </w:pPr>
      <w:r>
        <w:t xml:space="preserve">The </w:t>
      </w:r>
      <w:r>
        <w:rPr>
          <w:b/>
        </w:rPr>
        <w:t xml:space="preserve">Mobile Application Penetration Testing </w:t>
      </w:r>
      <w:r w:rsidRPr="00B3049F">
        <w:rPr>
          <w:rFonts w:cstheme="majorHAnsi"/>
        </w:rPr>
        <w:t>inclu</w:t>
      </w:r>
      <w:r>
        <w:rPr>
          <w:rFonts w:cstheme="majorHAnsi"/>
        </w:rPr>
        <w:t>des</w:t>
      </w:r>
      <w:r w:rsidRPr="00B3049F">
        <w:rPr>
          <w:rFonts w:cstheme="majorHAnsi"/>
        </w:rPr>
        <w:t xml:space="preserve"> </w:t>
      </w:r>
      <w:r>
        <w:rPr>
          <w:rFonts w:cstheme="majorHAnsi"/>
        </w:rPr>
        <w:t xml:space="preserve">a </w:t>
      </w:r>
      <w:r w:rsidRPr="00B3049F">
        <w:rPr>
          <w:rFonts w:cstheme="majorHAnsi"/>
        </w:rPr>
        <w:t>black-box</w:t>
      </w:r>
      <w:r>
        <w:rPr>
          <w:rFonts w:cstheme="majorHAnsi"/>
        </w:rPr>
        <w:t xml:space="preserve"> </w:t>
      </w:r>
      <w:r w:rsidRPr="00B3049F">
        <w:rPr>
          <w:rFonts w:cstheme="majorHAnsi"/>
        </w:rPr>
        <w:t xml:space="preserve">followed by grey-box testing </w:t>
      </w:r>
      <w:r>
        <w:rPr>
          <w:rFonts w:cstheme="majorHAnsi"/>
        </w:rPr>
        <w:t>on</w:t>
      </w:r>
      <w:r w:rsidRPr="00B3049F">
        <w:rPr>
          <w:rFonts w:cstheme="majorHAnsi"/>
        </w:rPr>
        <w:t xml:space="preserve"> the application </w:t>
      </w:r>
      <w:r>
        <w:rPr>
          <w:rFonts w:cstheme="majorHAnsi"/>
        </w:rPr>
        <w:t>and its</w:t>
      </w:r>
      <w:r w:rsidRPr="00B3049F">
        <w:rPr>
          <w:rFonts w:cstheme="majorHAnsi"/>
        </w:rPr>
        <w:t xml:space="preserve"> underlying infrastructure, </w:t>
      </w:r>
      <w:r>
        <w:rPr>
          <w:rFonts w:cstheme="majorHAnsi"/>
        </w:rPr>
        <w:t xml:space="preserve">aimed at identifying </w:t>
      </w:r>
      <w:r w:rsidRPr="00B3049F">
        <w:rPr>
          <w:rFonts w:cstheme="majorHAnsi"/>
        </w:rPr>
        <w:t xml:space="preserve">security vulnerabilities </w:t>
      </w:r>
      <w:r>
        <w:rPr>
          <w:rFonts w:cstheme="majorHAnsi"/>
        </w:rPr>
        <w:t xml:space="preserve">including but not limited to those listed in the </w:t>
      </w:r>
      <w:r w:rsidRPr="00B3049F">
        <w:rPr>
          <w:rFonts w:cstheme="majorHAnsi"/>
        </w:rPr>
        <w:t>OWASP Top 10 Mobile Application Risk 20</w:t>
      </w:r>
      <w:r>
        <w:rPr>
          <w:rFonts w:cstheme="majorHAnsi"/>
        </w:rPr>
        <w:t>24</w:t>
      </w:r>
      <w:r>
        <w:rPr>
          <w:bCs/>
        </w:rPr>
        <w:t>:</w:t>
      </w:r>
    </w:p>
    <w:p w14:paraId="33BDE9C3" w14:textId="77777777" w:rsidR="00400B51" w:rsidRDefault="00400B51" w:rsidP="007D3093">
      <w:pPr>
        <w:numPr>
          <w:ilvl w:val="0"/>
          <w:numId w:val="29"/>
        </w:numPr>
        <w:spacing w:before="0" w:after="0"/>
      </w:pPr>
      <w:r>
        <w:t xml:space="preserve">Improper Credential </w:t>
      </w:r>
      <w:proofErr w:type="gramStart"/>
      <w:r>
        <w:t>Usage;</w:t>
      </w:r>
      <w:proofErr w:type="gramEnd"/>
    </w:p>
    <w:p w14:paraId="17BDB8CE" w14:textId="77777777" w:rsidR="00400B51" w:rsidRDefault="00400B51" w:rsidP="007D3093">
      <w:pPr>
        <w:numPr>
          <w:ilvl w:val="0"/>
          <w:numId w:val="29"/>
        </w:numPr>
        <w:spacing w:before="0" w:after="0"/>
      </w:pPr>
      <w:r>
        <w:t xml:space="preserve">Inadequate Supply Chain </w:t>
      </w:r>
      <w:proofErr w:type="gramStart"/>
      <w:r>
        <w:t>Security;</w:t>
      </w:r>
      <w:proofErr w:type="gramEnd"/>
    </w:p>
    <w:p w14:paraId="64677DF1" w14:textId="77777777" w:rsidR="00400B51" w:rsidRDefault="00400B51" w:rsidP="007D3093">
      <w:pPr>
        <w:numPr>
          <w:ilvl w:val="0"/>
          <w:numId w:val="29"/>
        </w:numPr>
        <w:spacing w:before="0" w:after="0"/>
      </w:pPr>
      <w:r>
        <w:t>Insecure Authentication/</w:t>
      </w:r>
      <w:proofErr w:type="gramStart"/>
      <w:r>
        <w:t>Authorization;</w:t>
      </w:r>
      <w:proofErr w:type="gramEnd"/>
    </w:p>
    <w:p w14:paraId="71576ED9" w14:textId="77777777" w:rsidR="00400B51" w:rsidRDefault="00400B51" w:rsidP="007D3093">
      <w:pPr>
        <w:numPr>
          <w:ilvl w:val="0"/>
          <w:numId w:val="29"/>
        </w:numPr>
        <w:spacing w:before="0" w:after="0"/>
      </w:pPr>
      <w:r>
        <w:t xml:space="preserve">Insufficient Input/Output </w:t>
      </w:r>
      <w:proofErr w:type="gramStart"/>
      <w:r>
        <w:t>Validation;</w:t>
      </w:r>
      <w:proofErr w:type="gramEnd"/>
    </w:p>
    <w:p w14:paraId="4244750A" w14:textId="77777777" w:rsidR="00400B51" w:rsidRDefault="00400B51" w:rsidP="007D3093">
      <w:pPr>
        <w:numPr>
          <w:ilvl w:val="0"/>
          <w:numId w:val="29"/>
        </w:numPr>
        <w:spacing w:before="0" w:after="0"/>
      </w:pPr>
      <w:r>
        <w:t xml:space="preserve">Insecure </w:t>
      </w:r>
      <w:proofErr w:type="gramStart"/>
      <w:r>
        <w:t>Communication;</w:t>
      </w:r>
      <w:proofErr w:type="gramEnd"/>
    </w:p>
    <w:p w14:paraId="574AE45C" w14:textId="77777777" w:rsidR="00400B51" w:rsidRDefault="00400B51" w:rsidP="007D3093">
      <w:pPr>
        <w:numPr>
          <w:ilvl w:val="0"/>
          <w:numId w:val="29"/>
        </w:numPr>
        <w:spacing w:before="0" w:after="0"/>
      </w:pPr>
      <w:r>
        <w:t xml:space="preserve">Inadequate Privacy </w:t>
      </w:r>
      <w:proofErr w:type="gramStart"/>
      <w:r>
        <w:t>Controls;</w:t>
      </w:r>
      <w:proofErr w:type="gramEnd"/>
    </w:p>
    <w:p w14:paraId="6F27948E" w14:textId="77777777" w:rsidR="00400B51" w:rsidRDefault="00400B51" w:rsidP="007D3093">
      <w:pPr>
        <w:numPr>
          <w:ilvl w:val="0"/>
          <w:numId w:val="29"/>
        </w:numPr>
        <w:spacing w:before="0" w:after="0"/>
      </w:pPr>
      <w:r>
        <w:t xml:space="preserve">Insufficient Binary </w:t>
      </w:r>
      <w:proofErr w:type="gramStart"/>
      <w:r>
        <w:t>Protections;</w:t>
      </w:r>
      <w:proofErr w:type="gramEnd"/>
    </w:p>
    <w:p w14:paraId="5C7B0472" w14:textId="77777777" w:rsidR="00400B51" w:rsidRDefault="00400B51" w:rsidP="007D3093">
      <w:pPr>
        <w:numPr>
          <w:ilvl w:val="0"/>
          <w:numId w:val="29"/>
        </w:numPr>
        <w:spacing w:before="0" w:after="0"/>
      </w:pPr>
      <w:r>
        <w:t xml:space="preserve">Security </w:t>
      </w:r>
      <w:proofErr w:type="gramStart"/>
      <w:r>
        <w:t>Misconfiguration;</w:t>
      </w:r>
      <w:proofErr w:type="gramEnd"/>
    </w:p>
    <w:p w14:paraId="766662CD" w14:textId="77777777" w:rsidR="00400B51" w:rsidRDefault="00400B51" w:rsidP="007D3093">
      <w:pPr>
        <w:numPr>
          <w:ilvl w:val="0"/>
          <w:numId w:val="29"/>
        </w:numPr>
        <w:spacing w:before="0" w:after="0"/>
      </w:pPr>
      <w:r>
        <w:t>Insecure Data Storage; and</w:t>
      </w:r>
    </w:p>
    <w:p w14:paraId="50E9470F" w14:textId="77777777" w:rsidR="00400B51" w:rsidRPr="00C12EE2" w:rsidRDefault="00400B51" w:rsidP="007D3093">
      <w:pPr>
        <w:numPr>
          <w:ilvl w:val="0"/>
          <w:numId w:val="29"/>
        </w:numPr>
        <w:spacing w:before="0" w:after="0"/>
      </w:pPr>
      <w:r>
        <w:t>Insufficient Cryptograph.</w:t>
      </w:r>
    </w:p>
    <w:p w14:paraId="2057FC91" w14:textId="77777777" w:rsidR="00400B51" w:rsidRPr="00D73B6D" w:rsidRDefault="00400B51" w:rsidP="00400B51">
      <w:r w:rsidRPr="00D73B6D">
        <w:t xml:space="preserve">Our </w:t>
      </w:r>
      <w:r>
        <w:t xml:space="preserve">mobile application </w:t>
      </w:r>
      <w:r w:rsidRPr="00D73B6D">
        <w:t>penetration testing approach consists of two methods of testing:</w:t>
      </w:r>
    </w:p>
    <w:p w14:paraId="6A8112A7" w14:textId="77777777" w:rsidR="00400B51" w:rsidRPr="00D73B6D" w:rsidRDefault="00400B51" w:rsidP="007411DA">
      <w:pPr>
        <w:numPr>
          <w:ilvl w:val="0"/>
          <w:numId w:val="31"/>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74B5718C" w14:textId="77777777" w:rsidR="00400B51" w:rsidRPr="00D73B6D" w:rsidRDefault="00400B51" w:rsidP="007411DA">
      <w:pPr>
        <w:numPr>
          <w:ilvl w:val="0"/>
          <w:numId w:val="31"/>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FD202BD" w14:textId="77777777" w:rsidR="00400B51" w:rsidRDefault="00400B51" w:rsidP="00400B51">
      <w:pPr>
        <w:spacing w:before="0" w:after="0"/>
      </w:pPr>
    </w:p>
    <w:p w14:paraId="48A714A4" w14:textId="7CBB4722" w:rsidR="00400B51" w:rsidRDefault="00400B51" w:rsidP="00400B51">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p>
    <w:p w14:paraId="3BF63D46" w14:textId="45F66942" w:rsidR="008E7552" w:rsidRPr="008E7552" w:rsidRDefault="00400B51" w:rsidP="00400B51">
      <w:pPr>
        <w:spacing w:before="0" w:after="200" w:line="276" w:lineRule="auto"/>
        <w:jc w:val="left"/>
      </w:pPr>
      <w:r>
        <w:br w:type="page"/>
      </w:r>
    </w:p>
    <w:p w14:paraId="49B51700" w14:textId="6F5404D7" w:rsidR="00846162" w:rsidRDefault="00D73B6D" w:rsidP="00A97DAB">
      <w:pPr>
        <w:pStyle w:val="Heading2"/>
      </w:pPr>
      <w:bookmarkStart w:id="56" w:name="_Toc20831642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6ECE192" w14:textId="77777777" w:rsidR="005E30F4" w:rsidRDefault="005E30F4" w:rsidP="00E628B9"/>
    <w:p w14:paraId="5885EB6E" w14:textId="6FD7DAAC" w:rsidR="00E628B9" w:rsidRDefault="00E628B9" w:rsidP="00E628B9">
      <w:r>
        <w:t xml:space="preserve">The approach for </w:t>
      </w:r>
      <w:r>
        <w:rPr>
          <w:b/>
        </w:rPr>
        <w:t>Mobile Application Penetration Testing</w:t>
      </w:r>
      <w:r>
        <w:t xml:space="preserve"> is described in the steps below:</w:t>
      </w:r>
    </w:p>
    <w:p w14:paraId="24A5CA3B" w14:textId="77777777" w:rsidR="00E628B9" w:rsidRPr="00975117" w:rsidRDefault="00E628B9" w:rsidP="007411DA">
      <w:pPr>
        <w:numPr>
          <w:ilvl w:val="0"/>
          <w:numId w:val="32"/>
        </w:numPr>
        <w:ind w:left="720" w:hanging="720"/>
      </w:pPr>
      <w:r w:rsidRPr="00975117">
        <w:t>Step 1 – Application Walkthrough.</w:t>
      </w:r>
    </w:p>
    <w:p w14:paraId="074C0929" w14:textId="77777777" w:rsidR="00E628B9" w:rsidRPr="00975117" w:rsidRDefault="00E628B9" w:rsidP="007D3093">
      <w:pPr>
        <w:numPr>
          <w:ilvl w:val="1"/>
          <w:numId w:val="20"/>
        </w:numPr>
      </w:pPr>
      <w:r w:rsidRPr="00975117">
        <w:t>Understanding the business or operational objectives of the application including transactions, workflow, and processes.</w:t>
      </w:r>
    </w:p>
    <w:p w14:paraId="0B082790" w14:textId="77777777" w:rsidR="00E628B9" w:rsidRPr="00975117" w:rsidRDefault="00E628B9" w:rsidP="007D3093">
      <w:pPr>
        <w:numPr>
          <w:ilvl w:val="1"/>
          <w:numId w:val="20"/>
        </w:numPr>
      </w:pPr>
      <w:r w:rsidRPr="00975117">
        <w:t>Reviewing the type of application, the design of the application pages and the input and output components.</w:t>
      </w:r>
    </w:p>
    <w:p w14:paraId="52E28598" w14:textId="77777777" w:rsidR="00E628B9" w:rsidRPr="00975117" w:rsidRDefault="00E628B9" w:rsidP="007D3093">
      <w:pPr>
        <w:numPr>
          <w:ilvl w:val="1"/>
          <w:numId w:val="20"/>
        </w:numPr>
      </w:pPr>
      <w:r w:rsidRPr="00975117">
        <w:t>Identifying the critical data, private personal/consumer data, or sensitive technical information</w:t>
      </w:r>
      <w:r>
        <w:t>.</w:t>
      </w:r>
    </w:p>
    <w:p w14:paraId="572C0098" w14:textId="77777777" w:rsidR="00E628B9" w:rsidRPr="00975117" w:rsidRDefault="00E628B9" w:rsidP="007411DA">
      <w:pPr>
        <w:numPr>
          <w:ilvl w:val="0"/>
          <w:numId w:val="32"/>
        </w:numPr>
        <w:ind w:left="720" w:hanging="720"/>
      </w:pPr>
      <w:r w:rsidRPr="00975117">
        <w:t>Step 2 – Vulnerability Identification</w:t>
      </w:r>
      <w:r>
        <w:t xml:space="preserve"> and Exploitation</w:t>
      </w:r>
    </w:p>
    <w:p w14:paraId="4E1FA208" w14:textId="77777777" w:rsidR="00E628B9" w:rsidRDefault="00E628B9" w:rsidP="007D3093">
      <w:pPr>
        <w:numPr>
          <w:ilvl w:val="1"/>
          <w:numId w:val="26"/>
        </w:numPr>
      </w:pPr>
      <w:r>
        <w:t xml:space="preserve">Performing binary analysis in a non-runtime environment to identify potential vulnerabilities within the application. </w:t>
      </w:r>
    </w:p>
    <w:p w14:paraId="2E97EC71" w14:textId="77777777" w:rsidR="00E628B9" w:rsidRDefault="00E628B9" w:rsidP="007D3093">
      <w:pPr>
        <w:numPr>
          <w:ilvl w:val="1"/>
          <w:numId w:val="26"/>
        </w:numPr>
      </w:pPr>
      <w:r>
        <w:t>Conducting passive network traffic analysis and subsequently active manipulation of the traffic between the mobile application and server to identify any potential vulnerabilities or weaknesses in security controls. Runtime manipulation of functions is also performed to bypass security controls or business workflow.</w:t>
      </w:r>
    </w:p>
    <w:p w14:paraId="1556753C" w14:textId="4AC379C4" w:rsidR="00E628B9" w:rsidRDefault="00E628B9" w:rsidP="007D3093">
      <w:pPr>
        <w:numPr>
          <w:ilvl w:val="1"/>
          <w:numId w:val="26"/>
        </w:numPr>
      </w:pPr>
      <w:r>
        <w:t>Analyzing the application’s storage container to identify sensitive contents for e.g. configuration files, caches, log files, etc.</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7" w:name="_Toc208316426"/>
      <w:r>
        <w:lastRenderedPageBreak/>
        <w:t>Timeline</w:t>
      </w:r>
      <w:bookmarkEnd w:id="57"/>
    </w:p>
    <w:p w14:paraId="166D97DB" w14:textId="35B16B75" w:rsidR="00800D9D" w:rsidRDefault="00800D9D" w:rsidP="00800D9D">
      <w:r>
        <w:t xml:space="preserve">The security </w:t>
      </w:r>
      <w:r w:rsidRPr="00BC4822">
        <w:t xml:space="preserve">testing was conducted between the period of </w:t>
      </w:r>
      <w:r w:rsidR="00256F7D">
        <w:rPr>
          <w:b/>
        </w:rPr>
        <w:t>xxx</w:t>
      </w:r>
      <w:r w:rsidR="00907067" w:rsidRPr="00394166">
        <w:rPr>
          <w:b/>
        </w:rPr>
        <w:t xml:space="preserve"> – </w:t>
      </w:r>
      <w:r w:rsidR="00256F7D">
        <w:rPr>
          <w:b/>
        </w:rPr>
        <w:t>xxx</w:t>
      </w:r>
      <w:r w:rsidR="00907067" w:rsidRPr="00394166">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Deloitte-RiskTable"/>
        <w:tblW w:w="5001" w:type="pct"/>
        <w:tblInd w:w="-1" w:type="dxa"/>
        <w:tblLook w:val="04A0" w:firstRow="1" w:lastRow="0" w:firstColumn="1" w:lastColumn="0" w:noHBand="0" w:noVBand="1"/>
      </w:tblPr>
      <w:tblGrid>
        <w:gridCol w:w="5309"/>
        <w:gridCol w:w="5154"/>
      </w:tblGrid>
      <w:tr w:rsidR="00E34001" w14:paraId="710F48A9" w14:textId="77777777" w:rsidTr="006674AF">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vAlign w:val="center"/>
          </w:tcPr>
          <w:p w14:paraId="07A571E6" w14:textId="7D5E9788" w:rsidR="00E34001" w:rsidRPr="006674AF" w:rsidRDefault="006674AF" w:rsidP="000A4799">
            <w:pPr>
              <w:spacing w:before="60" w:after="60"/>
              <w:jc w:val="left"/>
              <w:rPr>
                <w:b w:val="0"/>
                <w:bCs/>
              </w:rPr>
            </w:pPr>
            <w:r w:rsidRPr="006674AF">
              <w:rPr>
                <w:bCs/>
              </w:rPr>
              <w:t>Mobile Application Penetration Testing</w:t>
            </w:r>
          </w:p>
        </w:tc>
      </w:tr>
      <w:tr w:rsidR="0007616B" w14:paraId="7DA0437A" w14:textId="77777777" w:rsidTr="00D230F2">
        <w:tc>
          <w:tcPr>
            <w:tcW w:w="2537" w:type="pct"/>
            <w:vAlign w:val="center"/>
          </w:tcPr>
          <w:p w14:paraId="25DDA38E" w14:textId="15F9155B" w:rsidR="0007616B" w:rsidRPr="00A24368" w:rsidRDefault="005E30F4" w:rsidP="0007616B">
            <w:pPr>
              <w:spacing w:before="60" w:after="60"/>
              <w:ind w:left="720"/>
              <w:jc w:val="left"/>
              <w:rPr>
                <w:bCs/>
              </w:rPr>
            </w:pPr>
            <w:r>
              <w:rPr>
                <w:bCs/>
              </w:rPr>
              <w:t>XXX</w:t>
            </w:r>
            <w:r w:rsidR="0007616B">
              <w:rPr>
                <w:bCs/>
              </w:rPr>
              <w:t xml:space="preserve"> </w:t>
            </w:r>
            <w:r w:rsidR="0007616B" w:rsidRPr="00A24368">
              <w:rPr>
                <w:bCs/>
              </w:rPr>
              <w:t>Fieldwork</w:t>
            </w:r>
          </w:p>
        </w:tc>
        <w:tc>
          <w:tcPr>
            <w:tcW w:w="2463" w:type="pct"/>
            <w:vAlign w:val="center"/>
          </w:tcPr>
          <w:p w14:paraId="42D84372" w14:textId="0FB5125D" w:rsidR="0007616B" w:rsidRPr="00A24368" w:rsidRDefault="0007616B" w:rsidP="0007616B">
            <w:pPr>
              <w:spacing w:before="60" w:after="60"/>
              <w:jc w:val="left"/>
              <w:rPr>
                <w:bCs/>
              </w:rPr>
            </w:pPr>
          </w:p>
        </w:tc>
      </w:tr>
      <w:tr w:rsidR="005E30F4" w14:paraId="675836D1" w14:textId="77777777" w:rsidTr="00D230F2">
        <w:tc>
          <w:tcPr>
            <w:tcW w:w="2537" w:type="pct"/>
            <w:vAlign w:val="center"/>
          </w:tcPr>
          <w:p w14:paraId="2DFA126C" w14:textId="099C5547" w:rsidR="005E30F4" w:rsidRDefault="005E30F4" w:rsidP="0007616B">
            <w:pPr>
              <w:spacing w:before="60" w:after="60"/>
              <w:ind w:left="720"/>
              <w:jc w:val="left"/>
              <w:rPr>
                <w:bCs/>
              </w:rPr>
            </w:pPr>
            <w:r>
              <w:rPr>
                <w:bCs/>
              </w:rPr>
              <w:t>XXX Follow Up</w:t>
            </w:r>
          </w:p>
        </w:tc>
        <w:tc>
          <w:tcPr>
            <w:tcW w:w="2463" w:type="pct"/>
            <w:vAlign w:val="center"/>
          </w:tcPr>
          <w:p w14:paraId="6DA17D7E" w14:textId="77777777" w:rsidR="005E30F4" w:rsidRPr="00A24368" w:rsidRDefault="005E30F4" w:rsidP="0007616B">
            <w:pPr>
              <w:spacing w:before="60" w:after="60"/>
              <w:jc w:val="left"/>
              <w:rPr>
                <w:bCs/>
              </w:rPr>
            </w:pPr>
          </w:p>
        </w:tc>
      </w:tr>
    </w:tbl>
    <w:p w14:paraId="43145CB2" w14:textId="591441DB" w:rsidR="00800D9D" w:rsidRDefault="00800D9D" w:rsidP="00A97DAB">
      <w:pPr>
        <w:pStyle w:val="Caption"/>
      </w:pPr>
      <w:bookmarkStart w:id="58" w:name="_Toc473923465"/>
      <w:bookmarkStart w:id="59" w:name="_Toc208316433"/>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r>
        <w:t>: Overview of Security Testing Schedule</w:t>
      </w:r>
      <w:bookmarkEnd w:id="58"/>
      <w:bookmarkEnd w:id="59"/>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0" w:name="_Toc408292405"/>
      <w:bookmarkStart w:id="61" w:name="_Toc208316427"/>
      <w:r>
        <w:lastRenderedPageBreak/>
        <w:t xml:space="preserve">Risk </w:t>
      </w:r>
      <w:bookmarkEnd w:id="60"/>
      <w:r w:rsidR="00133AF3">
        <w:t>Model</w:t>
      </w:r>
      <w:bookmarkEnd w:id="61"/>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2" w:name="_Toc208316428"/>
      <w:r w:rsidRPr="006E42EA">
        <w:t>CVSS V</w:t>
      </w:r>
      <w:r w:rsidR="00C61FB5">
        <w:t xml:space="preserve">ersion </w:t>
      </w:r>
      <w:r w:rsidR="006438D4">
        <w:t>4.0</w:t>
      </w:r>
      <w:r w:rsidRPr="006E42EA">
        <w:t xml:space="preserve"> </w:t>
      </w:r>
      <w:r w:rsidR="00C61FB5">
        <w:t xml:space="preserve">Risk </w:t>
      </w:r>
      <w:r w:rsidR="00F04BBA">
        <w:t>Rating</w:t>
      </w:r>
      <w:bookmarkEnd w:id="62"/>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Deloitte-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7118783B" w14:textId="77777777" w:rsidR="006438D4" w:rsidRDefault="006438D4" w:rsidP="00873275">
            <w:pPr>
              <w:keepNext/>
              <w:jc w:val="left"/>
            </w:pPr>
            <w:r>
              <w:t>Informational</w:t>
            </w:r>
            <w:r w:rsidRPr="006E42EA">
              <w:t xml:space="preserve"> findings relate primarily to </w:t>
            </w:r>
            <w:proofErr w:type="gramStart"/>
            <w:r w:rsidRPr="006E42EA">
              <w:t>none</w:t>
            </w:r>
            <w:proofErr w:type="gramEnd"/>
            <w:r w:rsidRPr="006E42EA">
              <w:t xml:space="preserve"> compliance to security best practices or are considered a security feature that would increase the security stance of the environment. Observational findings do not have a CVSS Score.</w:t>
            </w:r>
          </w:p>
        </w:tc>
      </w:tr>
    </w:tbl>
    <w:p w14:paraId="1148DA85" w14:textId="20A2D904" w:rsidR="006438D4" w:rsidRDefault="006438D4" w:rsidP="006438D4">
      <w:pPr>
        <w:pStyle w:val="Caption"/>
      </w:pPr>
      <w:bookmarkStart w:id="63" w:name="_Toc519597067"/>
      <w:bookmarkStart w:id="64" w:name="_Toc34945580"/>
      <w:bookmarkStart w:id="65" w:name="_Toc37166358"/>
      <w:bookmarkStart w:id="66" w:name="_Toc42025298"/>
      <w:bookmarkStart w:id="67" w:name="_Toc59716879"/>
      <w:bookmarkStart w:id="68" w:name="_Toc174638381"/>
      <w:bookmarkStart w:id="69" w:name="_Toc208316434"/>
      <w:r>
        <w:t xml:space="preserve">Table </w:t>
      </w:r>
      <w:r>
        <w:rPr>
          <w:noProof/>
        </w:rPr>
        <w:fldChar w:fldCharType="begin"/>
      </w:r>
      <w:r>
        <w:rPr>
          <w:noProof/>
        </w:rPr>
        <w:instrText xml:space="preserve"> STYLEREF 1 \s </w:instrText>
      </w:r>
      <w:r>
        <w:rPr>
          <w:noProof/>
        </w:rPr>
        <w:fldChar w:fldCharType="separate"/>
      </w:r>
      <w:r w:rsidR="00322A87">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322A87">
        <w:rPr>
          <w:noProof/>
        </w:rPr>
        <w:t>2</w:t>
      </w:r>
      <w:r>
        <w:rPr>
          <w:noProof/>
        </w:rPr>
        <w:fldChar w:fldCharType="end"/>
      </w:r>
      <w:r>
        <w:t>: CVSS Severity Ratings</w:t>
      </w:r>
      <w:bookmarkEnd w:id="63"/>
      <w:bookmarkEnd w:id="64"/>
      <w:bookmarkEnd w:id="65"/>
      <w:bookmarkEnd w:id="66"/>
      <w:bookmarkEnd w:id="67"/>
      <w:bookmarkEnd w:id="68"/>
      <w:bookmarkEnd w:id="69"/>
    </w:p>
    <w:p w14:paraId="32F3D2D2" w14:textId="2AC8A8D7"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3B854ECC"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70" w:name="_Toc519597063"/>
      <w:bookmarkStart w:id="71" w:name="_Ref363131828"/>
      <w:bookmarkStart w:id="72" w:name="_Ref363131834"/>
      <w:bookmarkStart w:id="73" w:name="_Ref363131840"/>
      <w:r>
        <w:br w:type="page"/>
      </w:r>
    </w:p>
    <w:p w14:paraId="668C5627" w14:textId="2BCA2F29" w:rsidR="007432C5" w:rsidRPr="00C10E7C" w:rsidRDefault="007432C5" w:rsidP="007432C5">
      <w:pPr>
        <w:pStyle w:val="Heading3"/>
      </w:pPr>
      <w:bookmarkStart w:id="74" w:name="_Toc208316429"/>
      <w:r>
        <w:lastRenderedPageBreak/>
        <w:t>Risk Resolution Timeline</w:t>
      </w:r>
      <w:bookmarkEnd w:id="70"/>
      <w:bookmarkEnd w:id="74"/>
    </w:p>
    <w:p w14:paraId="30D201C4" w14:textId="77777777" w:rsidR="007432C5" w:rsidRDefault="007432C5" w:rsidP="007432C5">
      <w:r>
        <w:t>The recommended risk resolution timeline</w:t>
      </w:r>
      <w:r w:rsidRPr="00C10E7C">
        <w:t xml:space="preserve"> are as follows:</w:t>
      </w:r>
    </w:p>
    <w:tbl>
      <w:tblPr>
        <w:tblStyle w:val="Deloitte-RiskTable"/>
        <w:tblW w:w="5000" w:type="pct"/>
        <w:tblLook w:val="04A0" w:firstRow="1" w:lastRow="0" w:firstColumn="1" w:lastColumn="0" w:noHBand="0" w:noVBand="1"/>
      </w:tblPr>
      <w:tblGrid>
        <w:gridCol w:w="1824"/>
        <w:gridCol w:w="8637"/>
      </w:tblGrid>
      <w:tr w:rsidR="00070AA0" w:rsidRPr="00AC5C68" w14:paraId="206D9B30"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D1BADC6" w14:textId="77777777" w:rsidR="00070AA0" w:rsidRPr="00590921" w:rsidRDefault="00070AA0" w:rsidP="00485E07">
            <w:pPr>
              <w:spacing w:line="240" w:lineRule="auto"/>
              <w:jc w:val="center"/>
              <w:rPr>
                <w:b w:val="0"/>
              </w:rPr>
            </w:pPr>
            <w:r w:rsidRPr="00590921">
              <w:t>Severity</w:t>
            </w:r>
          </w:p>
        </w:tc>
        <w:tc>
          <w:tcPr>
            <w:tcW w:w="4128" w:type="pct"/>
            <w:vAlign w:val="center"/>
          </w:tcPr>
          <w:p w14:paraId="49E63AE1" w14:textId="77777777" w:rsidR="00070AA0" w:rsidRPr="00590921" w:rsidRDefault="00070AA0" w:rsidP="00485E07">
            <w:pPr>
              <w:spacing w:line="240" w:lineRule="auto"/>
              <w:jc w:val="center"/>
              <w:rPr>
                <w:b w:val="0"/>
              </w:rPr>
            </w:pPr>
            <w:r>
              <w:t>Risk Resolution Timeline</w:t>
            </w:r>
          </w:p>
        </w:tc>
      </w:tr>
      <w:tr w:rsidR="00070AA0" w:rsidRPr="003B078B" w14:paraId="71B5F6C7" w14:textId="77777777" w:rsidTr="00485E07">
        <w:trPr>
          <w:trHeight w:val="539"/>
        </w:trPr>
        <w:tc>
          <w:tcPr>
            <w:tcW w:w="872" w:type="pct"/>
            <w:shd w:val="clear" w:color="auto" w:fill="C00000"/>
            <w:vAlign w:val="center"/>
          </w:tcPr>
          <w:p w14:paraId="27E744EC" w14:textId="77777777" w:rsidR="00070AA0" w:rsidRPr="00E94C9E" w:rsidRDefault="00070AA0" w:rsidP="00485E07">
            <w:pPr>
              <w:jc w:val="center"/>
              <w:rPr>
                <w:b/>
                <w:color w:val="FFFFFF" w:themeColor="background1"/>
              </w:rPr>
            </w:pPr>
            <w:r>
              <w:rPr>
                <w:b/>
                <w:color w:val="FFFFFF" w:themeColor="background1"/>
              </w:rPr>
              <w:t>Critical</w:t>
            </w:r>
          </w:p>
        </w:tc>
        <w:tc>
          <w:tcPr>
            <w:tcW w:w="4128" w:type="pct"/>
            <w:vAlign w:val="center"/>
          </w:tcPr>
          <w:p w14:paraId="6E4BEC52" w14:textId="77777777" w:rsidR="00070AA0" w:rsidRPr="006E42EA" w:rsidRDefault="00070AA0" w:rsidP="00485E07">
            <w:pPr>
              <w:jc w:val="left"/>
            </w:pPr>
            <w:r>
              <w:t>Resolved in less than 30 days (CII/SII/Internet-facing), 60 days (Others)</w:t>
            </w:r>
          </w:p>
        </w:tc>
      </w:tr>
      <w:tr w:rsidR="00070AA0" w:rsidRPr="003B078B" w14:paraId="7E431057" w14:textId="77777777" w:rsidTr="00485E07">
        <w:trPr>
          <w:trHeight w:val="539"/>
        </w:trPr>
        <w:tc>
          <w:tcPr>
            <w:tcW w:w="872" w:type="pct"/>
            <w:shd w:val="clear" w:color="auto" w:fill="FF0000"/>
            <w:vAlign w:val="center"/>
          </w:tcPr>
          <w:p w14:paraId="6CC92D32" w14:textId="77777777" w:rsidR="00070AA0" w:rsidRPr="00E94C9E" w:rsidRDefault="00070AA0" w:rsidP="00485E07">
            <w:pPr>
              <w:jc w:val="center"/>
              <w:rPr>
                <w:b/>
                <w:color w:val="FFFFFF" w:themeColor="background1"/>
              </w:rPr>
            </w:pPr>
            <w:r w:rsidRPr="00E94C9E">
              <w:rPr>
                <w:b/>
                <w:color w:val="FFFFFF" w:themeColor="background1"/>
              </w:rPr>
              <w:t>High</w:t>
            </w:r>
          </w:p>
        </w:tc>
        <w:tc>
          <w:tcPr>
            <w:tcW w:w="4128" w:type="pct"/>
            <w:vAlign w:val="center"/>
          </w:tcPr>
          <w:p w14:paraId="7CD7CF92" w14:textId="77777777" w:rsidR="00070AA0" w:rsidRPr="00B916AC" w:rsidRDefault="00070AA0" w:rsidP="00485E07">
            <w:pPr>
              <w:jc w:val="left"/>
            </w:pPr>
            <w:r>
              <w:t>Resolved in less than 30 days (CII/SII/Internet-facing), 60 days (Others)</w:t>
            </w:r>
          </w:p>
        </w:tc>
      </w:tr>
      <w:tr w:rsidR="00070AA0" w14:paraId="0F30101B" w14:textId="77777777" w:rsidTr="00485E07">
        <w:trPr>
          <w:trHeight w:val="539"/>
        </w:trPr>
        <w:tc>
          <w:tcPr>
            <w:tcW w:w="872" w:type="pct"/>
            <w:shd w:val="clear" w:color="auto" w:fill="FFC000"/>
            <w:vAlign w:val="center"/>
          </w:tcPr>
          <w:p w14:paraId="6DD6E6FE" w14:textId="77777777" w:rsidR="00070AA0" w:rsidRPr="00AE308C" w:rsidRDefault="00070AA0" w:rsidP="00485E07">
            <w:pPr>
              <w:jc w:val="center"/>
              <w:rPr>
                <w:b/>
              </w:rPr>
            </w:pPr>
            <w:r>
              <w:rPr>
                <w:b/>
              </w:rPr>
              <w:t>Medium</w:t>
            </w:r>
          </w:p>
        </w:tc>
        <w:tc>
          <w:tcPr>
            <w:tcW w:w="4128" w:type="pct"/>
            <w:vAlign w:val="center"/>
          </w:tcPr>
          <w:p w14:paraId="6868952F" w14:textId="0884B4B5" w:rsidR="00070AA0" w:rsidRDefault="00070AA0" w:rsidP="00485E07">
            <w:pPr>
              <w:jc w:val="left"/>
            </w:pPr>
            <w:r>
              <w:t xml:space="preserve">Resolved in less than 60 days (CII/SII/Internet-facing), </w:t>
            </w:r>
            <w:r w:rsidR="00322A87">
              <w:t>9</w:t>
            </w:r>
            <w:r>
              <w:t>0 days (Others)</w:t>
            </w:r>
          </w:p>
        </w:tc>
      </w:tr>
      <w:tr w:rsidR="00070AA0" w14:paraId="3F24C4BF" w14:textId="77777777" w:rsidTr="00485E07">
        <w:trPr>
          <w:trHeight w:val="539"/>
        </w:trPr>
        <w:tc>
          <w:tcPr>
            <w:tcW w:w="872" w:type="pct"/>
            <w:shd w:val="clear" w:color="auto" w:fill="92D050"/>
            <w:vAlign w:val="center"/>
          </w:tcPr>
          <w:p w14:paraId="41E6A217" w14:textId="77777777" w:rsidR="00070AA0" w:rsidRDefault="00070AA0" w:rsidP="00485E07">
            <w:pPr>
              <w:jc w:val="center"/>
              <w:rPr>
                <w:b/>
              </w:rPr>
            </w:pPr>
            <w:r>
              <w:rPr>
                <w:b/>
              </w:rPr>
              <w:t>Low</w:t>
            </w:r>
          </w:p>
        </w:tc>
        <w:tc>
          <w:tcPr>
            <w:tcW w:w="4128" w:type="pct"/>
            <w:vAlign w:val="center"/>
          </w:tcPr>
          <w:p w14:paraId="47E534BB" w14:textId="53C818C7" w:rsidR="00070AA0" w:rsidRPr="006E42EA" w:rsidRDefault="00070AA0" w:rsidP="00485E07">
            <w:pPr>
              <w:jc w:val="left"/>
            </w:pPr>
            <w:r>
              <w:t xml:space="preserve">Resolved in less than 60 days (CII/SII/Internet-facing), </w:t>
            </w:r>
            <w:r w:rsidR="00322A87">
              <w:t>90</w:t>
            </w:r>
            <w:r>
              <w:t xml:space="preserve"> days (Others)</w:t>
            </w:r>
          </w:p>
        </w:tc>
      </w:tr>
    </w:tbl>
    <w:p w14:paraId="097FA647" w14:textId="4DC55F9A" w:rsidR="007432C5" w:rsidRDefault="007432C5" w:rsidP="007432C5">
      <w:pPr>
        <w:pStyle w:val="Caption"/>
        <w:rPr>
          <w:rFonts w:asciiTheme="minorHAnsi" w:hAnsiTheme="minorHAnsi"/>
          <w:sz w:val="22"/>
        </w:rPr>
      </w:pPr>
      <w:bookmarkStart w:id="75" w:name="_Toc293300033"/>
      <w:bookmarkStart w:id="76" w:name="_Toc337046976"/>
      <w:bookmarkStart w:id="77" w:name="_Toc519597068"/>
      <w:bookmarkStart w:id="78" w:name="_Toc208316435"/>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3</w:t>
      </w:r>
      <w:r w:rsidR="003003DB">
        <w:rPr>
          <w:noProof/>
        </w:rPr>
        <w:fldChar w:fldCharType="end"/>
      </w:r>
      <w:r>
        <w:t xml:space="preserve">: </w:t>
      </w:r>
      <w:bookmarkEnd w:id="75"/>
      <w:bookmarkEnd w:id="76"/>
      <w:r>
        <w:t>Risk Resolution Timeline</w:t>
      </w:r>
      <w:bookmarkEnd w:id="77"/>
      <w:bookmarkEnd w:id="78"/>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71"/>
      <w:bookmarkEnd w:id="72"/>
      <w:bookmarkEnd w:id="73"/>
    </w:p>
    <w:p w14:paraId="4F921609" w14:textId="77777777" w:rsidR="007B5B5F" w:rsidRDefault="007B5B5F" w:rsidP="007B5B5F">
      <w:pPr>
        <w:pStyle w:val="Heading1"/>
      </w:pPr>
      <w:bookmarkStart w:id="79" w:name="_Toc187160010"/>
      <w:bookmarkStart w:id="80" w:name="_Toc187836308"/>
      <w:bookmarkStart w:id="81" w:name="_Toc208316430"/>
      <w:r w:rsidRPr="009F4BA9">
        <w:lastRenderedPageBreak/>
        <w:t xml:space="preserve">Detailed Findings – </w:t>
      </w:r>
      <w:r>
        <w:t>Mobile Application Penetration Testing</w:t>
      </w:r>
      <w:bookmarkEnd w:id="79"/>
      <w:bookmarkEnd w:id="80"/>
      <w:bookmarkEnd w:id="81"/>
    </w:p>
    <w:p w14:paraId="3264311C" w14:textId="7430244F" w:rsidR="00FF46CF" w:rsidRDefault="007B5B5F" w:rsidP="007B5B5F">
      <w:r>
        <w:t xml:space="preserve">This section of the report provides the detailed findings for the mobile application penetration testing on </w:t>
      </w:r>
      <w:r w:rsidR="00322A87">
        <w:fldChar w:fldCharType="begin"/>
      </w:r>
      <w:r w:rsidR="00322A87">
        <w:instrText xml:space="preserve"> DOCPROPERTY  projectShortName  \* MERGEFORMAT </w:instrText>
      </w:r>
      <w:r w:rsidR="00322A87">
        <w:fldChar w:fldCharType="separate"/>
      </w:r>
      <w:r w:rsidR="00322A87">
        <w:t>XXX</w:t>
      </w:r>
      <w:r w:rsidR="00322A87">
        <w:fldChar w:fldCharType="end"/>
      </w:r>
      <w:r>
        <w:t xml:space="preserve"> including quantified risk level, impact analysis and recommended practical remediation.</w:t>
      </w:r>
    </w:p>
    <w:p>
      <w:r>
        <w:t>{%p for f in findings %}</w:t>
      </w:r>
    </w:p>
    <w:p w14:paraId="0ED8E6DF" w14:textId="77777777" w:rsidR="00FF46CF" w:rsidRDefault="00FF46CF" w:rsidP="00FF46CF">
      <w:pPr>
        <w:pStyle w:val="Heading2"/>
        <w:tabs>
          <w:tab w:val="clear" w:pos="720"/>
        </w:tabs>
        <w:ind w:left="720" w:hanging="720"/>
      </w:pPr>
      <w:bookmarkStart w:id="82" w:name="_Toc161683511"/>
      <w:bookmarkStart w:id="83" w:name="_Toc208316431"/>
      <w:proofErr w:type="spellStart"/>
      <w:r w:rsidRPr="00DE2F75">
        <w:t>{{ loop.index }} - {{ f.title }}</w:t>
      </w:r>
      <w:proofErr w:type="spellEnd"/>
      <w:bookmarkEnd w:id="82"/>
      <w:bookmarkEnd w:id="83"/>
    </w:p>
    <w:tbl>
      <w:tblPr>
        <w:tblStyle w:val="Deloitte-RiskTable"/>
        <w:tblW w:w="5000" w:type="pct"/>
        <w:tblLook w:val="04A0" w:firstRow="1" w:lastRow="0" w:firstColumn="1" w:lastColumn="0" w:noHBand="0" w:noVBand="1"/>
      </w:tblPr>
      <w:tblGrid>
        <w:gridCol w:w="875"/>
        <w:gridCol w:w="939"/>
        <w:gridCol w:w="6339"/>
        <w:gridCol w:w="1132"/>
        <w:gridCol w:w="1176"/>
      </w:tblGrid>
      <w:tr w:rsidR="00FF46CF" w:rsidRPr="00715FAB" w14:paraId="5510DF5D" w14:textId="77777777" w:rsidTr="00485E07">
        <w:trPr>
          <w:cnfStyle w:val="100000000000" w:firstRow="1" w:lastRow="0" w:firstColumn="0" w:lastColumn="0" w:oddVBand="0" w:evenVBand="0" w:oddHBand="0" w:evenHBand="0" w:firstRowFirstColumn="0" w:firstRowLastColumn="0" w:lastRowFirstColumn="0" w:lastRowLastColumn="0"/>
        </w:trPr>
        <w:tc>
          <w:tcPr>
            <w:tcW w:w="418" w:type="pct"/>
          </w:tcPr>
          <w:p w14:paraId="321DAC0A" w14:textId="77777777" w:rsidR="00FF46CF" w:rsidRPr="00715FAB" w:rsidRDefault="00FF46CF" w:rsidP="00485E07">
            <w:pPr>
              <w:jc w:val="center"/>
              <w:rPr>
                <w:b w:val="0"/>
              </w:rPr>
            </w:pPr>
            <w:r w:rsidRPr="00715FAB">
              <w:t>Risk Rating</w:t>
            </w:r>
          </w:p>
        </w:tc>
        <w:tc>
          <w:tcPr>
            <w:tcW w:w="449" w:type="pct"/>
          </w:tcPr>
          <w:p w14:paraId="375DC9DC" w14:textId="77777777" w:rsidR="00FF46CF" w:rsidRPr="00715FAB" w:rsidRDefault="00FF46CF" w:rsidP="00485E07">
            <w:pPr>
              <w:jc w:val="center"/>
              <w:rPr>
                <w:b w:val="0"/>
              </w:rPr>
            </w:pPr>
            <w:r w:rsidRPr="00715FAB">
              <w:t>Overall Score</w:t>
            </w:r>
          </w:p>
        </w:tc>
        <w:tc>
          <w:tcPr>
            <w:tcW w:w="3014" w:type="pct"/>
          </w:tcPr>
          <w:p w14:paraId="2415C8AD" w14:textId="77777777" w:rsidR="00FF46CF" w:rsidRPr="00715FAB" w:rsidRDefault="00FF46CF" w:rsidP="00485E07">
            <w:pPr>
              <w:jc w:val="center"/>
              <w:rPr>
                <w:b w:val="0"/>
              </w:rPr>
            </w:pPr>
            <w:r w:rsidRPr="00715FAB">
              <w:t>CVSS Vector</w:t>
            </w:r>
          </w:p>
        </w:tc>
        <w:tc>
          <w:tcPr>
            <w:tcW w:w="549" w:type="pct"/>
          </w:tcPr>
          <w:p w14:paraId="72C060D2" w14:textId="77777777" w:rsidR="00FF46CF" w:rsidRPr="00715FAB" w:rsidRDefault="00FF46CF" w:rsidP="00485E07">
            <w:pPr>
              <w:jc w:val="center"/>
            </w:pPr>
            <w:r>
              <w:t>OWASP TOP 10</w:t>
            </w:r>
          </w:p>
        </w:tc>
        <w:tc>
          <w:tcPr>
            <w:tcW w:w="570" w:type="pct"/>
          </w:tcPr>
          <w:p w14:paraId="594F5F89" w14:textId="77777777" w:rsidR="00FF46CF" w:rsidRPr="00715FAB" w:rsidRDefault="00FF46CF" w:rsidP="00485E07">
            <w:pPr>
              <w:jc w:val="center"/>
            </w:pPr>
            <w:r>
              <w:t>CWE ID</w:t>
            </w:r>
          </w:p>
        </w:tc>
      </w:tr>
      <w:tr w:rsidR="00FF46CF" w:rsidRPr="00715FAB" w14:paraId="219790AC" w14:textId="77777777" w:rsidTr="00485E07">
        <w:tc>
          <w:tcPr>
            <w:tcW w:w="418" w:type="pct"/>
            <w:shd w:val="clear" w:color="auto" w:fill="FF0000"/>
          </w:tcPr>
          <w:p w14:paraId="0355CF67" w14:textId="77777777" w:rsidR="00FF46CF" w:rsidRPr="0035074A" w:rsidRDefault="00FF46CF" w:rsidP="00485E07">
            <w:pPr>
              <w:jc w:val="center"/>
              <w:rPr>
                <w:b/>
                <w:color w:val="FFFFFF" w:themeColor="background1"/>
                <w:szCs w:val="17"/>
              </w:rPr>
            </w:pPr>
            <w:r w:rsidRPr="0035074A">
              <w:rPr>
                <w:b/>
                <w:color w:val="FFFFFF" w:themeColor="background1"/>
                <w:szCs w:val="17"/>
              </w:rPr>
              <w:t>High</w:t>
            </w:r>
          </w:p>
        </w:tc>
        <w:tc>
          <w:tcPr>
            <w:tcW w:w="449" w:type="pct"/>
            <w:shd w:val="clear" w:color="auto" w:fill="F2F2F2" w:themeFill="background1" w:themeFillShade="F2"/>
          </w:tcPr>
          <w:p w14:paraId="0E024304" w14:textId="77777777" w:rsidR="00FF46CF" w:rsidRPr="00715FAB" w:rsidRDefault="00FF46CF" w:rsidP="00485E07">
            <w:pPr>
              <w:jc w:val="center"/>
              <w:rPr>
                <w:szCs w:val="17"/>
              </w:rPr>
            </w:pPr>
            <w:r w:rsidRPr="004C3916">
              <w:t>8.9</w:t>
            </w:r>
          </w:p>
        </w:tc>
        <w:tc>
          <w:tcPr>
            <w:tcW w:w="3014" w:type="pct"/>
            <w:shd w:val="clear" w:color="auto" w:fill="F2F2F2" w:themeFill="background1" w:themeFillShade="F2"/>
          </w:tcPr>
          <w:p w14:paraId="07D1A475" w14:textId="77777777" w:rsidR="00FF46CF" w:rsidRPr="00715FAB" w:rsidRDefault="00FF46CF" w:rsidP="00485E07">
            <w:pPr>
              <w:jc w:val="center"/>
              <w:rPr>
                <w:szCs w:val="17"/>
              </w:rPr>
            </w:pPr>
            <w:r w:rsidRPr="004C3916">
              <w:t>CVSS:3.1/</w:t>
            </w:r>
            <w:proofErr w:type="gramStart"/>
            <w:r w:rsidRPr="004C3916">
              <w:t>AV:N</w:t>
            </w:r>
            <w:proofErr w:type="gramEnd"/>
            <w:r w:rsidRPr="004C3916">
              <w:t>/AC:L/PR:N/UI:N/S:U/C:H/I:H/A:N/E:H/RL:W/RC:C</w:t>
            </w:r>
          </w:p>
        </w:tc>
        <w:tc>
          <w:tcPr>
            <w:tcW w:w="549" w:type="pct"/>
            <w:shd w:val="clear" w:color="auto" w:fill="F2F2F2" w:themeFill="background1" w:themeFillShade="F2"/>
          </w:tcPr>
          <w:p w14:paraId="109ED23B" w14:textId="77777777" w:rsidR="00FF46CF" w:rsidRPr="0035086B" w:rsidRDefault="00FF46CF" w:rsidP="00485E07">
            <w:pPr>
              <w:jc w:val="center"/>
              <w:rPr>
                <w:szCs w:val="17"/>
              </w:rPr>
            </w:pPr>
            <w:r w:rsidRPr="004C3916">
              <w:t>A01</w:t>
            </w:r>
          </w:p>
        </w:tc>
        <w:tc>
          <w:tcPr>
            <w:tcW w:w="570" w:type="pct"/>
            <w:shd w:val="clear" w:color="auto" w:fill="F2F2F2" w:themeFill="background1" w:themeFillShade="F2"/>
          </w:tcPr>
          <w:p w14:paraId="37F3DDFA" w14:textId="77777777" w:rsidR="00FF46CF" w:rsidRPr="0035086B" w:rsidRDefault="00FF46CF" w:rsidP="00485E07">
            <w:pPr>
              <w:jc w:val="center"/>
              <w:rPr>
                <w:szCs w:val="17"/>
              </w:rPr>
            </w:pPr>
            <w:r w:rsidRPr="004C3916">
              <w:t>CWE-285</w:t>
            </w:r>
          </w:p>
        </w:tc>
      </w:tr>
    </w:tbl>
    <w:p w14:paraId="4E95C996" w14:textId="77777777" w:rsidR="00FF46CF" w:rsidRDefault="00FF46CF" w:rsidP="00FF46CF">
      <w:pPr>
        <w:pStyle w:val="SubHeading"/>
      </w:pPr>
      <w:r>
        <w:rPr>
          <w:rStyle w:val="Strong"/>
        </w:rPr>
        <w:t>Affected Function(s)</w:t>
      </w:r>
      <w:r w:rsidRPr="007D2235">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98"/>
        <w:gridCol w:w="7317"/>
      </w:tblGrid>
      <w:tr w:rsidR="00FF46CF" w14:paraId="357BF5C4" w14:textId="77777777" w:rsidTr="00FF46CF">
        <w:tc>
          <w:tcPr>
            <w:tcW w:w="2160" w:type="dxa"/>
            <w:shd w:val="clear" w:color="auto" w:fill="auto"/>
          </w:tcPr>
          <w:p w14:paraId="636354AF" w14:textId="77777777" w:rsidR="00FF46CF" w:rsidRDefault="00FF46CF" w:rsidP="00485E07">
            <w:pPr>
              <w:ind w:left="-108"/>
              <w:jc w:val="left"/>
            </w:pPr>
            <w:r>
              <w:t>Affected URLs and Parameters</w:t>
            </w:r>
          </w:p>
        </w:tc>
        <w:tc>
          <w:tcPr>
            <w:tcW w:w="298" w:type="dxa"/>
          </w:tcPr>
          <w:p w14:paraId="74B4AB91" w14:textId="77777777" w:rsidR="00FF46CF" w:rsidRDefault="00FF46CF" w:rsidP="00485E07">
            <w:r>
              <w:t>:</w:t>
            </w:r>
          </w:p>
        </w:tc>
        <w:tc>
          <w:tcPr>
            <w:tcW w:w="7317" w:type="dxa"/>
            <w:shd w:val="clear" w:color="auto" w:fill="auto"/>
          </w:tcPr>
          <w:p w14:paraId="5226CC64" w14:textId="04074056" w:rsidR="00FF46CF" w:rsidRDefault="00FF46CF" w:rsidP="00485E07">
            <w:pPr>
              <w:ind w:left="-42"/>
            </w:pPr>
            <w:r w:rsidRPr="006A686F">
              <w:t>https://</w:t>
            </w:r>
            <w:r>
              <w:t>xx.xx.xx</w:t>
            </w:r>
            <w:r w:rsidRPr="006A686F">
              <w:t>/api/condos/18/notifications/&lt;notification id&gt;/ack</w:t>
            </w:r>
          </w:p>
        </w:tc>
      </w:tr>
      <w:tr w:rsidR="00FF46CF" w14:paraId="1E2F725C" w14:textId="77777777" w:rsidTr="00FF46CF">
        <w:tc>
          <w:tcPr>
            <w:tcW w:w="2160" w:type="dxa"/>
            <w:shd w:val="clear" w:color="auto" w:fill="auto"/>
          </w:tcPr>
          <w:p w14:paraId="5599092A" w14:textId="77777777" w:rsidR="00FF46CF" w:rsidRDefault="00FF46CF" w:rsidP="00485E07">
            <w:pPr>
              <w:ind w:left="-108"/>
            </w:pPr>
            <w:r>
              <w:t>HTTP Method</w:t>
            </w:r>
          </w:p>
        </w:tc>
        <w:tc>
          <w:tcPr>
            <w:tcW w:w="298" w:type="dxa"/>
          </w:tcPr>
          <w:p w14:paraId="6B017B54" w14:textId="77777777" w:rsidR="00FF46CF" w:rsidRDefault="00FF46CF" w:rsidP="00485E07">
            <w:r>
              <w:t>:</w:t>
            </w:r>
          </w:p>
        </w:tc>
        <w:tc>
          <w:tcPr>
            <w:tcW w:w="7317" w:type="dxa"/>
            <w:shd w:val="clear" w:color="auto" w:fill="auto"/>
          </w:tcPr>
          <w:p w14:paraId="32E53503" w14:textId="77777777" w:rsidR="00FF46CF" w:rsidRDefault="00FF46CF" w:rsidP="00485E07">
            <w:pPr>
              <w:ind w:left="-42"/>
            </w:pPr>
            <w:r>
              <w:t>PUT</w:t>
            </w:r>
          </w:p>
        </w:tc>
      </w:tr>
    </w:tbl>
    <w:p w14:paraId="1D42E4BA" w14:textId="77777777" w:rsidR="00FF46CF" w:rsidRPr="00B51B39" w:rsidRDefault="00FF46CF" w:rsidP="00FF46CF">
      <w:pPr>
        <w:pStyle w:val="SubHeading"/>
        <w:rPr>
          <w:b w:val="0"/>
          <w:bCs/>
          <w:color w:val="auto"/>
        </w:rPr>
      </w:pPr>
      <w:r w:rsidRPr="007D2235">
        <w:rPr>
          <w:rStyle w:val="Strong"/>
        </w:rPr>
        <w:t>Observations</w:t>
      </w:r>
    </w:p>
    <w:p w14:paraId="2A4D7AFB" w14:textId="77777777" w:rsidR="00FF46CF" w:rsidRDefault="00FF46CF" w:rsidP="00FF46CF">
      <w:r w:rsidRPr="00A6412D">
        <w:t>The application does not properly validate user session, allowing low privilege account to have the capability to read notifications meant for other users and falsely mark them as read. Additionally, the low privilege account can wrongly indicate that coupons claimed by other users have been redeemed, and it can also manipulate the event RSVP status of other users by marking them as accepted or declined.</w:t>
      </w:r>
    </w:p>
    <w:p w14:paraId="64CC5836" w14:textId="77777777" w:rsidR="00FF46CF" w:rsidRPr="007D2235" w:rsidRDefault="00FF46CF" w:rsidP="00FF46CF">
      <w:pPr>
        <w:pStyle w:val="SubHeading"/>
        <w:rPr>
          <w:rStyle w:val="Strong"/>
          <w:b w:val="0"/>
          <w:bCs/>
        </w:rPr>
      </w:pPr>
      <w:r>
        <w:rPr>
          <w:rStyle w:val="Strong"/>
        </w:rPr>
        <w:t>Screenshots</w:t>
      </w:r>
    </w:p>
    <w:p w14:paraId="0E60F4D9" w14:textId="7D1545E8" w:rsidR="00FF46CF" w:rsidRDefault="00FF46CF" w:rsidP="00FF46CF">
      <w:pPr>
        <w:keepNext/>
      </w:pPr>
      <w:r>
        <w:t>{% for img in f.screenshot_objs %}{{ img }}{% endfor %}</w:t>
      </w:r>
    </w:p>
    <w:p w14:paraId="389DEB85" w14:textId="5B6CF377" w:rsidR="00FF46CF" w:rsidRPr="001E54CB" w:rsidRDefault="00FF46CF" w:rsidP="00FF46CF">
      <w:pPr>
        <w:pStyle w:val="Caption"/>
        <w:rPr>
          <w:lang w:val="en-AU" w:eastAsia="en-US"/>
        </w:rPr>
      </w:pPr>
      <w:bookmarkStart w:id="84" w:name="_Toc161683554"/>
      <w:bookmarkStart w:id="85" w:name="_Toc208316436"/>
      <w:r>
        <w:t>Figure {{ loop.index }}: {{ f.title }}</w:t>
      </w:r>
      <w:bookmarkEnd w:id="84"/>
      <w:bookmarkEnd w:id="85"/>
    </w:p>
    <w:p w14:paraId="0BB748C6" w14:textId="77777777" w:rsidR="002C5A80" w:rsidRPr="007D2235" w:rsidRDefault="002C5A80" w:rsidP="002C5A80">
      <w:pPr>
        <w:pStyle w:val="SubHeading"/>
        <w:rPr>
          <w:rStyle w:val="Strong"/>
          <w:b w:val="0"/>
          <w:bCs/>
        </w:rPr>
      </w:pPr>
      <w:r>
        <w:rPr>
          <w:rStyle w:val="Strong"/>
        </w:rPr>
        <w:t>Steps to Reproduce</w:t>
      </w:r>
    </w:p>
    <w:p w14:paraId="116F9665" w14:textId="77777777" w:rsidR="002C5A80" w:rsidRDefault="002C5A80" w:rsidP="002C5A80">
      <w:pPr>
        <w:spacing w:before="0" w:after="200" w:line="276" w:lineRule="auto"/>
        <w:jc w:val="left"/>
        <w:rPr>
          <w:noProof/>
        </w:rPr>
      </w:pPr>
      <w:r>
        <w:rPr>
          <w:noProof/>
        </w:rPr>
        <w:t>{{ f.poc_steps }}</w:t>
      </w:r>
    </w:p>
    <w:p w14:paraId="46F4D3A1" w14:textId="67B11632" w:rsidR="00FF46CF" w:rsidRPr="007D2235" w:rsidRDefault="00FF46CF" w:rsidP="00FF46CF">
      <w:pPr>
        <w:pStyle w:val="SubHeading"/>
        <w:rPr>
          <w:rStyle w:val="Strong"/>
          <w:b w:val="0"/>
          <w:bCs/>
        </w:rPr>
      </w:pPr>
      <w:r w:rsidRPr="007D2235">
        <w:rPr>
          <w:rStyle w:val="Strong"/>
        </w:rPr>
        <w:t>Implications</w:t>
      </w:r>
    </w:p>
    <w:p w14:paraId="3967A261" w14:textId="77777777" w:rsidR="00FF46CF" w:rsidRDefault="00FF46CF" w:rsidP="00FF46CF">
      <w:pPr>
        <w:rPr>
          <w:noProof/>
        </w:rPr>
      </w:pPr>
      <w:r w:rsidRPr="00A6412D">
        <w:rPr>
          <w:noProof/>
        </w:rPr>
        <w:t>Unauthorized access to user notifications could lead to the exposure of sensitive information, potentially breaching user privacy. The ability to mark claimed coupons as redeemed falsely might result in financial losses for affected users and damage to the trust in the system. Manipulating event RSVP statuses can disrupt event planning and lead to confusion among users. Such actions by a low privilege account can erode user trust, undermine the platform's reputation, and result in legal and regulatory repercussions.</w:t>
      </w:r>
    </w:p>
    <w:p w14:paraId="5C8C3E39" w14:textId="77777777" w:rsidR="002C5A80" w:rsidRDefault="002C5A80">
      <w:pPr>
        <w:spacing w:before="0" w:after="200" w:line="276" w:lineRule="auto"/>
        <w:jc w:val="left"/>
        <w:rPr>
          <w:rStyle w:val="Strong"/>
          <w:rFonts w:eastAsia="PMingLiU" w:cs="Times New Roman"/>
          <w:b/>
          <w:szCs w:val="20"/>
          <w:lang w:val="en-AU" w:eastAsia="en-US"/>
        </w:rPr>
      </w:pPr>
      <w:r>
        <w:rPr>
          <w:rStyle w:val="Strong"/>
        </w:rPr>
        <w:t>{{ f.status }}</w:t>
      </w:r>
    </w:p>
    <w:p w14:paraId="57CD2360" w14:textId="1770C6ED" w:rsidR="00FF46CF" w:rsidRDefault="00FF46CF" w:rsidP="00FF46CF">
      <w:pPr>
        <w:pStyle w:val="SubHeading"/>
        <w:rPr>
          <w:rStyle w:val="Strong"/>
          <w:b w:val="0"/>
          <w:bCs/>
        </w:rPr>
      </w:pPr>
      <w:r w:rsidRPr="007D2235">
        <w:rPr>
          <w:rStyle w:val="Strong"/>
        </w:rPr>
        <w:lastRenderedPageBreak/>
        <w:t>Recommendations</w:t>
      </w:r>
    </w:p>
    <w:p w14:paraId="73D3064B" w14:textId="77777777" w:rsidR="00FF46CF" w:rsidRDefault="00FF46CF" w:rsidP="00FF46CF">
      <w:r>
        <w:t>{{ f.remediation }}</w:t>
      </w:r>
    </w:p>
    <w:p w14:paraId="01A56515" w14:textId="77777777" w:rsidR="00FF46CF" w:rsidRDefault="00FF46CF" w:rsidP="00FF46CF">
      <w:pPr>
        <w:pStyle w:val="ListParagraph"/>
        <w:numPr>
          <w:ilvl w:val="0"/>
          <w:numId w:val="34"/>
        </w:numPr>
      </w:pPr>
      <w:r>
        <w:t xml:space="preserve">Ensure proper validation of user sessions and access control by running authorization checks before displaying information to users. </w:t>
      </w:r>
    </w:p>
    <w:p w14:paraId="41239798" w14:textId="77777777" w:rsidR="00FF46CF" w:rsidRDefault="00FF46CF" w:rsidP="00FF46CF">
      <w:pPr>
        <w:pStyle w:val="ListParagraph"/>
        <w:numPr>
          <w:ilvl w:val="0"/>
          <w:numId w:val="34"/>
        </w:numPr>
      </w:pPr>
      <w:r>
        <w:t xml:space="preserve">Consider replacing enumerable numeric identifiers with more complex, random identifiers if feasible. Add a column with random strings in the database table and use those strings in the URLs instead of numeric primary keys. </w:t>
      </w:r>
    </w:p>
    <w:p w14:paraId="0D7B6835" w14:textId="77777777" w:rsidR="00FF46CF" w:rsidRPr="00D3742C" w:rsidRDefault="00FF46CF" w:rsidP="00FF46CF">
      <w:pPr>
        <w:ind w:left="360"/>
      </w:pPr>
      <w:r w:rsidRPr="00C0418F">
        <w:rPr>
          <w:u w:val="single"/>
        </w:rPr>
        <w:t>Reference:</w:t>
      </w:r>
      <w:r>
        <w:t xml:space="preserve"> https://cheatsheetseries.owasp.org/cheatsheets/Insecure_Direct_Object_Reference_Prevention_Cheat_Sheet.html</w:t>
      </w:r>
    </w:p>
    <w:p w14:paraId="4B6536D7" w14:textId="77777777" w:rsidR="00FF46CF" w:rsidRPr="00BA630D" w:rsidRDefault="00FF46CF" w:rsidP="00FF46CF">
      <w:pPr>
        <w:pStyle w:val="SubHeading"/>
        <w:rPr>
          <w:rStyle w:val="Strong"/>
          <w:b w:val="0"/>
          <w:bCs/>
        </w:rPr>
      </w:pPr>
      <w:r w:rsidRPr="00BA630D">
        <w:rPr>
          <w:rStyle w:val="Strong"/>
        </w:rPr>
        <w:t>Status</w:t>
      </w:r>
    </w:p>
    <w:p w14:paraId="04F5A36F" w14:textId="77777777" w:rsidR="00FF46CF" w:rsidRPr="008F2CB0" w:rsidRDefault="00FF46CF" w:rsidP="00FF46CF">
      <w:pPr>
        <w:rPr>
          <w:lang w:val="en-AU" w:eastAsia="en-US"/>
        </w:rPr>
      </w:pPr>
      <w:r w:rsidRPr="008F2CB0">
        <w:rPr>
          <w:lang w:val="en-AU" w:eastAsia="en-US"/>
        </w:rPr>
        <w:t>Closed</w:t>
      </w:r>
    </w:p>
    <w:p w14:paraId="5E8B9E2F" w14:textId="77777777" w:rsidR="00FF46CF" w:rsidRPr="005323B8" w:rsidRDefault="00FF46CF" w:rsidP="00FF46CF">
      <w:pPr>
        <w:pStyle w:val="SubHeading"/>
        <w:rPr>
          <w:rStyle w:val="Strong"/>
        </w:rPr>
      </w:pPr>
      <w:bookmarkStart w:id="86" w:name="_Hlk155619192"/>
      <w:r w:rsidRPr="005323B8">
        <w:rPr>
          <w:rStyle w:val="Strong"/>
        </w:rPr>
        <w:t>Follow-up Observations</w:t>
      </w:r>
    </w:p>
    <w:p w14:paraId="2D404824" w14:textId="77777777" w:rsidR="00FF46CF" w:rsidRPr="005323B8" w:rsidRDefault="00FF46CF" w:rsidP="00FF46CF">
      <w:pPr>
        <w:rPr>
          <w:lang w:val="en-AU" w:eastAsia="en-US"/>
        </w:rPr>
      </w:pPr>
      <w:r>
        <w:rPr>
          <w:lang w:val="en-AU" w:eastAsia="en-US"/>
        </w:rPr>
        <w:t>{{ f.retest_notes }}</w:t>
      </w:r>
    </w:p>
    <w:p w14:paraId="161C6978" w14:textId="77777777" w:rsidR="00FF46CF" w:rsidRPr="005323B8" w:rsidRDefault="00FF46CF" w:rsidP="00FF46CF">
      <w:pPr>
        <w:pStyle w:val="SubHeading"/>
        <w:rPr>
          <w:rStyle w:val="Strong"/>
        </w:rPr>
      </w:pPr>
      <w:r w:rsidRPr="005323B8">
        <w:rPr>
          <w:rStyle w:val="Strong"/>
        </w:rPr>
        <w:t>Follow-up Screenshots</w:t>
      </w:r>
    </w:p>
    <w:bookmarkEnd w:id="86"/>
    <w:p w14:paraId="5B06D2A5" w14:textId="4293EB5C" w:rsidR="00FF46CF" w:rsidRDefault="00FF46CF" w:rsidP="00FF46CF">
      <w:pPr>
        <w:pStyle w:val="NormalWeb"/>
        <w:keepNext/>
        <w:spacing w:after="0" w:afterAutospacing="0"/>
      </w:pPr>
      <w:r>
        <w:t>{% for img in f.retest_objs %}{{ img }}{% endfor %}</w:t>
      </w:r>
    </w:p>
    <w:p w14:paraId="2FCBEAAB" w14:textId="11D32450" w:rsidR="00FF46CF" w:rsidRDefault="00FF46CF" w:rsidP="00FF46CF">
      <w:pPr>
        <w:pStyle w:val="Caption"/>
      </w:pPr>
      <w:bookmarkStart w:id="87" w:name="_Toc161683559"/>
      <w:bookmarkStart w:id="88" w:name="_Toc208316437"/>
      <w:r>
        <w:t>Figure {{ loop.index }}-retest: {{ f.title }}</w:t>
      </w:r>
      <w:bookmarkEnd w:id="87"/>
      <w:bookmarkEnd w:id="88"/>
    </w:p>
    <w:p>
      <w:r>
        <w:t>{%p endfor %}</w:t>
      </w:r>
    </w:p>
    <w:sectPr w:rsidR="00FF46C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9D684" w14:textId="77777777" w:rsidR="007A1FB9" w:rsidRDefault="007A1FB9" w:rsidP="00E91BBC">
      <w:pPr>
        <w:spacing w:before="0" w:after="0" w:line="240" w:lineRule="auto"/>
      </w:pPr>
      <w:r>
        <w:separator/>
      </w:r>
    </w:p>
  </w:endnote>
  <w:endnote w:type="continuationSeparator" w:id="0">
    <w:p w14:paraId="58017CF1" w14:textId="77777777" w:rsidR="007A1FB9" w:rsidRDefault="007A1FB9" w:rsidP="00E91BBC">
      <w:pPr>
        <w:spacing w:before="0" w:after="0" w:line="240" w:lineRule="auto"/>
      </w:pPr>
      <w:r>
        <w:continuationSeparator/>
      </w:r>
    </w:p>
  </w:endnote>
  <w:endnote w:type="continuationNotice" w:id="1">
    <w:p w14:paraId="77C713AB" w14:textId="77777777" w:rsidR="007A1FB9" w:rsidRDefault="007A1FB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0C1F52B2" w:rsidR="008150A2" w:rsidRPr="00EC63A7" w:rsidRDefault="005E30F4" w:rsidP="00E30CF2">
    <w:pPr>
      <w:tabs>
        <w:tab w:val="center" w:pos="5245"/>
        <w:tab w:val="right" w:pos="10467"/>
      </w:tabs>
      <w:spacing w:before="0" w:after="0" w:line="240" w:lineRule="auto"/>
      <w:jc w:val="left"/>
      <w:rPr>
        <w:sz w:val="14"/>
      </w:rPr>
    </w:pPr>
    <w:r>
      <w:rPr>
        <w:sz w:val="14"/>
      </w:rPr>
      <w:t>Agency Full Name</w:t>
    </w:r>
    <w:r w:rsidR="00D91473">
      <w:rPr>
        <w:sz w:val="14"/>
      </w:rPr>
      <w:t xml:space="preserve"> (</w:t>
    </w:r>
    <w:r>
      <w:rPr>
        <w:sz w:val="14"/>
      </w:rPr>
      <w:t>XXX</w:t>
    </w:r>
    <w:r w:rsidR="00D91473">
      <w:rPr>
        <w:sz w:val="14"/>
      </w:rPr>
      <w:t>)</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72A3BC73"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ED0B58">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8E4633">
          <w:rPr>
            <w:sz w:val="14"/>
          </w:rPr>
          <w:t xml:space="preserve">Deloitte &amp; </w:t>
        </w:r>
        <w:proofErr w:type="spellStart"/>
        <w:r w:rsidR="008E4633">
          <w:rPr>
            <w:sz w:val="14"/>
          </w:rPr>
          <w:t>Touche</w:t>
        </w:r>
        <w:proofErr w:type="spellEnd"/>
        <w:r w:rsidR="008E4633">
          <w:rPr>
            <w:sz w:val="14"/>
          </w:rPr>
          <w:t xml:space="preserve"> Enterprise Risk Services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1E9D3" w14:textId="77777777" w:rsidR="007A1FB9" w:rsidRDefault="007A1FB9" w:rsidP="00E91BBC">
      <w:pPr>
        <w:spacing w:before="0" w:after="0" w:line="240" w:lineRule="auto"/>
      </w:pPr>
      <w:r>
        <w:separator/>
      </w:r>
    </w:p>
  </w:footnote>
  <w:footnote w:type="continuationSeparator" w:id="0">
    <w:p w14:paraId="22BAC750" w14:textId="77777777" w:rsidR="007A1FB9" w:rsidRDefault="007A1FB9" w:rsidP="00E91BBC">
      <w:pPr>
        <w:spacing w:before="0" w:after="0" w:line="240" w:lineRule="auto"/>
      </w:pPr>
      <w:r>
        <w:continuationSeparator/>
      </w:r>
    </w:p>
  </w:footnote>
  <w:footnote w:type="continuationNotice" w:id="1">
    <w:p w14:paraId="3FDBEE07" w14:textId="77777777" w:rsidR="007A1FB9" w:rsidRDefault="007A1FB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63DA7AAF" w:rsidR="008150A2" w:rsidRPr="00EF37AF" w:rsidRDefault="00322A87"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5E30F4">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4"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28E751D2"/>
    <w:multiLevelType w:val="hybridMultilevel"/>
    <w:tmpl w:val="52FCDFD4"/>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327E37DB"/>
    <w:multiLevelType w:val="hybridMultilevel"/>
    <w:tmpl w:val="6ADE582E"/>
    <w:lvl w:ilvl="0" w:tplc="3D6CEADC">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decimal"/>
      <w:lvlText w:val="%3."/>
      <w:lvlJc w:val="left"/>
      <w:pPr>
        <w:ind w:left="1980" w:hanging="360"/>
      </w:pPr>
      <w:rPr>
        <w:rFonts w:hint="default"/>
      </w:rPr>
    </w:lvl>
    <w:lvl w:ilvl="3" w:tplc="FFFFFFFF">
      <w:start w:val="1"/>
      <w:numFmt w:val="bullet"/>
      <w:lvlText w:val="-"/>
      <w:lvlJc w:val="left"/>
      <w:pPr>
        <w:ind w:left="2520" w:hanging="360"/>
      </w:pPr>
      <w:rPr>
        <w:rFonts w:ascii="Verdana" w:eastAsiaTheme="minorEastAsia" w:hAnsi="Verdana" w:cstheme="minorBidi"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4F430D81"/>
    <w:multiLevelType w:val="hybridMultilevel"/>
    <w:tmpl w:val="890AA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23"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4" w15:restartNumberingAfterBreak="0">
    <w:nsid w:val="63976B51"/>
    <w:multiLevelType w:val="hybridMultilevel"/>
    <w:tmpl w:val="95568E6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2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716752F2"/>
    <w:multiLevelType w:val="hybridMultilevel"/>
    <w:tmpl w:val="6B24CBC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76043ACD"/>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6783743"/>
    <w:multiLevelType w:val="hybridMultilevel"/>
    <w:tmpl w:val="8000E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2"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3"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32"/>
  </w:num>
  <w:num w:numId="2" w16cid:durableId="1741446129">
    <w:abstractNumId w:val="14"/>
  </w:num>
  <w:num w:numId="3" w16cid:durableId="561453048">
    <w:abstractNumId w:val="2"/>
  </w:num>
  <w:num w:numId="4" w16cid:durableId="243802813">
    <w:abstractNumId w:val="5"/>
  </w:num>
  <w:num w:numId="5" w16cid:durableId="1517504996">
    <w:abstractNumId w:val="19"/>
  </w:num>
  <w:num w:numId="6" w16cid:durableId="1955165260">
    <w:abstractNumId w:val="4"/>
  </w:num>
  <w:num w:numId="7" w16cid:durableId="1419860601">
    <w:abstractNumId w:val="23"/>
  </w:num>
  <w:num w:numId="8" w16cid:durableId="338696256">
    <w:abstractNumId w:val="18"/>
  </w:num>
  <w:num w:numId="9" w16cid:durableId="192766366">
    <w:abstractNumId w:val="31"/>
  </w:num>
  <w:num w:numId="10" w16cid:durableId="982471090">
    <w:abstractNumId w:val="15"/>
  </w:num>
  <w:num w:numId="11" w16cid:durableId="1299265387">
    <w:abstractNumId w:val="13"/>
  </w:num>
  <w:num w:numId="12" w16cid:durableId="894396043">
    <w:abstractNumId w:val="21"/>
  </w:num>
  <w:num w:numId="13" w16cid:durableId="749355408">
    <w:abstractNumId w:val="16"/>
  </w:num>
  <w:num w:numId="14" w16cid:durableId="1820924170">
    <w:abstractNumId w:val="12"/>
  </w:num>
  <w:num w:numId="15" w16cid:durableId="1328364259">
    <w:abstractNumId w:val="28"/>
  </w:num>
  <w:num w:numId="16" w16cid:durableId="1665359054">
    <w:abstractNumId w:val="10"/>
  </w:num>
  <w:num w:numId="17" w16cid:durableId="632953282">
    <w:abstractNumId w:val="9"/>
  </w:num>
  <w:num w:numId="18" w16cid:durableId="1660306483">
    <w:abstractNumId w:val="33"/>
  </w:num>
  <w:num w:numId="19" w16cid:durableId="714427191">
    <w:abstractNumId w:val="7"/>
  </w:num>
  <w:num w:numId="20" w16cid:durableId="712341382">
    <w:abstractNumId w:val="0"/>
  </w:num>
  <w:num w:numId="21" w16cid:durableId="2054959762">
    <w:abstractNumId w:val="26"/>
  </w:num>
  <w:num w:numId="22" w16cid:durableId="1163159868">
    <w:abstractNumId w:val="17"/>
  </w:num>
  <w:num w:numId="23" w16cid:durableId="946694190">
    <w:abstractNumId w:val="3"/>
  </w:num>
  <w:num w:numId="24" w16cid:durableId="21639692">
    <w:abstractNumId w:val="22"/>
  </w:num>
  <w:num w:numId="25" w16cid:durableId="1183202194">
    <w:abstractNumId w:val="29"/>
  </w:num>
  <w:num w:numId="26" w16cid:durableId="2139949078">
    <w:abstractNumId w:val="25"/>
  </w:num>
  <w:num w:numId="27" w16cid:durableId="95643020">
    <w:abstractNumId w:val="1"/>
  </w:num>
  <w:num w:numId="28" w16cid:durableId="766268386">
    <w:abstractNumId w:val="20"/>
  </w:num>
  <w:num w:numId="29" w16cid:durableId="340864531">
    <w:abstractNumId w:val="6"/>
  </w:num>
  <w:num w:numId="30" w16cid:durableId="1509128247">
    <w:abstractNumId w:val="27"/>
  </w:num>
  <w:num w:numId="31" w16cid:durableId="1511020008">
    <w:abstractNumId w:val="24"/>
  </w:num>
  <w:num w:numId="32" w16cid:durableId="1046445886">
    <w:abstractNumId w:val="8"/>
  </w:num>
  <w:num w:numId="33" w16cid:durableId="719859357">
    <w:abstractNumId w:val="30"/>
  </w:num>
  <w:num w:numId="34" w16cid:durableId="2102337453">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3EBC"/>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269"/>
    <w:rsid w:val="00016BE8"/>
    <w:rsid w:val="00017279"/>
    <w:rsid w:val="000178D3"/>
    <w:rsid w:val="00021E76"/>
    <w:rsid w:val="00023DC3"/>
    <w:rsid w:val="00023E92"/>
    <w:rsid w:val="0002474B"/>
    <w:rsid w:val="00026A8F"/>
    <w:rsid w:val="00027C01"/>
    <w:rsid w:val="00031D6E"/>
    <w:rsid w:val="00033277"/>
    <w:rsid w:val="00033C47"/>
    <w:rsid w:val="0003404D"/>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0AA0"/>
    <w:rsid w:val="000712C2"/>
    <w:rsid w:val="000715C1"/>
    <w:rsid w:val="000728E9"/>
    <w:rsid w:val="00073CEB"/>
    <w:rsid w:val="000743AD"/>
    <w:rsid w:val="000748AE"/>
    <w:rsid w:val="000749E3"/>
    <w:rsid w:val="00075BC3"/>
    <w:rsid w:val="00075E59"/>
    <w:rsid w:val="00075FCC"/>
    <w:rsid w:val="0007616B"/>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3B8"/>
    <w:rsid w:val="000B477B"/>
    <w:rsid w:val="000B48BC"/>
    <w:rsid w:val="000B59A8"/>
    <w:rsid w:val="000B5F41"/>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46B"/>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2550"/>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9EF"/>
    <w:rsid w:val="00193CCA"/>
    <w:rsid w:val="001958F7"/>
    <w:rsid w:val="00196658"/>
    <w:rsid w:val="0019787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D42"/>
    <w:rsid w:val="001E5407"/>
    <w:rsid w:val="001E569C"/>
    <w:rsid w:val="001E582E"/>
    <w:rsid w:val="001E5A9D"/>
    <w:rsid w:val="001E6E77"/>
    <w:rsid w:val="001F012D"/>
    <w:rsid w:val="001F07CC"/>
    <w:rsid w:val="001F1930"/>
    <w:rsid w:val="001F26AE"/>
    <w:rsid w:val="001F4128"/>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1C19"/>
    <w:rsid w:val="0021228B"/>
    <w:rsid w:val="002139CF"/>
    <w:rsid w:val="00213F3B"/>
    <w:rsid w:val="0021551D"/>
    <w:rsid w:val="002175FF"/>
    <w:rsid w:val="00220FC8"/>
    <w:rsid w:val="00221724"/>
    <w:rsid w:val="00221B22"/>
    <w:rsid w:val="00221D2A"/>
    <w:rsid w:val="00222861"/>
    <w:rsid w:val="00225C09"/>
    <w:rsid w:val="00225D61"/>
    <w:rsid w:val="002275DF"/>
    <w:rsid w:val="00227EF1"/>
    <w:rsid w:val="002300FC"/>
    <w:rsid w:val="002315DB"/>
    <w:rsid w:val="002316C5"/>
    <w:rsid w:val="00231A80"/>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35B"/>
    <w:rsid w:val="002504D7"/>
    <w:rsid w:val="00250C2A"/>
    <w:rsid w:val="0025235C"/>
    <w:rsid w:val="00253380"/>
    <w:rsid w:val="00253C32"/>
    <w:rsid w:val="00254876"/>
    <w:rsid w:val="00254AF8"/>
    <w:rsid w:val="00255DCB"/>
    <w:rsid w:val="00256BEA"/>
    <w:rsid w:val="00256F7D"/>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2A7"/>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A80"/>
    <w:rsid w:val="002C5F84"/>
    <w:rsid w:val="002C6F1F"/>
    <w:rsid w:val="002C7CE2"/>
    <w:rsid w:val="002D0C6F"/>
    <w:rsid w:val="002D1AD4"/>
    <w:rsid w:val="002D1C2C"/>
    <w:rsid w:val="002D1E3F"/>
    <w:rsid w:val="002D305E"/>
    <w:rsid w:val="002D3101"/>
    <w:rsid w:val="002D3928"/>
    <w:rsid w:val="002D3D7B"/>
    <w:rsid w:val="002D5E24"/>
    <w:rsid w:val="002D60D1"/>
    <w:rsid w:val="002D6235"/>
    <w:rsid w:val="002D64FA"/>
    <w:rsid w:val="002D6A88"/>
    <w:rsid w:val="002D6EBE"/>
    <w:rsid w:val="002D73A2"/>
    <w:rsid w:val="002D7B10"/>
    <w:rsid w:val="002E3AC0"/>
    <w:rsid w:val="002E3D55"/>
    <w:rsid w:val="002E3E4C"/>
    <w:rsid w:val="002E3F18"/>
    <w:rsid w:val="002E6533"/>
    <w:rsid w:val="002F1C13"/>
    <w:rsid w:val="002F2664"/>
    <w:rsid w:val="002F3ACF"/>
    <w:rsid w:val="002F464D"/>
    <w:rsid w:val="002F5001"/>
    <w:rsid w:val="002F5789"/>
    <w:rsid w:val="002F68E2"/>
    <w:rsid w:val="002F73A5"/>
    <w:rsid w:val="002F7BAA"/>
    <w:rsid w:val="003003DB"/>
    <w:rsid w:val="00300918"/>
    <w:rsid w:val="00300B95"/>
    <w:rsid w:val="00301138"/>
    <w:rsid w:val="00301C35"/>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2A87"/>
    <w:rsid w:val="00324191"/>
    <w:rsid w:val="00325604"/>
    <w:rsid w:val="0032641F"/>
    <w:rsid w:val="00326A80"/>
    <w:rsid w:val="00326B34"/>
    <w:rsid w:val="00326DAB"/>
    <w:rsid w:val="00326F2B"/>
    <w:rsid w:val="003271E5"/>
    <w:rsid w:val="003276C8"/>
    <w:rsid w:val="00330182"/>
    <w:rsid w:val="00330404"/>
    <w:rsid w:val="003307EC"/>
    <w:rsid w:val="003308DC"/>
    <w:rsid w:val="00330C75"/>
    <w:rsid w:val="00330CBC"/>
    <w:rsid w:val="0033263B"/>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5DB0"/>
    <w:rsid w:val="00397041"/>
    <w:rsid w:val="003A0C01"/>
    <w:rsid w:val="003A1108"/>
    <w:rsid w:val="003A1924"/>
    <w:rsid w:val="003A19F8"/>
    <w:rsid w:val="003A1DA2"/>
    <w:rsid w:val="003A3C66"/>
    <w:rsid w:val="003A49E8"/>
    <w:rsid w:val="003A567E"/>
    <w:rsid w:val="003A731B"/>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C7522"/>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1F33"/>
    <w:rsid w:val="003F2EDC"/>
    <w:rsid w:val="003F3430"/>
    <w:rsid w:val="003F38BF"/>
    <w:rsid w:val="003F3F1C"/>
    <w:rsid w:val="003F67DC"/>
    <w:rsid w:val="00400A1F"/>
    <w:rsid w:val="00400B51"/>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10A8"/>
    <w:rsid w:val="004224F6"/>
    <w:rsid w:val="004225CE"/>
    <w:rsid w:val="00422DA4"/>
    <w:rsid w:val="004239B1"/>
    <w:rsid w:val="00423B1A"/>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3F9"/>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6055"/>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1B2"/>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486"/>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5F29"/>
    <w:rsid w:val="005D602F"/>
    <w:rsid w:val="005D6E04"/>
    <w:rsid w:val="005D7295"/>
    <w:rsid w:val="005D7CD5"/>
    <w:rsid w:val="005E0119"/>
    <w:rsid w:val="005E14CB"/>
    <w:rsid w:val="005E2655"/>
    <w:rsid w:val="005E27E0"/>
    <w:rsid w:val="005E30F4"/>
    <w:rsid w:val="005E55DA"/>
    <w:rsid w:val="005E6056"/>
    <w:rsid w:val="005E633B"/>
    <w:rsid w:val="005E6C75"/>
    <w:rsid w:val="005E7404"/>
    <w:rsid w:val="005F1752"/>
    <w:rsid w:val="005F1A80"/>
    <w:rsid w:val="005F21DE"/>
    <w:rsid w:val="005F24E7"/>
    <w:rsid w:val="005F300B"/>
    <w:rsid w:val="005F3706"/>
    <w:rsid w:val="005F5310"/>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1C95"/>
    <w:rsid w:val="00641E78"/>
    <w:rsid w:val="00642290"/>
    <w:rsid w:val="006438D4"/>
    <w:rsid w:val="00644F73"/>
    <w:rsid w:val="0064561B"/>
    <w:rsid w:val="0064744A"/>
    <w:rsid w:val="00647FC0"/>
    <w:rsid w:val="00650D35"/>
    <w:rsid w:val="00650EAF"/>
    <w:rsid w:val="00653018"/>
    <w:rsid w:val="0065609A"/>
    <w:rsid w:val="00656638"/>
    <w:rsid w:val="006570A1"/>
    <w:rsid w:val="0065766A"/>
    <w:rsid w:val="00660CF0"/>
    <w:rsid w:val="006629E1"/>
    <w:rsid w:val="00663177"/>
    <w:rsid w:val="0066387E"/>
    <w:rsid w:val="00663C37"/>
    <w:rsid w:val="00663EFB"/>
    <w:rsid w:val="006652CB"/>
    <w:rsid w:val="00665338"/>
    <w:rsid w:val="006656FB"/>
    <w:rsid w:val="00665F90"/>
    <w:rsid w:val="00666892"/>
    <w:rsid w:val="006668B8"/>
    <w:rsid w:val="006674AF"/>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5BE"/>
    <w:rsid w:val="006A2AF1"/>
    <w:rsid w:val="006A3D22"/>
    <w:rsid w:val="006A3F76"/>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7D2"/>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0DBF"/>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11DA"/>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033"/>
    <w:rsid w:val="007565F2"/>
    <w:rsid w:val="00757A28"/>
    <w:rsid w:val="00757B5B"/>
    <w:rsid w:val="00760240"/>
    <w:rsid w:val="00760E26"/>
    <w:rsid w:val="007623FD"/>
    <w:rsid w:val="00762428"/>
    <w:rsid w:val="0076281E"/>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156"/>
    <w:rsid w:val="0079377F"/>
    <w:rsid w:val="0079400B"/>
    <w:rsid w:val="007940F7"/>
    <w:rsid w:val="007945BD"/>
    <w:rsid w:val="00794F66"/>
    <w:rsid w:val="00796760"/>
    <w:rsid w:val="00797332"/>
    <w:rsid w:val="007A029F"/>
    <w:rsid w:val="007A0348"/>
    <w:rsid w:val="007A1FB9"/>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5B5F"/>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2235"/>
    <w:rsid w:val="007D3093"/>
    <w:rsid w:val="007D3A69"/>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7A3"/>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0669"/>
    <w:rsid w:val="008213F3"/>
    <w:rsid w:val="00821CDE"/>
    <w:rsid w:val="0082227F"/>
    <w:rsid w:val="00822655"/>
    <w:rsid w:val="0082303A"/>
    <w:rsid w:val="00823445"/>
    <w:rsid w:val="00824562"/>
    <w:rsid w:val="00824946"/>
    <w:rsid w:val="00825851"/>
    <w:rsid w:val="00826AA8"/>
    <w:rsid w:val="00826D73"/>
    <w:rsid w:val="0083005E"/>
    <w:rsid w:val="00830920"/>
    <w:rsid w:val="00831B56"/>
    <w:rsid w:val="008328C5"/>
    <w:rsid w:val="00832B69"/>
    <w:rsid w:val="008338DA"/>
    <w:rsid w:val="00834698"/>
    <w:rsid w:val="00834DD5"/>
    <w:rsid w:val="00836E98"/>
    <w:rsid w:val="00837691"/>
    <w:rsid w:val="008411A1"/>
    <w:rsid w:val="00843F30"/>
    <w:rsid w:val="00844568"/>
    <w:rsid w:val="00846162"/>
    <w:rsid w:val="00846A6C"/>
    <w:rsid w:val="00847B5F"/>
    <w:rsid w:val="00847B8C"/>
    <w:rsid w:val="008500A5"/>
    <w:rsid w:val="00850C8D"/>
    <w:rsid w:val="008512C4"/>
    <w:rsid w:val="00851A7B"/>
    <w:rsid w:val="00851E90"/>
    <w:rsid w:val="00851EAE"/>
    <w:rsid w:val="00852705"/>
    <w:rsid w:val="00852A12"/>
    <w:rsid w:val="0085768C"/>
    <w:rsid w:val="00862100"/>
    <w:rsid w:val="008621E1"/>
    <w:rsid w:val="008633AB"/>
    <w:rsid w:val="008643F5"/>
    <w:rsid w:val="00865325"/>
    <w:rsid w:val="008653E3"/>
    <w:rsid w:val="00865AC7"/>
    <w:rsid w:val="00867376"/>
    <w:rsid w:val="008674D3"/>
    <w:rsid w:val="00867CB9"/>
    <w:rsid w:val="00870515"/>
    <w:rsid w:val="00870F5D"/>
    <w:rsid w:val="00870FB9"/>
    <w:rsid w:val="008723F6"/>
    <w:rsid w:val="008757B7"/>
    <w:rsid w:val="00876C20"/>
    <w:rsid w:val="00877197"/>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1DF7"/>
    <w:rsid w:val="008D4390"/>
    <w:rsid w:val="008D5993"/>
    <w:rsid w:val="008D5B94"/>
    <w:rsid w:val="008D751A"/>
    <w:rsid w:val="008E2873"/>
    <w:rsid w:val="008E2B52"/>
    <w:rsid w:val="008E35CB"/>
    <w:rsid w:val="008E3EE7"/>
    <w:rsid w:val="008E4633"/>
    <w:rsid w:val="008E4E3C"/>
    <w:rsid w:val="008E53E4"/>
    <w:rsid w:val="008E7552"/>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67"/>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5DDE"/>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65B"/>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397"/>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34A"/>
    <w:rsid w:val="009E5737"/>
    <w:rsid w:val="009E6256"/>
    <w:rsid w:val="009E7C6E"/>
    <w:rsid w:val="009E7F52"/>
    <w:rsid w:val="009E7F91"/>
    <w:rsid w:val="009F1AA1"/>
    <w:rsid w:val="009F1E75"/>
    <w:rsid w:val="009F4164"/>
    <w:rsid w:val="009F467A"/>
    <w:rsid w:val="009F4BA9"/>
    <w:rsid w:val="009F5923"/>
    <w:rsid w:val="009F6602"/>
    <w:rsid w:val="009F70C4"/>
    <w:rsid w:val="00A0097E"/>
    <w:rsid w:val="00A00B2C"/>
    <w:rsid w:val="00A020DA"/>
    <w:rsid w:val="00A0249B"/>
    <w:rsid w:val="00A037D9"/>
    <w:rsid w:val="00A0548D"/>
    <w:rsid w:val="00A06774"/>
    <w:rsid w:val="00A10F3C"/>
    <w:rsid w:val="00A13019"/>
    <w:rsid w:val="00A13B6D"/>
    <w:rsid w:val="00A14F1F"/>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122"/>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87055"/>
    <w:rsid w:val="00A87598"/>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2FB8"/>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678D"/>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AEF"/>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7A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1A61"/>
    <w:rsid w:val="00BE24A3"/>
    <w:rsid w:val="00BE3484"/>
    <w:rsid w:val="00BE37E6"/>
    <w:rsid w:val="00BE4CCF"/>
    <w:rsid w:val="00BE670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12C9"/>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62C"/>
    <w:rsid w:val="00CC1B10"/>
    <w:rsid w:val="00CC4A2F"/>
    <w:rsid w:val="00CC74F5"/>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650"/>
    <w:rsid w:val="00CE5741"/>
    <w:rsid w:val="00CE6C83"/>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667"/>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62F"/>
    <w:rsid w:val="00D94772"/>
    <w:rsid w:val="00D947DC"/>
    <w:rsid w:val="00D9516E"/>
    <w:rsid w:val="00D960BB"/>
    <w:rsid w:val="00DA2445"/>
    <w:rsid w:val="00DA28A2"/>
    <w:rsid w:val="00DA29AE"/>
    <w:rsid w:val="00DA2F88"/>
    <w:rsid w:val="00DA3BDA"/>
    <w:rsid w:val="00DA4758"/>
    <w:rsid w:val="00DA67A9"/>
    <w:rsid w:val="00DB1413"/>
    <w:rsid w:val="00DB18B7"/>
    <w:rsid w:val="00DB1D87"/>
    <w:rsid w:val="00DB22C1"/>
    <w:rsid w:val="00DB43E4"/>
    <w:rsid w:val="00DB52B5"/>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D87"/>
    <w:rsid w:val="00DF2F6D"/>
    <w:rsid w:val="00DF3223"/>
    <w:rsid w:val="00DF5573"/>
    <w:rsid w:val="00DF56F1"/>
    <w:rsid w:val="00DF6C19"/>
    <w:rsid w:val="00DF77E2"/>
    <w:rsid w:val="00E01430"/>
    <w:rsid w:val="00E02DDC"/>
    <w:rsid w:val="00E02FD0"/>
    <w:rsid w:val="00E0467D"/>
    <w:rsid w:val="00E04AC1"/>
    <w:rsid w:val="00E04D22"/>
    <w:rsid w:val="00E0683E"/>
    <w:rsid w:val="00E06996"/>
    <w:rsid w:val="00E069EC"/>
    <w:rsid w:val="00E10FB7"/>
    <w:rsid w:val="00E12BC5"/>
    <w:rsid w:val="00E1360B"/>
    <w:rsid w:val="00E13AD6"/>
    <w:rsid w:val="00E15744"/>
    <w:rsid w:val="00E159B0"/>
    <w:rsid w:val="00E15BDE"/>
    <w:rsid w:val="00E166E7"/>
    <w:rsid w:val="00E1723F"/>
    <w:rsid w:val="00E17A78"/>
    <w:rsid w:val="00E17F17"/>
    <w:rsid w:val="00E17FBA"/>
    <w:rsid w:val="00E208C3"/>
    <w:rsid w:val="00E2105B"/>
    <w:rsid w:val="00E21F30"/>
    <w:rsid w:val="00E236ED"/>
    <w:rsid w:val="00E23841"/>
    <w:rsid w:val="00E24E43"/>
    <w:rsid w:val="00E25C56"/>
    <w:rsid w:val="00E261DF"/>
    <w:rsid w:val="00E273F2"/>
    <w:rsid w:val="00E27995"/>
    <w:rsid w:val="00E30030"/>
    <w:rsid w:val="00E30CF2"/>
    <w:rsid w:val="00E31684"/>
    <w:rsid w:val="00E32520"/>
    <w:rsid w:val="00E326C4"/>
    <w:rsid w:val="00E34001"/>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28B9"/>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5B4"/>
    <w:rsid w:val="00E96986"/>
    <w:rsid w:val="00E97872"/>
    <w:rsid w:val="00E97A47"/>
    <w:rsid w:val="00EA202B"/>
    <w:rsid w:val="00EA20E8"/>
    <w:rsid w:val="00EA23E3"/>
    <w:rsid w:val="00EA2682"/>
    <w:rsid w:val="00EA2C6D"/>
    <w:rsid w:val="00EA4349"/>
    <w:rsid w:val="00EA463C"/>
    <w:rsid w:val="00EA52B3"/>
    <w:rsid w:val="00EA6BDB"/>
    <w:rsid w:val="00EA74CA"/>
    <w:rsid w:val="00EB0005"/>
    <w:rsid w:val="00EB1A01"/>
    <w:rsid w:val="00EB1E80"/>
    <w:rsid w:val="00EB327F"/>
    <w:rsid w:val="00EB559F"/>
    <w:rsid w:val="00EB5747"/>
    <w:rsid w:val="00EB584B"/>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E193B"/>
    <w:rsid w:val="00EE2B26"/>
    <w:rsid w:val="00EE533C"/>
    <w:rsid w:val="00EE58E0"/>
    <w:rsid w:val="00EE7F64"/>
    <w:rsid w:val="00EF03D7"/>
    <w:rsid w:val="00EF08A0"/>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5633"/>
    <w:rsid w:val="00F0600A"/>
    <w:rsid w:val="00F06173"/>
    <w:rsid w:val="00F076A6"/>
    <w:rsid w:val="00F076CF"/>
    <w:rsid w:val="00F104A4"/>
    <w:rsid w:val="00F107FC"/>
    <w:rsid w:val="00F11288"/>
    <w:rsid w:val="00F13D2D"/>
    <w:rsid w:val="00F142C8"/>
    <w:rsid w:val="00F15B17"/>
    <w:rsid w:val="00F16AA7"/>
    <w:rsid w:val="00F212A5"/>
    <w:rsid w:val="00F21681"/>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E3A"/>
    <w:rsid w:val="00F42E6D"/>
    <w:rsid w:val="00F431D2"/>
    <w:rsid w:val="00F437F4"/>
    <w:rsid w:val="00F44517"/>
    <w:rsid w:val="00F45716"/>
    <w:rsid w:val="00F4691A"/>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289"/>
    <w:rsid w:val="00FB5957"/>
    <w:rsid w:val="00FB769E"/>
    <w:rsid w:val="00FC0211"/>
    <w:rsid w:val="00FC056F"/>
    <w:rsid w:val="00FC10B0"/>
    <w:rsid w:val="00FC11FA"/>
    <w:rsid w:val="00FC12AA"/>
    <w:rsid w:val="00FC169D"/>
    <w:rsid w:val="00FC1C88"/>
    <w:rsid w:val="00FC1E62"/>
    <w:rsid w:val="00FC2C74"/>
    <w:rsid w:val="00FC51A5"/>
    <w:rsid w:val="00FC6E24"/>
    <w:rsid w:val="00FC75CA"/>
    <w:rsid w:val="00FC769F"/>
    <w:rsid w:val="00FD04B5"/>
    <w:rsid w:val="00FD2AB6"/>
    <w:rsid w:val="00FD3283"/>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971"/>
    <w:rsid w:val="00FE5BB2"/>
    <w:rsid w:val="00FE6326"/>
    <w:rsid w:val="00FE64BF"/>
    <w:rsid w:val="00FE6FA2"/>
    <w:rsid w:val="00FE79BD"/>
    <w:rsid w:val="00FF04C1"/>
    <w:rsid w:val="00FF14D1"/>
    <w:rsid w:val="00FF15BF"/>
    <w:rsid w:val="00FF1C90"/>
    <w:rsid w:val="00FF26B9"/>
    <w:rsid w:val="00FF3658"/>
    <w:rsid w:val="00FF393B"/>
    <w:rsid w:val="00FF428C"/>
    <w:rsid w:val="00FF46CF"/>
    <w:rsid w:val="00FF53FB"/>
    <w:rsid w:val="00FF57A1"/>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Deloitte-DocumentTitle">
    <w:name w:val="Deloitte - Document Title"/>
    <w:basedOn w:val="Documenttitle"/>
    <w:link w:val="Deloitte-DocumentTitleChar"/>
    <w:qFormat/>
    <w:rsid w:val="004C44BA"/>
    <w:rPr>
      <w:rFonts w:ascii="Verdana" w:hAnsi="Verdana"/>
    </w:rPr>
  </w:style>
  <w:style w:type="paragraph" w:customStyle="1" w:styleId="Deloitte-DocumentSubtitle">
    <w:name w:val="Deloitte - Document Subtitle"/>
    <w:basedOn w:val="Documentsubtitle"/>
    <w:link w:val="Deloitte-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Deloitte-DocumentTitleChar">
    <w:name w:val="Deloitte - Document Title Char"/>
    <w:basedOn w:val="DocumenttitleChar"/>
    <w:link w:val="Deloitte-DocumentTitle"/>
    <w:rsid w:val="004C44BA"/>
    <w:rPr>
      <w:rFonts w:ascii="Verdana" w:eastAsiaTheme="majorEastAsia" w:hAnsi="Verdana" w:cstheme="majorBidi"/>
      <w:b/>
      <w:bCs/>
      <w:color w:val="000000" w:themeColor="text1"/>
      <w:sz w:val="36"/>
      <w:szCs w:val="28"/>
      <w:lang w:val="en-GB" w:eastAsia="en-US"/>
    </w:rPr>
  </w:style>
  <w:style w:type="paragraph" w:customStyle="1" w:styleId="Deloitte-DocumentText">
    <w:name w:val="Deloitte - Document Text"/>
    <w:basedOn w:val="Document"/>
    <w:link w:val="Deloitte-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Deloitte-DocumentSubtitleChar">
    <w:name w:val="Deloitte - Document Subtitle Char"/>
    <w:basedOn w:val="DocumentsubtitleChar"/>
    <w:link w:val="Deloitte-DocumentSubtitle"/>
    <w:rsid w:val="004C44BA"/>
    <w:rPr>
      <w:rFonts w:ascii="Verdana" w:eastAsiaTheme="minorHAnsi" w:hAnsi="Verdana"/>
      <w:sz w:val="36"/>
      <w:lang w:eastAsia="en-US"/>
    </w:rPr>
  </w:style>
  <w:style w:type="paragraph" w:customStyle="1" w:styleId="Deloitte-DocumentCopyright">
    <w:name w:val="Deloitte - Document Copyright"/>
    <w:basedOn w:val="Normal"/>
    <w:link w:val="Deloitte-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Deloitte-DocumentTextChar">
    <w:name w:val="Deloitte - Document Text Char"/>
    <w:basedOn w:val="DocumentChar"/>
    <w:link w:val="Deloitte-DocumentText"/>
    <w:rsid w:val="004C44BA"/>
    <w:rPr>
      <w:rFonts w:ascii="Verdana" w:eastAsiaTheme="minorHAnsi" w:hAnsi="Verdana"/>
      <w:sz w:val="18"/>
      <w:lang w:eastAsia="en-US"/>
    </w:rPr>
  </w:style>
  <w:style w:type="paragraph" w:customStyle="1" w:styleId="Deloitte-PanelHeading">
    <w:name w:val="Deloitte - Panel Heading"/>
    <w:basedOn w:val="Paneltitle"/>
    <w:link w:val="Deloitte-PanelHeadingChar"/>
    <w:qFormat/>
    <w:rsid w:val="004C44BA"/>
    <w:rPr>
      <w:rFonts w:ascii="Verdana" w:hAnsi="Verdana"/>
    </w:rPr>
  </w:style>
  <w:style w:type="character" w:customStyle="1" w:styleId="Deloitte-DocumentCopyrightChar">
    <w:name w:val="Deloitte - Document Copyright Char"/>
    <w:basedOn w:val="DefaultParagraphFont"/>
    <w:link w:val="Deloitte-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Deloitte-PanelHeadingChar">
    <w:name w:val="Deloitte - Panel Heading Char"/>
    <w:basedOn w:val="PaneltitleChar"/>
    <w:link w:val="Deloitte-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Deloitte-PulloutGreen">
    <w:name w:val="Deloitte - Pullout Green"/>
    <w:basedOn w:val="PulloutGreen"/>
    <w:link w:val="Deloitte-PulloutGreenChar"/>
    <w:qFormat/>
    <w:rsid w:val="004C44BA"/>
    <w:rPr>
      <w:rFonts w:ascii="Verdana" w:hAnsi="Verdana"/>
      <w:color w:val="81BC00" w:themeColor="accent2"/>
    </w:rPr>
  </w:style>
  <w:style w:type="table" w:customStyle="1" w:styleId="Deloitte-VerticalTable">
    <w:name w:val="Deloitte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Deloitte-PulloutGreenChar">
    <w:name w:val="Deloitte - Pullout Green Char"/>
    <w:basedOn w:val="PulloutGreenChar"/>
    <w:link w:val="Deloitte-PulloutGreen"/>
    <w:rsid w:val="004C44BA"/>
    <w:rPr>
      <w:rFonts w:ascii="Verdana" w:eastAsiaTheme="minorHAnsi" w:hAnsi="Verdana"/>
      <w:color w:val="81BC00" w:themeColor="accent2"/>
      <w:sz w:val="28"/>
      <w:lang w:eastAsia="en-US"/>
    </w:rPr>
  </w:style>
  <w:style w:type="table" w:customStyle="1" w:styleId="Deloitte-HorizontalTable">
    <w:name w:val="Deloitte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Deloitte-RiskTable">
    <w:name w:val="Deloitte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loitte-Appendix">
    <w:name w:val="Deloitte - Appendix"/>
    <w:basedOn w:val="Heading5"/>
    <w:link w:val="Deloitte-AppendixChar"/>
    <w:qFormat/>
    <w:rsid w:val="005D7CD5"/>
    <w:rPr>
      <w:b w:val="0"/>
      <w:color w:val="81BC00" w:themeColor="accent2"/>
      <w:sz w:val="28"/>
      <w:szCs w:val="28"/>
    </w:rPr>
  </w:style>
  <w:style w:type="character" w:customStyle="1" w:styleId="Deloitte-AppendixChar">
    <w:name w:val="Deloitte - Appendix Char"/>
    <w:basedOn w:val="Heading5Char"/>
    <w:link w:val="Deloitte-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Deloitte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D7E35"/>
    <w:rsid w:val="005E12D9"/>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83DD6"/>
    <w:rsid w:val="00885140"/>
    <w:rsid w:val="0089404A"/>
    <w:rsid w:val="008C706D"/>
    <w:rsid w:val="008D407B"/>
    <w:rsid w:val="008E4917"/>
    <w:rsid w:val="00904D4A"/>
    <w:rsid w:val="00911B1E"/>
    <w:rsid w:val="00922314"/>
    <w:rsid w:val="009253B4"/>
    <w:rsid w:val="00930D90"/>
    <w:rsid w:val="00934DBE"/>
    <w:rsid w:val="00937230"/>
    <w:rsid w:val="00940367"/>
    <w:rsid w:val="009466D6"/>
    <w:rsid w:val="0095109E"/>
    <w:rsid w:val="00961FBB"/>
    <w:rsid w:val="00975348"/>
    <w:rsid w:val="00976544"/>
    <w:rsid w:val="00995B88"/>
    <w:rsid w:val="009A7A76"/>
    <w:rsid w:val="009B522A"/>
    <w:rsid w:val="009F0333"/>
    <w:rsid w:val="00A020A0"/>
    <w:rsid w:val="00A0748A"/>
    <w:rsid w:val="00A1741C"/>
    <w:rsid w:val="00A217EC"/>
    <w:rsid w:val="00A35163"/>
    <w:rsid w:val="00A4311A"/>
    <w:rsid w:val="00A64F53"/>
    <w:rsid w:val="00A91D02"/>
    <w:rsid w:val="00A929CF"/>
    <w:rsid w:val="00AC47CD"/>
    <w:rsid w:val="00AD6711"/>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C16C0"/>
    <w:rsid w:val="00DE3256"/>
    <w:rsid w:val="00DE6E01"/>
    <w:rsid w:val="00DF412F"/>
    <w:rsid w:val="00DF55FA"/>
    <w:rsid w:val="00E2277D"/>
    <w:rsid w:val="00E300C4"/>
    <w:rsid w:val="00E32E51"/>
    <w:rsid w:val="00E553B2"/>
    <w:rsid w:val="00ED4AEB"/>
    <w:rsid w:val="00F0555A"/>
    <w:rsid w:val="00F142C8"/>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3.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customXml/itemProps4.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143</TotalTime>
  <Pages>18</Pages>
  <Words>2939</Words>
  <Characters>16756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Deloitte &amp; Touche Enterprise Risk Services Pte Ltd</Company>
  <LinksUpToDate>false</LinksUpToDate>
  <CharactersWithSpaces>19656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Tan, Edwina Ser Chen</cp:lastModifiedBy>
  <cp:revision>113</cp:revision>
  <cp:lastPrinted>2024-10-16T03:58:00Z</cp:lastPrinted>
  <dcterms:created xsi:type="dcterms:W3CDTF">2024-10-16T03:54:00Z</dcterms:created>
  <dcterms:modified xsi:type="dcterms:W3CDTF">2025-09-09T05:20:00Z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September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