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7217" behindDoc="1" locked="1" layoutInCell="1" allowOverlap="1" wp14:anchorId="757ECA3E" wp14:editId="35A62ED0">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098CD" id="Rectangle 17" o:spid="_x0000_s1026" style="position:absolute;margin-left:0;margin-top:0;width:598.1pt;height:844.7pt;z-index:-251659263;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00DB8876" w:rsidR="00C204F5" w:rsidRDefault="00DC3AD4" w:rsidP="004C44BA">
      <w:pPr>
        <w:pStyle w:val="Deloitte-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D861F6">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D861F6">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30023D4E" w:rsidR="00F232CD" w:rsidRDefault="00E720E5" w:rsidP="004C44BA">
      <w:pPr>
        <w:pStyle w:val="Deloitte-DocumentText"/>
        <w:rPr>
          <w:sz w:val="36"/>
        </w:rPr>
      </w:pPr>
      <w:r>
        <w:rPr>
          <w:sz w:val="36"/>
        </w:rPr>
        <w:fldChar w:fldCharType="begin"/>
      </w:r>
      <w:r>
        <w:rPr>
          <w:sz w:val="36"/>
        </w:rPr>
        <w:instrText xml:space="preserve"> DOCPROPERTY  projectFullName  \* MERGEFORMAT </w:instrText>
      </w:r>
      <w:r>
        <w:rPr>
          <w:sz w:val="36"/>
        </w:rPr>
        <w:fldChar w:fldCharType="separate"/>
      </w:r>
      <w:r w:rsidR="00D861F6">
        <w:rPr>
          <w:sz w:val="36"/>
        </w:rPr>
        <w:t>IT Security Assessment for XXX Application</w:t>
      </w:r>
      <w:r>
        <w:rPr>
          <w:sz w:val="36"/>
        </w:rPr>
        <w:fldChar w:fldCharType="end"/>
      </w:r>
    </w:p>
    <w:p w14:paraId="268B44CE" w14:textId="73686E66" w:rsidR="00F232CD" w:rsidRDefault="00D861F6" w:rsidP="004C44BA">
      <w:pPr>
        <w:pStyle w:val="Deloitte-DocumentText"/>
      </w:pPr>
      <w:r>
        <w:fldChar w:fldCharType="begin"/>
      </w:r>
      <w:r>
        <w:instrText xml:space="preserve"> DOCPROPERTY  reportType  \* MERGEFORMAT </w:instrText>
      </w:r>
      <w:r>
        <w:fldChar w:fldCharType="separate"/>
      </w:r>
      <w:r>
        <w:t>Draft Report</w:t>
      </w:r>
      <w:r>
        <w:fldChar w:fldCharType="end"/>
      </w:r>
    </w:p>
    <w:p w14:paraId="1179393A" w14:textId="6BD861CB" w:rsidR="00F232CD" w:rsidRDefault="00F232CD" w:rsidP="004C44BA">
      <w:pPr>
        <w:pStyle w:val="Deloitte-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D861F6">
        <w:rPr>
          <w:rFonts w:eastAsiaTheme="minorHAnsi"/>
          <w:b w:val="0"/>
          <w:lang w:eastAsia="en-US"/>
        </w:rPr>
        <w:t>November 2025</w:t>
      </w:r>
      <w:r>
        <w:rPr>
          <w:rFonts w:eastAsiaTheme="minorHAnsi"/>
          <w:b w:val="0"/>
          <w:lang w:eastAsia="en-US"/>
        </w:rPr>
        <w:fldChar w:fldCharType="end"/>
      </w:r>
    </w:p>
    <w:p w14:paraId="4A6EA108" w14:textId="33ED8B8B"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D861F6">
        <w:rPr>
          <w:b/>
        </w:rPr>
        <w:t>Confidential</w:t>
      </w:r>
      <w:r>
        <w:rPr>
          <w:b/>
        </w:rPr>
        <w:fldChar w:fldCharType="end"/>
      </w:r>
    </w:p>
    <w:p w14:paraId="0EDA0ABF" w14:textId="34F06873" w:rsidR="00934552" w:rsidRDefault="00934552" w:rsidP="00934552">
      <w:pPr>
        <w:pStyle w:val="Deloitte-PanelHeading"/>
      </w:pPr>
      <w:bookmarkStart w:id="0" w:name="_Toc363034401"/>
      <w:bookmarkStart w:id="1" w:name="_Toc363034427"/>
      <w:bookmarkStart w:id="2" w:name="_Toc363051664"/>
      <w:r w:rsidRPr="004C44BA">
        <w:lastRenderedPageBreak/>
        <w:t>Confidentiality Statement</w:t>
      </w:r>
    </w:p>
    <w:p w14:paraId="5DF7C7A7" w14:textId="05B9811B" w:rsidR="004C44BA" w:rsidRPr="004C44BA" w:rsidRDefault="004C44BA" w:rsidP="004C44BA">
      <w:pPr>
        <w:pStyle w:val="Deloitte-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7216" behindDoc="1" locked="1" layoutInCell="1" allowOverlap="1" wp14:anchorId="6B2D71F1" wp14:editId="411AA12E">
                <wp:simplePos x="0" y="0"/>
                <wp:positionH relativeFrom="page">
                  <wp:posOffset>-45085</wp:posOffset>
                </wp:positionH>
                <wp:positionV relativeFrom="page">
                  <wp:align>top</wp:align>
                </wp:positionV>
                <wp:extent cx="7595870" cy="10727690"/>
                <wp:effectExtent l="0" t="0" r="508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D2C2E" id="Rectangle 15" o:spid="_x0000_s1026" style="position:absolute;margin-left:-3.55pt;margin-top:0;width:598.1pt;height:844.7pt;z-index:-2516592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D861F6">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D861F6">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D861F6">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250066">
            <w:rPr>
              <w:color w:val="FFFFFF" w:themeColor="background1"/>
            </w:rPr>
            <w:t>Deloitte Assurance Singapore Pte. Ltd.</w:t>
          </w:r>
        </w:sdtContent>
      </w:sdt>
      <w:r w:rsidRPr="004C44BA">
        <w:rPr>
          <w:color w:val="FFFFFF" w:themeColor="background1"/>
        </w:rPr>
        <w:t xml:space="preserve"> (“Deloitte”).</w:t>
      </w:r>
    </w:p>
    <w:p w14:paraId="05B34B0E" w14:textId="01AE9CDD" w:rsidR="004C44BA" w:rsidRPr="00C10E7C" w:rsidRDefault="004C44BA" w:rsidP="004C44BA">
      <w:pPr>
        <w:pStyle w:val="Deloitte-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Deloitte-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Deloitte-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Deloitte-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Deloitte-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Deloitte-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61EBBFED" w:rsidR="002F5001" w:rsidRPr="004C44BA" w:rsidRDefault="002F5001" w:rsidP="002F5001">
      <w:pPr>
        <w:pStyle w:val="Deloitte-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D861F6">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1CE8381B" w:rsidR="002F5001" w:rsidRPr="004C44BA" w:rsidRDefault="002F5001" w:rsidP="002F5001">
      <w:pPr>
        <w:pStyle w:val="Deloitte-DocumentText"/>
        <w:spacing w:after="240"/>
        <w:rPr>
          <w:color w:val="FFFFFF" w:themeColor="background1"/>
        </w:rPr>
      </w:pPr>
      <w:r w:rsidRPr="004C44BA">
        <w:rPr>
          <w:color w:val="FFFFFF" w:themeColor="background1"/>
        </w:rPr>
        <w:t xml:space="preserve">Deloitte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D861F6">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Deloitte-PulloutGreen"/>
      </w:pPr>
      <w:bookmarkStart w:id="7" w:name="_Toc475540965"/>
      <w:r w:rsidRPr="0089771D">
        <w:lastRenderedPageBreak/>
        <w:t>General Information</w:t>
      </w:r>
      <w:bookmarkEnd w:id="7"/>
    </w:p>
    <w:tbl>
      <w:tblPr>
        <w:tblStyle w:val="Deloitte-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5AFD8CBF" w:rsidR="0035098B" w:rsidRPr="00492468" w:rsidRDefault="00D861F6"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Agency Full Name</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3765D9EA" w:rsidR="0035098B" w:rsidRPr="00492468" w:rsidRDefault="00D861F6"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XXX Application</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Deloitte-PulloutGreen"/>
      </w:pPr>
      <w:bookmarkStart w:id="8" w:name="_Toc363034404"/>
      <w:bookmarkStart w:id="9" w:name="_Toc363051667"/>
      <w:r w:rsidRPr="0013527B">
        <w:t>Document Information</w:t>
      </w:r>
      <w:bookmarkEnd w:id="8"/>
      <w:bookmarkEnd w:id="9"/>
    </w:p>
    <w:tbl>
      <w:tblPr>
        <w:tblStyle w:val="Deloitte-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2E7B0525" w:rsidR="00286E49" w:rsidRPr="00492468" w:rsidRDefault="00D861F6"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Draft Report</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36125097"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D861F6">
              <w:rPr>
                <w:noProof/>
              </w:rPr>
              <w:t>Security Assessment XXX CPT Draft Report v0.1 (Template) .docx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63FC6751" w:rsidR="00286E49" w:rsidRPr="00492468" w:rsidRDefault="00D861F6"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0.1</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5F7A1620" w:rsidR="00286E49" w:rsidRPr="00492468" w:rsidRDefault="00D861F6"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November 2025</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Deloitte-PulloutGreen"/>
      </w:pPr>
      <w:bookmarkStart w:id="10" w:name="_Toc363034405"/>
      <w:bookmarkStart w:id="11" w:name="_Toc363051668"/>
      <w:r w:rsidRPr="00C10E7C">
        <w:t>Document Change History</w:t>
      </w:r>
      <w:bookmarkEnd w:id="10"/>
      <w:bookmarkEnd w:id="11"/>
    </w:p>
    <w:tbl>
      <w:tblPr>
        <w:tblStyle w:val="Deloitte-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37FF7677"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Deloitte-PulloutGreen"/>
      </w:pPr>
      <w:r w:rsidRPr="00C10E7C">
        <w:lastRenderedPageBreak/>
        <w:t>Distribution List</w:t>
      </w:r>
      <w:bookmarkEnd w:id="12"/>
      <w:bookmarkEnd w:id="13"/>
      <w:bookmarkEnd w:id="14"/>
      <w:bookmarkEnd w:id="15"/>
    </w:p>
    <w:tbl>
      <w:tblPr>
        <w:tblStyle w:val="Deloitte-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F32871" w:rsidRPr="00C10E7C" w14:paraId="79621DC7" w14:textId="77777777" w:rsidTr="00484270">
        <w:trPr>
          <w:trHeight w:val="533"/>
        </w:trPr>
        <w:tc>
          <w:tcPr>
            <w:tcW w:w="1722" w:type="pct"/>
          </w:tcPr>
          <w:p w14:paraId="59AEF6AC" w14:textId="05E3C7AB" w:rsidR="00F32871" w:rsidRPr="0082303A" w:rsidRDefault="00F32871" w:rsidP="00F32871">
            <w:pPr>
              <w:jc w:val="left"/>
            </w:pPr>
          </w:p>
        </w:tc>
        <w:tc>
          <w:tcPr>
            <w:tcW w:w="2092" w:type="pct"/>
          </w:tcPr>
          <w:p w14:paraId="283A060B" w14:textId="1BAC084E" w:rsidR="00F32871" w:rsidRPr="0082303A" w:rsidRDefault="00934552" w:rsidP="00F32871">
            <w:r>
              <w:t>Agency POC</w:t>
            </w:r>
          </w:p>
        </w:tc>
        <w:tc>
          <w:tcPr>
            <w:tcW w:w="1186" w:type="pct"/>
          </w:tcPr>
          <w:p w14:paraId="55069A81" w14:textId="6DE8C634" w:rsidR="00F32871" w:rsidRPr="0082303A" w:rsidRDefault="00F32871" w:rsidP="00F32871">
            <w:r w:rsidRPr="0082303A">
              <w:t>Reviewer</w:t>
            </w:r>
          </w:p>
        </w:tc>
      </w:tr>
      <w:tr w:rsidR="008853A6" w:rsidRPr="00C10E7C" w14:paraId="4B18343F" w14:textId="77777777" w:rsidTr="00484270">
        <w:trPr>
          <w:trHeight w:val="533"/>
        </w:trPr>
        <w:tc>
          <w:tcPr>
            <w:tcW w:w="1722" w:type="pct"/>
          </w:tcPr>
          <w:p w14:paraId="71104C5E" w14:textId="77777777" w:rsidR="008853A6" w:rsidRDefault="008853A6" w:rsidP="008853A6">
            <w:pPr>
              <w:jc w:val="left"/>
            </w:pPr>
          </w:p>
        </w:tc>
        <w:tc>
          <w:tcPr>
            <w:tcW w:w="2092" w:type="pct"/>
          </w:tcPr>
          <w:p w14:paraId="194EA6D1" w14:textId="490FB591" w:rsidR="008853A6" w:rsidRDefault="00934552" w:rsidP="008853A6">
            <w:r>
              <w:t>Agency POC</w:t>
            </w:r>
          </w:p>
        </w:tc>
        <w:tc>
          <w:tcPr>
            <w:tcW w:w="1186" w:type="pct"/>
          </w:tcPr>
          <w:p w14:paraId="79624C5B" w14:textId="190FD0D0" w:rsidR="008853A6" w:rsidRPr="0082303A" w:rsidRDefault="008853A6" w:rsidP="008853A6">
            <w:r w:rsidRPr="0082303A">
              <w:t>Reviewer</w:t>
            </w:r>
          </w:p>
        </w:tc>
      </w:tr>
      <w:tr w:rsidR="008853A6" w:rsidRPr="00C10E7C" w14:paraId="23530A84" w14:textId="77777777" w:rsidTr="00484270">
        <w:trPr>
          <w:trHeight w:val="533"/>
        </w:trPr>
        <w:tc>
          <w:tcPr>
            <w:tcW w:w="1722" w:type="pct"/>
          </w:tcPr>
          <w:p w14:paraId="34705C86" w14:textId="0E6F8DF7" w:rsidR="008853A6" w:rsidRPr="0082303A" w:rsidRDefault="008853A6" w:rsidP="008853A6">
            <w:pPr>
              <w:jc w:val="left"/>
            </w:pPr>
          </w:p>
        </w:tc>
        <w:tc>
          <w:tcPr>
            <w:tcW w:w="2092" w:type="pct"/>
          </w:tcPr>
          <w:p w14:paraId="559A50C7" w14:textId="61BA380C" w:rsidR="008853A6" w:rsidRPr="0082303A" w:rsidRDefault="008853A6" w:rsidP="008853A6">
            <w:r>
              <w:t>Deloitte Engagement Partner</w:t>
            </w:r>
          </w:p>
        </w:tc>
        <w:tc>
          <w:tcPr>
            <w:tcW w:w="1186" w:type="pct"/>
          </w:tcPr>
          <w:p w14:paraId="1C19C2CE" w14:textId="32570C84"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68A601F6" w:rsidR="008853A6" w:rsidRPr="0082303A" w:rsidRDefault="008853A6" w:rsidP="008853A6">
            <w:pPr>
              <w:jc w:val="left"/>
            </w:pPr>
          </w:p>
        </w:tc>
        <w:tc>
          <w:tcPr>
            <w:tcW w:w="2092" w:type="pct"/>
          </w:tcPr>
          <w:p w14:paraId="3396FC8B" w14:textId="750E2A48" w:rsidR="008853A6" w:rsidRPr="0082303A" w:rsidRDefault="008853A6" w:rsidP="008853A6">
            <w:r>
              <w:t>Deloitte Engagement Director</w:t>
            </w:r>
          </w:p>
        </w:tc>
        <w:tc>
          <w:tcPr>
            <w:tcW w:w="1186" w:type="pct"/>
          </w:tcPr>
          <w:p w14:paraId="42632714" w14:textId="00106386" w:rsidR="008853A6" w:rsidRPr="0082303A" w:rsidRDefault="008853A6" w:rsidP="008853A6">
            <w:r w:rsidRPr="0082303A">
              <w:t>Reviewer</w:t>
            </w:r>
          </w:p>
        </w:tc>
      </w:tr>
      <w:tr w:rsidR="008853A6" w:rsidRPr="00C10E7C" w14:paraId="72CF5EF4" w14:textId="77777777" w:rsidTr="00484270">
        <w:trPr>
          <w:trHeight w:val="533"/>
        </w:trPr>
        <w:tc>
          <w:tcPr>
            <w:tcW w:w="1722" w:type="pct"/>
          </w:tcPr>
          <w:p w14:paraId="4A0469C9" w14:textId="53F9C191" w:rsidR="008853A6" w:rsidRDefault="008853A6" w:rsidP="008853A6">
            <w:pPr>
              <w:jc w:val="left"/>
            </w:pPr>
          </w:p>
        </w:tc>
        <w:tc>
          <w:tcPr>
            <w:tcW w:w="2092" w:type="pct"/>
          </w:tcPr>
          <w:p w14:paraId="265B231B" w14:textId="0B04A23F" w:rsidR="008853A6" w:rsidRDefault="008853A6" w:rsidP="008853A6">
            <w:r>
              <w:t>Deloitte Team Member</w:t>
            </w:r>
          </w:p>
        </w:tc>
        <w:tc>
          <w:tcPr>
            <w:tcW w:w="1186" w:type="pct"/>
          </w:tcPr>
          <w:p w14:paraId="115E898B" w14:textId="2990406B" w:rsidR="008853A6" w:rsidRDefault="008853A6" w:rsidP="008853A6">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Deloitte-PulloutGreen"/>
            <w:spacing w:line="276" w:lineRule="auto"/>
          </w:pPr>
          <w:r>
            <w:t>Table of Contents</w:t>
          </w:r>
        </w:p>
        <w:p w14:paraId="6DF18433" w14:textId="23DFDF10" w:rsidR="00D861F6"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12823780" w:history="1">
            <w:r w:rsidR="00D861F6" w:rsidRPr="006B379B">
              <w:rPr>
                <w:rStyle w:val="Hyperlink"/>
                <w:noProof/>
              </w:rPr>
              <w:t>1.0</w:t>
            </w:r>
            <w:r w:rsidR="00D861F6">
              <w:rPr>
                <w:rFonts w:asciiTheme="minorHAnsi" w:hAnsiTheme="minorHAnsi"/>
                <w:b w:val="0"/>
                <w:noProof/>
                <w:kern w:val="2"/>
                <w:sz w:val="24"/>
                <w:szCs w:val="24"/>
                <w:lang w:val="en-SG"/>
                <w14:ligatures w14:val="standardContextual"/>
              </w:rPr>
              <w:tab/>
            </w:r>
            <w:r w:rsidR="00D861F6" w:rsidRPr="006B379B">
              <w:rPr>
                <w:rStyle w:val="Hyperlink"/>
                <w:noProof/>
              </w:rPr>
              <w:t>Executive Summary</w:t>
            </w:r>
            <w:r w:rsidR="00D861F6">
              <w:rPr>
                <w:noProof/>
                <w:webHidden/>
              </w:rPr>
              <w:tab/>
            </w:r>
            <w:r w:rsidR="00D861F6">
              <w:rPr>
                <w:noProof/>
                <w:webHidden/>
              </w:rPr>
              <w:fldChar w:fldCharType="begin"/>
            </w:r>
            <w:r w:rsidR="00D861F6">
              <w:rPr>
                <w:noProof/>
                <w:webHidden/>
              </w:rPr>
              <w:instrText xml:space="preserve"> PAGEREF _Toc212823780 \h </w:instrText>
            </w:r>
            <w:r w:rsidR="00D861F6">
              <w:rPr>
                <w:noProof/>
                <w:webHidden/>
              </w:rPr>
            </w:r>
            <w:r w:rsidR="00D861F6">
              <w:rPr>
                <w:noProof/>
                <w:webHidden/>
              </w:rPr>
              <w:fldChar w:fldCharType="separate"/>
            </w:r>
            <w:r w:rsidR="00D861F6">
              <w:rPr>
                <w:noProof/>
                <w:webHidden/>
              </w:rPr>
              <w:t>1-4</w:t>
            </w:r>
            <w:r w:rsidR="00D861F6">
              <w:rPr>
                <w:noProof/>
                <w:webHidden/>
              </w:rPr>
              <w:fldChar w:fldCharType="end"/>
            </w:r>
          </w:hyperlink>
        </w:p>
        <w:p w14:paraId="65697C1B" w14:textId="37EFA04F"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1" w:history="1">
            <w:r w:rsidRPr="006B379B">
              <w:rPr>
                <w:rStyle w:val="Hyperlink"/>
                <w:noProof/>
              </w:rPr>
              <w:t>1.1</w:t>
            </w:r>
            <w:r>
              <w:rPr>
                <w:rFonts w:asciiTheme="minorHAnsi" w:hAnsiTheme="minorHAnsi"/>
                <w:noProof/>
                <w:kern w:val="2"/>
                <w:sz w:val="24"/>
                <w:szCs w:val="24"/>
                <w:lang w:val="en-SG"/>
                <w14:ligatures w14:val="standardContextual"/>
              </w:rPr>
              <w:tab/>
            </w:r>
            <w:r w:rsidRPr="006B379B">
              <w:rPr>
                <w:rStyle w:val="Hyperlink"/>
                <w:noProof/>
              </w:rPr>
              <w:t>Follow-up Verification</w:t>
            </w:r>
            <w:r>
              <w:rPr>
                <w:noProof/>
                <w:webHidden/>
              </w:rPr>
              <w:tab/>
            </w:r>
            <w:r>
              <w:rPr>
                <w:noProof/>
                <w:webHidden/>
              </w:rPr>
              <w:fldChar w:fldCharType="begin"/>
            </w:r>
            <w:r>
              <w:rPr>
                <w:noProof/>
                <w:webHidden/>
              </w:rPr>
              <w:instrText xml:space="preserve"> PAGEREF _Toc212823781 \h </w:instrText>
            </w:r>
            <w:r>
              <w:rPr>
                <w:noProof/>
                <w:webHidden/>
              </w:rPr>
            </w:r>
            <w:r>
              <w:rPr>
                <w:noProof/>
                <w:webHidden/>
              </w:rPr>
              <w:fldChar w:fldCharType="separate"/>
            </w:r>
            <w:r>
              <w:rPr>
                <w:noProof/>
                <w:webHidden/>
              </w:rPr>
              <w:t>1-5</w:t>
            </w:r>
            <w:r>
              <w:rPr>
                <w:noProof/>
                <w:webHidden/>
              </w:rPr>
              <w:fldChar w:fldCharType="end"/>
            </w:r>
          </w:hyperlink>
        </w:p>
        <w:p w14:paraId="1ACB0116" w14:textId="7E573B17"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2" w:history="1">
            <w:r w:rsidRPr="006B379B">
              <w:rPr>
                <w:rStyle w:val="Hyperlink"/>
                <w:noProof/>
              </w:rPr>
              <w:t>1.2</w:t>
            </w:r>
            <w:r>
              <w:rPr>
                <w:rFonts w:asciiTheme="minorHAnsi" w:hAnsiTheme="minorHAnsi"/>
                <w:noProof/>
                <w:kern w:val="2"/>
                <w:sz w:val="24"/>
                <w:szCs w:val="24"/>
                <w:lang w:val="en-SG"/>
                <w14:ligatures w14:val="standardContextual"/>
              </w:rPr>
              <w:tab/>
            </w:r>
            <w:r w:rsidRPr="006B379B">
              <w:rPr>
                <w:rStyle w:val="Hyperlink"/>
                <w:noProof/>
              </w:rPr>
              <w:t>Risk Register</w:t>
            </w:r>
            <w:r>
              <w:rPr>
                <w:noProof/>
                <w:webHidden/>
              </w:rPr>
              <w:tab/>
            </w:r>
            <w:r>
              <w:rPr>
                <w:noProof/>
                <w:webHidden/>
              </w:rPr>
              <w:fldChar w:fldCharType="begin"/>
            </w:r>
            <w:r>
              <w:rPr>
                <w:noProof/>
                <w:webHidden/>
              </w:rPr>
              <w:instrText xml:space="preserve"> PAGEREF _Toc212823782 \h </w:instrText>
            </w:r>
            <w:r>
              <w:rPr>
                <w:noProof/>
                <w:webHidden/>
              </w:rPr>
            </w:r>
            <w:r>
              <w:rPr>
                <w:noProof/>
                <w:webHidden/>
              </w:rPr>
              <w:fldChar w:fldCharType="separate"/>
            </w:r>
            <w:r>
              <w:rPr>
                <w:noProof/>
                <w:webHidden/>
              </w:rPr>
              <w:t>1-5</w:t>
            </w:r>
            <w:r>
              <w:rPr>
                <w:noProof/>
                <w:webHidden/>
              </w:rPr>
              <w:fldChar w:fldCharType="end"/>
            </w:r>
          </w:hyperlink>
        </w:p>
        <w:p w14:paraId="78F56455" w14:textId="7DE1C85D"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83" w:history="1">
            <w:r w:rsidRPr="006B379B">
              <w:rPr>
                <w:rStyle w:val="Hyperlink"/>
                <w:noProof/>
              </w:rPr>
              <w:t>2.0</w:t>
            </w:r>
            <w:r>
              <w:rPr>
                <w:rFonts w:asciiTheme="minorHAnsi" w:hAnsiTheme="minorHAnsi"/>
                <w:b w:val="0"/>
                <w:noProof/>
                <w:kern w:val="2"/>
                <w:sz w:val="24"/>
                <w:szCs w:val="24"/>
                <w:lang w:val="en-SG"/>
                <w14:ligatures w14:val="standardContextual"/>
              </w:rPr>
              <w:tab/>
            </w:r>
            <w:r w:rsidRPr="006B379B">
              <w:rPr>
                <w:rStyle w:val="Hyperlink"/>
                <w:noProof/>
              </w:rPr>
              <w:t>Introduction</w:t>
            </w:r>
            <w:r>
              <w:rPr>
                <w:noProof/>
                <w:webHidden/>
              </w:rPr>
              <w:tab/>
            </w:r>
            <w:r>
              <w:rPr>
                <w:noProof/>
                <w:webHidden/>
              </w:rPr>
              <w:fldChar w:fldCharType="begin"/>
            </w:r>
            <w:r>
              <w:rPr>
                <w:noProof/>
                <w:webHidden/>
              </w:rPr>
              <w:instrText xml:space="preserve"> PAGEREF _Toc212823783 \h </w:instrText>
            </w:r>
            <w:r>
              <w:rPr>
                <w:noProof/>
                <w:webHidden/>
              </w:rPr>
            </w:r>
            <w:r>
              <w:rPr>
                <w:noProof/>
                <w:webHidden/>
              </w:rPr>
              <w:fldChar w:fldCharType="separate"/>
            </w:r>
            <w:r>
              <w:rPr>
                <w:noProof/>
                <w:webHidden/>
              </w:rPr>
              <w:t>2-1</w:t>
            </w:r>
            <w:r>
              <w:rPr>
                <w:noProof/>
                <w:webHidden/>
              </w:rPr>
              <w:fldChar w:fldCharType="end"/>
            </w:r>
          </w:hyperlink>
        </w:p>
        <w:p w14:paraId="79170BAF" w14:textId="302D1BC1"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4" w:history="1">
            <w:r w:rsidRPr="006B379B">
              <w:rPr>
                <w:rStyle w:val="Hyperlink"/>
                <w:noProof/>
                <w:highlight w:val="yellow"/>
              </w:rPr>
              <w:t>2.1</w:t>
            </w:r>
            <w:r>
              <w:rPr>
                <w:rFonts w:asciiTheme="minorHAnsi" w:hAnsiTheme="minorHAnsi"/>
                <w:noProof/>
                <w:kern w:val="2"/>
                <w:sz w:val="24"/>
                <w:szCs w:val="24"/>
                <w:lang w:val="en-SG"/>
                <w14:ligatures w14:val="standardContextual"/>
              </w:rPr>
              <w:tab/>
            </w:r>
            <w:r w:rsidRPr="006B379B">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_Toc212823784 \h </w:instrText>
            </w:r>
            <w:r>
              <w:rPr>
                <w:noProof/>
                <w:webHidden/>
              </w:rPr>
            </w:r>
            <w:r>
              <w:rPr>
                <w:noProof/>
                <w:webHidden/>
              </w:rPr>
              <w:fldChar w:fldCharType="separate"/>
            </w:r>
            <w:r>
              <w:rPr>
                <w:noProof/>
                <w:webHidden/>
              </w:rPr>
              <w:t>2-1</w:t>
            </w:r>
            <w:r>
              <w:rPr>
                <w:noProof/>
                <w:webHidden/>
              </w:rPr>
              <w:fldChar w:fldCharType="end"/>
            </w:r>
          </w:hyperlink>
        </w:p>
        <w:p w14:paraId="04282DB1" w14:textId="0E6FF14B"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5" w:history="1">
            <w:r w:rsidRPr="006B379B">
              <w:rPr>
                <w:rStyle w:val="Hyperlink"/>
                <w:noProof/>
              </w:rPr>
              <w:t>2.2</w:t>
            </w:r>
            <w:r>
              <w:rPr>
                <w:rFonts w:asciiTheme="minorHAnsi" w:hAnsiTheme="minorHAnsi"/>
                <w:noProof/>
                <w:kern w:val="2"/>
                <w:sz w:val="24"/>
                <w:szCs w:val="24"/>
                <w:lang w:val="en-SG"/>
                <w14:ligatures w14:val="standardContextual"/>
              </w:rPr>
              <w:tab/>
            </w:r>
            <w:r w:rsidRPr="006B379B">
              <w:rPr>
                <w:rStyle w:val="Hyperlink"/>
                <w:noProof/>
              </w:rPr>
              <w:t>Testing Scope</w:t>
            </w:r>
            <w:r>
              <w:rPr>
                <w:noProof/>
                <w:webHidden/>
              </w:rPr>
              <w:tab/>
            </w:r>
            <w:r>
              <w:rPr>
                <w:noProof/>
                <w:webHidden/>
              </w:rPr>
              <w:fldChar w:fldCharType="begin"/>
            </w:r>
            <w:r>
              <w:rPr>
                <w:noProof/>
                <w:webHidden/>
              </w:rPr>
              <w:instrText xml:space="preserve"> PAGEREF _Toc212823785 \h </w:instrText>
            </w:r>
            <w:r>
              <w:rPr>
                <w:noProof/>
                <w:webHidden/>
              </w:rPr>
            </w:r>
            <w:r>
              <w:rPr>
                <w:noProof/>
                <w:webHidden/>
              </w:rPr>
              <w:fldChar w:fldCharType="separate"/>
            </w:r>
            <w:r>
              <w:rPr>
                <w:noProof/>
                <w:webHidden/>
              </w:rPr>
              <w:t>2-1</w:t>
            </w:r>
            <w:r>
              <w:rPr>
                <w:noProof/>
                <w:webHidden/>
              </w:rPr>
              <w:fldChar w:fldCharType="end"/>
            </w:r>
          </w:hyperlink>
        </w:p>
        <w:p w14:paraId="146D8F2F" w14:textId="72593557" w:rsidR="00D861F6" w:rsidRDefault="00D861F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12823786" w:history="1">
            <w:r w:rsidRPr="006B379B">
              <w:rPr>
                <w:rStyle w:val="Hyperlink"/>
                <w:noProof/>
              </w:rPr>
              <w:t>2.2.1</w:t>
            </w:r>
            <w:r>
              <w:rPr>
                <w:rFonts w:asciiTheme="minorHAnsi" w:hAnsiTheme="minorHAnsi"/>
                <w:noProof/>
                <w:kern w:val="2"/>
                <w:sz w:val="24"/>
                <w:szCs w:val="24"/>
                <w:lang w:val="en-SG"/>
                <w14:ligatures w14:val="standardContextual"/>
              </w:rPr>
              <w:tab/>
            </w:r>
            <w:r w:rsidRPr="006B379B">
              <w:rPr>
                <w:rStyle w:val="Hyperlink"/>
                <w:noProof/>
              </w:rPr>
              <w:t>Cloud Vulnerability Assessment and Penetration Testing</w:t>
            </w:r>
            <w:r>
              <w:rPr>
                <w:noProof/>
                <w:webHidden/>
              </w:rPr>
              <w:tab/>
            </w:r>
            <w:r>
              <w:rPr>
                <w:noProof/>
                <w:webHidden/>
              </w:rPr>
              <w:fldChar w:fldCharType="begin"/>
            </w:r>
            <w:r>
              <w:rPr>
                <w:noProof/>
                <w:webHidden/>
              </w:rPr>
              <w:instrText xml:space="preserve"> PAGEREF _Toc212823786 \h </w:instrText>
            </w:r>
            <w:r>
              <w:rPr>
                <w:noProof/>
                <w:webHidden/>
              </w:rPr>
            </w:r>
            <w:r>
              <w:rPr>
                <w:noProof/>
                <w:webHidden/>
              </w:rPr>
              <w:fldChar w:fldCharType="separate"/>
            </w:r>
            <w:r>
              <w:rPr>
                <w:noProof/>
                <w:webHidden/>
              </w:rPr>
              <w:t>2-1</w:t>
            </w:r>
            <w:r>
              <w:rPr>
                <w:noProof/>
                <w:webHidden/>
              </w:rPr>
              <w:fldChar w:fldCharType="end"/>
            </w:r>
          </w:hyperlink>
        </w:p>
        <w:p w14:paraId="4A1AB42C" w14:textId="7E5AB810"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7" w:history="1">
            <w:r w:rsidRPr="006B379B">
              <w:rPr>
                <w:rStyle w:val="Hyperlink"/>
                <w:noProof/>
              </w:rPr>
              <w:t>2.3</w:t>
            </w:r>
            <w:r>
              <w:rPr>
                <w:rFonts w:asciiTheme="minorHAnsi" w:hAnsiTheme="minorHAnsi"/>
                <w:noProof/>
                <w:kern w:val="2"/>
                <w:sz w:val="24"/>
                <w:szCs w:val="24"/>
                <w:lang w:val="en-SG"/>
                <w14:ligatures w14:val="standardContextual"/>
              </w:rPr>
              <w:tab/>
            </w:r>
            <w:r w:rsidRPr="006B379B">
              <w:rPr>
                <w:rStyle w:val="Hyperlink"/>
                <w:noProof/>
              </w:rPr>
              <w:t>Testing Coverage</w:t>
            </w:r>
            <w:r>
              <w:rPr>
                <w:noProof/>
                <w:webHidden/>
              </w:rPr>
              <w:tab/>
            </w:r>
            <w:r>
              <w:rPr>
                <w:noProof/>
                <w:webHidden/>
              </w:rPr>
              <w:fldChar w:fldCharType="begin"/>
            </w:r>
            <w:r>
              <w:rPr>
                <w:noProof/>
                <w:webHidden/>
              </w:rPr>
              <w:instrText xml:space="preserve"> PAGEREF _Toc212823787 \h </w:instrText>
            </w:r>
            <w:r>
              <w:rPr>
                <w:noProof/>
                <w:webHidden/>
              </w:rPr>
            </w:r>
            <w:r>
              <w:rPr>
                <w:noProof/>
                <w:webHidden/>
              </w:rPr>
              <w:fldChar w:fldCharType="separate"/>
            </w:r>
            <w:r>
              <w:rPr>
                <w:noProof/>
                <w:webHidden/>
              </w:rPr>
              <w:t>2-2</w:t>
            </w:r>
            <w:r>
              <w:rPr>
                <w:noProof/>
                <w:webHidden/>
              </w:rPr>
              <w:fldChar w:fldCharType="end"/>
            </w:r>
          </w:hyperlink>
        </w:p>
        <w:p w14:paraId="7D7EDB5D" w14:textId="6B26A7B7"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8" w:history="1">
            <w:r w:rsidRPr="006B379B">
              <w:rPr>
                <w:rStyle w:val="Hyperlink"/>
                <w:noProof/>
              </w:rPr>
              <w:t>2.4</w:t>
            </w:r>
            <w:r>
              <w:rPr>
                <w:rFonts w:asciiTheme="minorHAnsi" w:hAnsiTheme="minorHAnsi"/>
                <w:noProof/>
                <w:kern w:val="2"/>
                <w:sz w:val="24"/>
                <w:szCs w:val="24"/>
                <w:lang w:val="en-SG"/>
                <w14:ligatures w14:val="standardContextual"/>
              </w:rPr>
              <w:tab/>
            </w:r>
            <w:r w:rsidRPr="006B379B">
              <w:rPr>
                <w:rStyle w:val="Hyperlink"/>
                <w:noProof/>
              </w:rPr>
              <w:t>Methodology &amp; Approach</w:t>
            </w:r>
            <w:r>
              <w:rPr>
                <w:noProof/>
                <w:webHidden/>
              </w:rPr>
              <w:tab/>
            </w:r>
            <w:r>
              <w:rPr>
                <w:noProof/>
                <w:webHidden/>
              </w:rPr>
              <w:fldChar w:fldCharType="begin"/>
            </w:r>
            <w:r>
              <w:rPr>
                <w:noProof/>
                <w:webHidden/>
              </w:rPr>
              <w:instrText xml:space="preserve"> PAGEREF _Toc212823788 \h </w:instrText>
            </w:r>
            <w:r>
              <w:rPr>
                <w:noProof/>
                <w:webHidden/>
              </w:rPr>
            </w:r>
            <w:r>
              <w:rPr>
                <w:noProof/>
                <w:webHidden/>
              </w:rPr>
              <w:fldChar w:fldCharType="separate"/>
            </w:r>
            <w:r>
              <w:rPr>
                <w:noProof/>
                <w:webHidden/>
              </w:rPr>
              <w:t>2-3</w:t>
            </w:r>
            <w:r>
              <w:rPr>
                <w:noProof/>
                <w:webHidden/>
              </w:rPr>
              <w:fldChar w:fldCharType="end"/>
            </w:r>
          </w:hyperlink>
        </w:p>
        <w:p w14:paraId="06B287C2" w14:textId="27428F09"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9" w:history="1">
            <w:r w:rsidRPr="006B379B">
              <w:rPr>
                <w:rStyle w:val="Hyperlink"/>
                <w:noProof/>
              </w:rPr>
              <w:t>2.5</w:t>
            </w:r>
            <w:r>
              <w:rPr>
                <w:rFonts w:asciiTheme="minorHAnsi" w:hAnsiTheme="minorHAnsi"/>
                <w:noProof/>
                <w:kern w:val="2"/>
                <w:sz w:val="24"/>
                <w:szCs w:val="24"/>
                <w:lang w:val="en-SG"/>
                <w14:ligatures w14:val="standardContextual"/>
              </w:rPr>
              <w:tab/>
            </w:r>
            <w:r w:rsidRPr="006B379B">
              <w:rPr>
                <w:rStyle w:val="Hyperlink"/>
                <w:noProof/>
              </w:rPr>
              <w:t>Timeline</w:t>
            </w:r>
            <w:r>
              <w:rPr>
                <w:noProof/>
                <w:webHidden/>
              </w:rPr>
              <w:tab/>
            </w:r>
            <w:r>
              <w:rPr>
                <w:noProof/>
                <w:webHidden/>
              </w:rPr>
              <w:fldChar w:fldCharType="begin"/>
            </w:r>
            <w:r>
              <w:rPr>
                <w:noProof/>
                <w:webHidden/>
              </w:rPr>
              <w:instrText xml:space="preserve"> PAGEREF _Toc212823789 \h </w:instrText>
            </w:r>
            <w:r>
              <w:rPr>
                <w:noProof/>
                <w:webHidden/>
              </w:rPr>
            </w:r>
            <w:r>
              <w:rPr>
                <w:noProof/>
                <w:webHidden/>
              </w:rPr>
              <w:fldChar w:fldCharType="separate"/>
            </w:r>
            <w:r>
              <w:rPr>
                <w:noProof/>
                <w:webHidden/>
              </w:rPr>
              <w:t>2-4</w:t>
            </w:r>
            <w:r>
              <w:rPr>
                <w:noProof/>
                <w:webHidden/>
              </w:rPr>
              <w:fldChar w:fldCharType="end"/>
            </w:r>
          </w:hyperlink>
        </w:p>
        <w:p w14:paraId="0A0ED274" w14:textId="3FF2A99F"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90" w:history="1">
            <w:r w:rsidRPr="006B379B">
              <w:rPr>
                <w:rStyle w:val="Hyperlink"/>
                <w:noProof/>
              </w:rPr>
              <w:t>2.6</w:t>
            </w:r>
            <w:r>
              <w:rPr>
                <w:rFonts w:asciiTheme="minorHAnsi" w:hAnsiTheme="minorHAnsi"/>
                <w:noProof/>
                <w:kern w:val="2"/>
                <w:sz w:val="24"/>
                <w:szCs w:val="24"/>
                <w:lang w:val="en-SG"/>
                <w14:ligatures w14:val="standardContextual"/>
              </w:rPr>
              <w:tab/>
            </w:r>
            <w:r w:rsidRPr="006B379B">
              <w:rPr>
                <w:rStyle w:val="Hyperlink"/>
                <w:noProof/>
              </w:rPr>
              <w:t>Risk Model</w:t>
            </w:r>
            <w:r>
              <w:rPr>
                <w:noProof/>
                <w:webHidden/>
              </w:rPr>
              <w:tab/>
            </w:r>
            <w:r>
              <w:rPr>
                <w:noProof/>
                <w:webHidden/>
              </w:rPr>
              <w:fldChar w:fldCharType="begin"/>
            </w:r>
            <w:r>
              <w:rPr>
                <w:noProof/>
                <w:webHidden/>
              </w:rPr>
              <w:instrText xml:space="preserve"> PAGEREF _Toc212823790 \h </w:instrText>
            </w:r>
            <w:r>
              <w:rPr>
                <w:noProof/>
                <w:webHidden/>
              </w:rPr>
            </w:r>
            <w:r>
              <w:rPr>
                <w:noProof/>
                <w:webHidden/>
              </w:rPr>
              <w:fldChar w:fldCharType="separate"/>
            </w:r>
            <w:r>
              <w:rPr>
                <w:noProof/>
                <w:webHidden/>
              </w:rPr>
              <w:t>2-5</w:t>
            </w:r>
            <w:r>
              <w:rPr>
                <w:noProof/>
                <w:webHidden/>
              </w:rPr>
              <w:fldChar w:fldCharType="end"/>
            </w:r>
          </w:hyperlink>
        </w:p>
        <w:p w14:paraId="75AC6FB9" w14:textId="42993CA7" w:rsidR="00D861F6" w:rsidRDefault="00D861F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12823791" w:history="1">
            <w:r w:rsidRPr="006B379B">
              <w:rPr>
                <w:rStyle w:val="Hyperlink"/>
                <w:noProof/>
              </w:rPr>
              <w:t>2.6.1</w:t>
            </w:r>
            <w:r>
              <w:rPr>
                <w:rFonts w:asciiTheme="minorHAnsi" w:hAnsiTheme="minorHAnsi"/>
                <w:noProof/>
                <w:kern w:val="2"/>
                <w:sz w:val="24"/>
                <w:szCs w:val="24"/>
                <w:lang w:val="en-SG"/>
                <w14:ligatures w14:val="standardContextual"/>
              </w:rPr>
              <w:tab/>
            </w:r>
            <w:r w:rsidRPr="006B379B">
              <w:rPr>
                <w:rStyle w:val="Hyperlink"/>
                <w:noProof/>
              </w:rPr>
              <w:t>CVSS Version 4.0 Risk Rating</w:t>
            </w:r>
            <w:r>
              <w:rPr>
                <w:noProof/>
                <w:webHidden/>
              </w:rPr>
              <w:tab/>
            </w:r>
            <w:r>
              <w:rPr>
                <w:noProof/>
                <w:webHidden/>
              </w:rPr>
              <w:fldChar w:fldCharType="begin"/>
            </w:r>
            <w:r>
              <w:rPr>
                <w:noProof/>
                <w:webHidden/>
              </w:rPr>
              <w:instrText xml:space="preserve"> PAGEREF _Toc212823791 \h </w:instrText>
            </w:r>
            <w:r>
              <w:rPr>
                <w:noProof/>
                <w:webHidden/>
              </w:rPr>
            </w:r>
            <w:r>
              <w:rPr>
                <w:noProof/>
                <w:webHidden/>
              </w:rPr>
              <w:fldChar w:fldCharType="separate"/>
            </w:r>
            <w:r>
              <w:rPr>
                <w:noProof/>
                <w:webHidden/>
              </w:rPr>
              <w:t>2-5</w:t>
            </w:r>
            <w:r>
              <w:rPr>
                <w:noProof/>
                <w:webHidden/>
              </w:rPr>
              <w:fldChar w:fldCharType="end"/>
            </w:r>
          </w:hyperlink>
        </w:p>
        <w:p w14:paraId="73470643" w14:textId="39640234" w:rsidR="00D861F6" w:rsidRDefault="00D861F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12823792" w:history="1">
            <w:r w:rsidRPr="006B379B">
              <w:rPr>
                <w:rStyle w:val="Hyperlink"/>
                <w:noProof/>
              </w:rPr>
              <w:t>2.6.2</w:t>
            </w:r>
            <w:r>
              <w:rPr>
                <w:rFonts w:asciiTheme="minorHAnsi" w:hAnsiTheme="minorHAnsi"/>
                <w:noProof/>
                <w:kern w:val="2"/>
                <w:sz w:val="24"/>
                <w:szCs w:val="24"/>
                <w:lang w:val="en-SG"/>
                <w14:ligatures w14:val="standardContextual"/>
              </w:rPr>
              <w:tab/>
            </w:r>
            <w:r w:rsidRPr="006B379B">
              <w:rPr>
                <w:rStyle w:val="Hyperlink"/>
                <w:noProof/>
              </w:rPr>
              <w:t>Risk Resolution Timeline</w:t>
            </w:r>
            <w:r>
              <w:rPr>
                <w:noProof/>
                <w:webHidden/>
              </w:rPr>
              <w:tab/>
            </w:r>
            <w:r>
              <w:rPr>
                <w:noProof/>
                <w:webHidden/>
              </w:rPr>
              <w:fldChar w:fldCharType="begin"/>
            </w:r>
            <w:r>
              <w:rPr>
                <w:noProof/>
                <w:webHidden/>
              </w:rPr>
              <w:instrText xml:space="preserve"> PAGEREF _Toc212823792 \h </w:instrText>
            </w:r>
            <w:r>
              <w:rPr>
                <w:noProof/>
                <w:webHidden/>
              </w:rPr>
            </w:r>
            <w:r>
              <w:rPr>
                <w:noProof/>
                <w:webHidden/>
              </w:rPr>
              <w:fldChar w:fldCharType="separate"/>
            </w:r>
            <w:r>
              <w:rPr>
                <w:noProof/>
                <w:webHidden/>
              </w:rPr>
              <w:t>2-6</w:t>
            </w:r>
            <w:r>
              <w:rPr>
                <w:noProof/>
                <w:webHidden/>
              </w:rPr>
              <w:fldChar w:fldCharType="end"/>
            </w:r>
          </w:hyperlink>
        </w:p>
        <w:p w14:paraId="06C83480" w14:textId="6B757DE5"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93" w:history="1">
            <w:r w:rsidRPr="006B379B">
              <w:rPr>
                <w:rStyle w:val="Hyperlink"/>
                <w:noProof/>
              </w:rPr>
              <w:t>3.0</w:t>
            </w:r>
            <w:r>
              <w:rPr>
                <w:rFonts w:asciiTheme="minorHAnsi" w:hAnsiTheme="minorHAnsi"/>
                <w:b w:val="0"/>
                <w:noProof/>
                <w:kern w:val="2"/>
                <w:sz w:val="24"/>
                <w:szCs w:val="24"/>
                <w:lang w:val="en-SG"/>
                <w14:ligatures w14:val="standardContextual"/>
              </w:rPr>
              <w:tab/>
            </w:r>
            <w:r w:rsidRPr="006B379B">
              <w:rPr>
                <w:rStyle w:val="Hyperlink"/>
                <w:noProof/>
              </w:rPr>
              <w:t>Detailed Findings – Cloud Vulnerability Assessment</w:t>
            </w:r>
            <w:r>
              <w:rPr>
                <w:noProof/>
                <w:webHidden/>
              </w:rPr>
              <w:tab/>
            </w:r>
            <w:r>
              <w:rPr>
                <w:noProof/>
                <w:webHidden/>
              </w:rPr>
              <w:fldChar w:fldCharType="begin"/>
            </w:r>
            <w:r>
              <w:rPr>
                <w:noProof/>
                <w:webHidden/>
              </w:rPr>
              <w:instrText xml:space="preserve"> PAGEREF _Toc212823793 \h </w:instrText>
            </w:r>
            <w:r>
              <w:rPr>
                <w:noProof/>
                <w:webHidden/>
              </w:rPr>
            </w:r>
            <w:r>
              <w:rPr>
                <w:noProof/>
                <w:webHidden/>
              </w:rPr>
              <w:fldChar w:fldCharType="separate"/>
            </w:r>
            <w:r>
              <w:rPr>
                <w:noProof/>
                <w:webHidden/>
              </w:rPr>
              <w:t>3-1</w:t>
            </w:r>
            <w:r>
              <w:rPr>
                <w:noProof/>
                <w:webHidden/>
              </w:rPr>
              <w:fldChar w:fldCharType="end"/>
            </w:r>
          </w:hyperlink>
        </w:p>
        <w:p w14:paraId="4992C53A" w14:textId="216C8801"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94" w:history="1">
            <w:r w:rsidRPr="006B379B">
              <w:rPr>
                <w:rStyle w:val="Hyperlink"/>
                <w:noProof/>
              </w:rPr>
              <w:t>3.1</w:t>
            </w:r>
            <w:r>
              <w:rPr>
                <w:rFonts w:asciiTheme="minorHAnsi" w:hAnsiTheme="minorHAnsi"/>
                <w:noProof/>
                <w:kern w:val="2"/>
                <w:sz w:val="24"/>
                <w:szCs w:val="24"/>
                <w:lang w:val="en-SG"/>
                <w14:ligatures w14:val="standardContextual"/>
              </w:rPr>
              <w:tab/>
            </w:r>
            <w:r w:rsidRPr="006B379B">
              <w:rPr>
                <w:rStyle w:val="Hyperlink"/>
                <w:noProof/>
                <w:lang w:bidi="hi-IN"/>
              </w:rPr>
              <w:t>Filtering Criteria for Unauthorised Access Attempts Not Configured in Cloud Trail Metrics</w:t>
            </w:r>
            <w:r>
              <w:rPr>
                <w:noProof/>
                <w:webHidden/>
              </w:rPr>
              <w:tab/>
            </w:r>
            <w:r>
              <w:rPr>
                <w:noProof/>
                <w:webHidden/>
              </w:rPr>
              <w:fldChar w:fldCharType="begin"/>
            </w:r>
            <w:r>
              <w:rPr>
                <w:noProof/>
                <w:webHidden/>
              </w:rPr>
              <w:instrText xml:space="preserve"> PAGEREF _Toc212823794 \h </w:instrText>
            </w:r>
            <w:r>
              <w:rPr>
                <w:noProof/>
                <w:webHidden/>
              </w:rPr>
            </w:r>
            <w:r>
              <w:rPr>
                <w:noProof/>
                <w:webHidden/>
              </w:rPr>
              <w:fldChar w:fldCharType="separate"/>
            </w:r>
            <w:r>
              <w:rPr>
                <w:noProof/>
                <w:webHidden/>
              </w:rPr>
              <w:t>3-1</w:t>
            </w:r>
            <w:r>
              <w:rPr>
                <w:noProof/>
                <w:webHidden/>
              </w:rPr>
              <w:fldChar w:fldCharType="end"/>
            </w:r>
          </w:hyperlink>
        </w:p>
        <w:p w14:paraId="1EA51ACA" w14:textId="143C3181"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95" w:history="1">
            <w:r w:rsidRPr="006B379B">
              <w:rPr>
                <w:rStyle w:val="Hyperlink"/>
                <w:noProof/>
              </w:rPr>
              <w:t>4.0</w:t>
            </w:r>
            <w:r>
              <w:rPr>
                <w:rFonts w:asciiTheme="minorHAnsi" w:hAnsiTheme="minorHAnsi"/>
                <w:b w:val="0"/>
                <w:noProof/>
                <w:kern w:val="2"/>
                <w:sz w:val="24"/>
                <w:szCs w:val="24"/>
                <w:lang w:val="en-SG"/>
                <w14:ligatures w14:val="standardContextual"/>
              </w:rPr>
              <w:tab/>
            </w:r>
            <w:r w:rsidRPr="006B379B">
              <w:rPr>
                <w:rStyle w:val="Hyperlink"/>
                <w:noProof/>
              </w:rPr>
              <w:t>Detailed Findings – Cloud Penetration Testing</w:t>
            </w:r>
            <w:r>
              <w:rPr>
                <w:noProof/>
                <w:webHidden/>
              </w:rPr>
              <w:tab/>
            </w:r>
            <w:r>
              <w:rPr>
                <w:noProof/>
                <w:webHidden/>
              </w:rPr>
              <w:fldChar w:fldCharType="begin"/>
            </w:r>
            <w:r>
              <w:rPr>
                <w:noProof/>
                <w:webHidden/>
              </w:rPr>
              <w:instrText xml:space="preserve"> PAGEREF _Toc212823795 \h </w:instrText>
            </w:r>
            <w:r>
              <w:rPr>
                <w:noProof/>
                <w:webHidden/>
              </w:rPr>
            </w:r>
            <w:r>
              <w:rPr>
                <w:noProof/>
                <w:webHidden/>
              </w:rPr>
              <w:fldChar w:fldCharType="separate"/>
            </w:r>
            <w:r>
              <w:rPr>
                <w:noProof/>
                <w:webHidden/>
              </w:rPr>
              <w:t>4-3</w:t>
            </w:r>
            <w:r>
              <w:rPr>
                <w:noProof/>
                <w:webHidden/>
              </w:rPr>
              <w:fldChar w:fldCharType="end"/>
            </w:r>
          </w:hyperlink>
        </w:p>
        <w:p w14:paraId="3F016D42" w14:textId="74957B33"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96" w:history="1">
            <w:r w:rsidRPr="006B379B">
              <w:rPr>
                <w:rStyle w:val="Hyperlink"/>
                <w:noProof/>
              </w:rPr>
              <w:t>4.1</w:t>
            </w:r>
            <w:r>
              <w:rPr>
                <w:rFonts w:asciiTheme="minorHAnsi" w:hAnsiTheme="minorHAnsi"/>
                <w:noProof/>
                <w:kern w:val="2"/>
                <w:sz w:val="24"/>
                <w:szCs w:val="24"/>
                <w:lang w:val="en-SG"/>
                <w14:ligatures w14:val="standardContextual"/>
              </w:rPr>
              <w:tab/>
            </w:r>
            <w:r w:rsidRPr="006B379B">
              <w:rPr>
                <w:rStyle w:val="Hyperlink"/>
                <w:noProof/>
              </w:rPr>
              <w:t>Excessive Permissions Leading to Privilege Escalation via Lambda and IAM Misconfiguration</w:t>
            </w:r>
            <w:r>
              <w:rPr>
                <w:noProof/>
                <w:webHidden/>
              </w:rPr>
              <w:tab/>
            </w:r>
            <w:r>
              <w:rPr>
                <w:noProof/>
                <w:webHidden/>
              </w:rPr>
              <w:fldChar w:fldCharType="begin"/>
            </w:r>
            <w:r>
              <w:rPr>
                <w:noProof/>
                <w:webHidden/>
              </w:rPr>
              <w:instrText xml:space="preserve"> PAGEREF _Toc212823796 \h </w:instrText>
            </w:r>
            <w:r>
              <w:rPr>
                <w:noProof/>
                <w:webHidden/>
              </w:rPr>
            </w:r>
            <w:r>
              <w:rPr>
                <w:noProof/>
                <w:webHidden/>
              </w:rPr>
              <w:fldChar w:fldCharType="separate"/>
            </w:r>
            <w:r>
              <w:rPr>
                <w:noProof/>
                <w:webHidden/>
              </w:rPr>
              <w:t>4-3</w:t>
            </w:r>
            <w:r>
              <w:rPr>
                <w:noProof/>
                <w:webHidden/>
              </w:rPr>
              <w:fldChar w:fldCharType="end"/>
            </w:r>
          </w:hyperlink>
        </w:p>
        <w:p w14:paraId="34C94775" w14:textId="3E224E97"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97" w:history="1">
            <w:r w:rsidRPr="006B379B">
              <w:rPr>
                <w:rStyle w:val="Hyperlink"/>
                <w:noProof/>
              </w:rPr>
              <w:t>5.0</w:t>
            </w:r>
            <w:r>
              <w:rPr>
                <w:rFonts w:asciiTheme="minorHAnsi" w:hAnsiTheme="minorHAnsi"/>
                <w:b w:val="0"/>
                <w:noProof/>
                <w:kern w:val="2"/>
                <w:sz w:val="24"/>
                <w:szCs w:val="24"/>
                <w:lang w:val="en-SG"/>
                <w14:ligatures w14:val="standardContextual"/>
              </w:rPr>
              <w:tab/>
            </w:r>
            <w:r w:rsidRPr="006B379B">
              <w:rPr>
                <w:rStyle w:val="Hyperlink"/>
                <w:noProof/>
              </w:rPr>
              <w:t>Annex A: Cloud Vulnerability Assessment</w:t>
            </w:r>
            <w:r>
              <w:rPr>
                <w:noProof/>
                <w:webHidden/>
              </w:rPr>
              <w:tab/>
            </w:r>
            <w:r>
              <w:rPr>
                <w:noProof/>
                <w:webHidden/>
              </w:rPr>
              <w:fldChar w:fldCharType="begin"/>
            </w:r>
            <w:r>
              <w:rPr>
                <w:noProof/>
                <w:webHidden/>
              </w:rPr>
              <w:instrText xml:space="preserve"> PAGEREF _Toc212823797 \h </w:instrText>
            </w:r>
            <w:r>
              <w:rPr>
                <w:noProof/>
                <w:webHidden/>
              </w:rPr>
            </w:r>
            <w:r>
              <w:rPr>
                <w:noProof/>
                <w:webHidden/>
              </w:rPr>
              <w:fldChar w:fldCharType="separate"/>
            </w:r>
            <w:r>
              <w:rPr>
                <w:noProof/>
                <w:webHidden/>
              </w:rPr>
              <w:t>5-9</w:t>
            </w:r>
            <w:r>
              <w:rPr>
                <w:noProof/>
                <w:webHidden/>
              </w:rPr>
              <w:fldChar w:fldCharType="end"/>
            </w:r>
          </w:hyperlink>
        </w:p>
        <w:p w14:paraId="3FA89A52" w14:textId="28C71C1C"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Deloitte-PulloutGreen"/>
      </w:pPr>
      <w:r w:rsidRPr="00C10E7C">
        <w:lastRenderedPageBreak/>
        <w:t>Table of Tables</w:t>
      </w:r>
    </w:p>
    <w:p w14:paraId="25131338" w14:textId="173E7C13" w:rsidR="00D861F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12823798" w:history="1">
        <w:r w:rsidR="00D861F6" w:rsidRPr="00F86557">
          <w:rPr>
            <w:rStyle w:val="Hyperlink"/>
            <w:noProof/>
          </w:rPr>
          <w:t>Table 1</w:t>
        </w:r>
        <w:r w:rsidR="00D861F6" w:rsidRPr="00F86557">
          <w:rPr>
            <w:rStyle w:val="Hyperlink"/>
            <w:noProof/>
          </w:rPr>
          <w:noBreakHyphen/>
          <w:t>1: Summary of Findings based on CVSS version 4.0 as of xx</w:t>
        </w:r>
        <w:r w:rsidR="00D861F6">
          <w:rPr>
            <w:noProof/>
            <w:webHidden/>
          </w:rPr>
          <w:tab/>
        </w:r>
        <w:r w:rsidR="00D861F6">
          <w:rPr>
            <w:noProof/>
            <w:webHidden/>
          </w:rPr>
          <w:fldChar w:fldCharType="begin"/>
        </w:r>
        <w:r w:rsidR="00D861F6">
          <w:rPr>
            <w:noProof/>
            <w:webHidden/>
          </w:rPr>
          <w:instrText xml:space="preserve"> PAGEREF _Toc212823798 \h </w:instrText>
        </w:r>
        <w:r w:rsidR="00D861F6">
          <w:rPr>
            <w:noProof/>
            <w:webHidden/>
          </w:rPr>
        </w:r>
        <w:r w:rsidR="00D861F6">
          <w:rPr>
            <w:noProof/>
            <w:webHidden/>
          </w:rPr>
          <w:fldChar w:fldCharType="separate"/>
        </w:r>
        <w:r w:rsidR="00D861F6">
          <w:rPr>
            <w:noProof/>
            <w:webHidden/>
          </w:rPr>
          <w:t>1-4</w:t>
        </w:r>
        <w:r w:rsidR="00D861F6">
          <w:rPr>
            <w:noProof/>
            <w:webHidden/>
          </w:rPr>
          <w:fldChar w:fldCharType="end"/>
        </w:r>
      </w:hyperlink>
    </w:p>
    <w:p w14:paraId="67D502B7" w14:textId="3BDE6425" w:rsidR="00D861F6" w:rsidRDefault="00D861F6">
      <w:pPr>
        <w:pStyle w:val="TableofFigures"/>
        <w:tabs>
          <w:tab w:val="right" w:leader="dot" w:pos="10457"/>
        </w:tabs>
        <w:rPr>
          <w:rFonts w:asciiTheme="minorHAnsi" w:hAnsiTheme="minorHAnsi"/>
          <w:b w:val="0"/>
          <w:noProof/>
          <w:kern w:val="2"/>
          <w:sz w:val="24"/>
          <w:szCs w:val="24"/>
          <w:lang w:val="en-SG"/>
          <w14:ligatures w14:val="standardContextual"/>
        </w:rPr>
      </w:pPr>
      <w:hyperlink w:anchor="_Toc212823799" w:history="1">
        <w:r w:rsidRPr="00F86557">
          <w:rPr>
            <w:rStyle w:val="Hyperlink"/>
            <w:noProof/>
          </w:rPr>
          <w:t>Table 2</w:t>
        </w:r>
        <w:r w:rsidRPr="00F86557">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_Toc212823799 \h </w:instrText>
        </w:r>
        <w:r>
          <w:rPr>
            <w:noProof/>
            <w:webHidden/>
          </w:rPr>
        </w:r>
        <w:r>
          <w:rPr>
            <w:noProof/>
            <w:webHidden/>
          </w:rPr>
          <w:fldChar w:fldCharType="separate"/>
        </w:r>
        <w:r>
          <w:rPr>
            <w:noProof/>
            <w:webHidden/>
          </w:rPr>
          <w:t>2-4</w:t>
        </w:r>
        <w:r>
          <w:rPr>
            <w:noProof/>
            <w:webHidden/>
          </w:rPr>
          <w:fldChar w:fldCharType="end"/>
        </w:r>
      </w:hyperlink>
    </w:p>
    <w:p w14:paraId="71D6093C" w14:textId="0E39FFE7" w:rsidR="00D861F6" w:rsidRDefault="00D861F6">
      <w:pPr>
        <w:pStyle w:val="TableofFigures"/>
        <w:tabs>
          <w:tab w:val="right" w:leader="dot" w:pos="10457"/>
        </w:tabs>
        <w:rPr>
          <w:rFonts w:asciiTheme="minorHAnsi" w:hAnsiTheme="minorHAnsi"/>
          <w:b w:val="0"/>
          <w:noProof/>
          <w:kern w:val="2"/>
          <w:sz w:val="24"/>
          <w:szCs w:val="24"/>
          <w:lang w:val="en-SG"/>
          <w14:ligatures w14:val="standardContextual"/>
        </w:rPr>
      </w:pPr>
      <w:hyperlink w:anchor="_Toc212823800" w:history="1">
        <w:r w:rsidRPr="00F86557">
          <w:rPr>
            <w:rStyle w:val="Hyperlink"/>
            <w:noProof/>
          </w:rPr>
          <w:t>Table 2</w:t>
        </w:r>
        <w:r w:rsidRPr="00F86557">
          <w:rPr>
            <w:rStyle w:val="Hyperlink"/>
            <w:noProof/>
          </w:rPr>
          <w:noBreakHyphen/>
          <w:t>2: CVSS Severity Ratings</w:t>
        </w:r>
        <w:r>
          <w:rPr>
            <w:noProof/>
            <w:webHidden/>
          </w:rPr>
          <w:tab/>
        </w:r>
        <w:r>
          <w:rPr>
            <w:noProof/>
            <w:webHidden/>
          </w:rPr>
          <w:fldChar w:fldCharType="begin"/>
        </w:r>
        <w:r>
          <w:rPr>
            <w:noProof/>
            <w:webHidden/>
          </w:rPr>
          <w:instrText xml:space="preserve"> PAGEREF _Toc212823800 \h </w:instrText>
        </w:r>
        <w:r>
          <w:rPr>
            <w:noProof/>
            <w:webHidden/>
          </w:rPr>
        </w:r>
        <w:r>
          <w:rPr>
            <w:noProof/>
            <w:webHidden/>
          </w:rPr>
          <w:fldChar w:fldCharType="separate"/>
        </w:r>
        <w:r>
          <w:rPr>
            <w:noProof/>
            <w:webHidden/>
          </w:rPr>
          <w:t>2-5</w:t>
        </w:r>
        <w:r>
          <w:rPr>
            <w:noProof/>
            <w:webHidden/>
          </w:rPr>
          <w:fldChar w:fldCharType="end"/>
        </w:r>
      </w:hyperlink>
    </w:p>
    <w:p w14:paraId="3B2D2C12" w14:textId="3B08F586" w:rsidR="00D861F6" w:rsidRDefault="00D861F6">
      <w:pPr>
        <w:pStyle w:val="TableofFigures"/>
        <w:tabs>
          <w:tab w:val="right" w:leader="dot" w:pos="10457"/>
        </w:tabs>
        <w:rPr>
          <w:rFonts w:asciiTheme="minorHAnsi" w:hAnsiTheme="minorHAnsi"/>
          <w:b w:val="0"/>
          <w:noProof/>
          <w:kern w:val="2"/>
          <w:sz w:val="24"/>
          <w:szCs w:val="24"/>
          <w:lang w:val="en-SG"/>
          <w14:ligatures w14:val="standardContextual"/>
        </w:rPr>
      </w:pPr>
      <w:hyperlink w:anchor="_Toc212823801" w:history="1">
        <w:r w:rsidRPr="00F86557">
          <w:rPr>
            <w:rStyle w:val="Hyperlink"/>
            <w:noProof/>
          </w:rPr>
          <w:t>Table 2</w:t>
        </w:r>
        <w:r w:rsidRPr="00F86557">
          <w:rPr>
            <w:rStyle w:val="Hyperlink"/>
            <w:noProof/>
          </w:rPr>
          <w:noBreakHyphen/>
          <w:t>3: Risk Resolution Timeline</w:t>
        </w:r>
        <w:r>
          <w:rPr>
            <w:noProof/>
            <w:webHidden/>
          </w:rPr>
          <w:tab/>
        </w:r>
        <w:r>
          <w:rPr>
            <w:noProof/>
            <w:webHidden/>
          </w:rPr>
          <w:fldChar w:fldCharType="begin"/>
        </w:r>
        <w:r>
          <w:rPr>
            <w:noProof/>
            <w:webHidden/>
          </w:rPr>
          <w:instrText xml:space="preserve"> PAGEREF _Toc212823801 \h </w:instrText>
        </w:r>
        <w:r>
          <w:rPr>
            <w:noProof/>
            <w:webHidden/>
          </w:rPr>
        </w:r>
        <w:r>
          <w:rPr>
            <w:noProof/>
            <w:webHidden/>
          </w:rPr>
          <w:fldChar w:fldCharType="separate"/>
        </w:r>
        <w:r>
          <w:rPr>
            <w:noProof/>
            <w:webHidden/>
          </w:rPr>
          <w:t>2-6</w:t>
        </w:r>
        <w:r>
          <w:rPr>
            <w:noProof/>
            <w:webHidden/>
          </w:rPr>
          <w:fldChar w:fldCharType="end"/>
        </w:r>
      </w:hyperlink>
    </w:p>
    <w:p w14:paraId="578F4BEC" w14:textId="4F009052"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Deloitte-PulloutGreen"/>
      </w:pPr>
      <w:r w:rsidRPr="007856D5">
        <w:lastRenderedPageBreak/>
        <w:t>Table of Figures</w:t>
      </w:r>
    </w:p>
    <w:p w14:paraId="75569026" w14:textId="67C4CDDD" w:rsidR="00D861F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12823802" w:history="1">
        <w:r w:rsidR="00D861F6" w:rsidRPr="002B1D5A">
          <w:rPr>
            <w:rStyle w:val="Hyperlink"/>
            <w:noProof/>
          </w:rPr>
          <w:t>Figure 3.1</w:t>
        </w:r>
        <w:r w:rsidR="00D861F6" w:rsidRPr="002B1D5A">
          <w:rPr>
            <w:rStyle w:val="Hyperlink"/>
            <w:noProof/>
          </w:rPr>
          <w:noBreakHyphen/>
          <w:t>2 Log filter pattern configured</w:t>
        </w:r>
        <w:r w:rsidR="00D861F6">
          <w:rPr>
            <w:noProof/>
            <w:webHidden/>
          </w:rPr>
          <w:tab/>
        </w:r>
        <w:r w:rsidR="00D861F6">
          <w:rPr>
            <w:noProof/>
            <w:webHidden/>
          </w:rPr>
          <w:fldChar w:fldCharType="begin"/>
        </w:r>
        <w:r w:rsidR="00D861F6">
          <w:rPr>
            <w:noProof/>
            <w:webHidden/>
          </w:rPr>
          <w:instrText xml:space="preserve"> PAGEREF _Toc212823802 \h </w:instrText>
        </w:r>
        <w:r w:rsidR="00D861F6">
          <w:rPr>
            <w:noProof/>
            <w:webHidden/>
          </w:rPr>
        </w:r>
        <w:r w:rsidR="00D861F6">
          <w:rPr>
            <w:noProof/>
            <w:webHidden/>
          </w:rPr>
          <w:fldChar w:fldCharType="separate"/>
        </w:r>
        <w:r w:rsidR="00D861F6">
          <w:rPr>
            <w:noProof/>
            <w:webHidden/>
          </w:rPr>
          <w:t>3-2</w:t>
        </w:r>
        <w:r w:rsidR="00D861F6">
          <w:rPr>
            <w:noProof/>
            <w:webHidden/>
          </w:rPr>
          <w:fldChar w:fldCharType="end"/>
        </w:r>
      </w:hyperlink>
    </w:p>
    <w:p w14:paraId="645EEA51" w14:textId="14E50262"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12823780"/>
      <w:r w:rsidRPr="007856D5">
        <w:lastRenderedPageBreak/>
        <w:t>Executive Summary</w:t>
      </w:r>
      <w:bookmarkEnd w:id="16"/>
      <w:bookmarkEnd w:id="17"/>
      <w:bookmarkEnd w:id="18"/>
    </w:p>
    <w:p w14:paraId="3734A04C" w14:textId="37F3CF4B" w:rsidR="00CA0BB3" w:rsidRPr="00B253C3" w:rsidRDefault="00EF3446">
      <w:r>
        <w:t>D</w:t>
      </w:r>
      <w:r w:rsidR="00CA0BB3">
        <w:t xml:space="preserve">eloitte &amp; </w:t>
      </w:r>
      <w:proofErr w:type="spellStart"/>
      <w:r w:rsidR="00CA0BB3">
        <w:t>Touche</w:t>
      </w:r>
      <w:proofErr w:type="spellEnd"/>
      <w:r w:rsidR="00CA0BB3">
        <w:t xml:space="preserve"> Enterprise Risk Services Pte Ltd (“Deloitte”) has been engaged by the </w:t>
      </w:r>
      <w:r w:rsidR="00D861F6">
        <w:fldChar w:fldCharType="begin"/>
      </w:r>
      <w:r w:rsidR="00D861F6">
        <w:instrText xml:space="preserve"> DOCPROPERTY  clientFullName  \* MERGEFORMAT </w:instrText>
      </w:r>
      <w:r w:rsidR="00D861F6">
        <w:fldChar w:fldCharType="separate"/>
      </w:r>
      <w:r w:rsidR="00D861F6">
        <w:t>Agency Full Name</w:t>
      </w:r>
      <w:r w:rsidR="00D861F6">
        <w:fldChar w:fldCharType="end"/>
      </w:r>
      <w:r w:rsidR="00CA0BB3">
        <w:t>(“</w:t>
      </w:r>
      <w:r w:rsidR="00D861F6">
        <w:fldChar w:fldCharType="begin"/>
      </w:r>
      <w:r w:rsidR="00D861F6">
        <w:instrText xml:space="preserve"> DOCPROPERTY  clientShortName  \* MERGEFORMAT </w:instrText>
      </w:r>
      <w:r w:rsidR="00D861F6">
        <w:fldChar w:fldCharType="separate"/>
      </w:r>
      <w:r w:rsidR="00D861F6">
        <w:t>XXX</w:t>
      </w:r>
      <w:r w:rsidR="00D861F6">
        <w:fldChar w:fldCharType="end"/>
      </w:r>
      <w:r w:rsidR="00CA0BB3">
        <w:t xml:space="preserve">”) to </w:t>
      </w:r>
      <w:r w:rsidR="00F625ED">
        <w:t>perform an</w:t>
      </w:r>
      <w:r w:rsidR="00CA0BB3">
        <w:t xml:space="preserve"> </w:t>
      </w:r>
      <w:r w:rsidR="00D861F6">
        <w:fldChar w:fldCharType="begin"/>
      </w:r>
      <w:r w:rsidR="00D861F6">
        <w:instrText xml:space="preserve"> DOCPROPERTY  projectFullName  \* MERGEFORMAT </w:instrText>
      </w:r>
      <w:r w:rsidR="00D861F6">
        <w:fldChar w:fldCharType="separate"/>
      </w:r>
      <w:r w:rsidR="00D861F6">
        <w:t>IT Security Assessment for XXX Application</w:t>
      </w:r>
      <w:r w:rsidR="00D861F6">
        <w:fldChar w:fldCharType="end"/>
      </w:r>
      <w:r w:rsidR="0023595E">
        <w:t xml:space="preserve"> (“</w:t>
      </w:r>
      <w:r w:rsidR="00D861F6">
        <w:fldChar w:fldCharType="begin"/>
      </w:r>
      <w:r w:rsidR="00D861F6">
        <w:instrText xml:space="preserve"> DOCPROPERTY  projectShortName  \* MERGEFORMAT </w:instrText>
      </w:r>
      <w:r w:rsidR="00D861F6">
        <w:fldChar w:fldCharType="separate"/>
      </w:r>
      <w:r w:rsidR="00D861F6">
        <w:t>XXX</w:t>
      </w:r>
      <w:r w:rsidR="00D861F6">
        <w:fldChar w:fldCharType="end"/>
      </w:r>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626A42F8" w:rsidR="00CA0BB3" w:rsidRPr="00B253C3" w:rsidRDefault="00CA0BB3" w:rsidP="00CA0BB3">
      <w:r w:rsidRPr="00B253C3">
        <w:t xml:space="preserve">The scope of the testing covers </w:t>
      </w:r>
      <w:r w:rsidR="00C96077">
        <w:rPr>
          <w:b/>
        </w:rPr>
        <w:t>Cloud Vulnerability Assessment and Penetration Testing</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60C456AC" w:rsidR="00BB1D44" w:rsidRDefault="00BB1D44" w:rsidP="00310A86">
      <w:r w:rsidRPr="00B253C3">
        <w:t xml:space="preserve">The review </w:t>
      </w:r>
      <w:r w:rsidRPr="00BC4822">
        <w:t xml:space="preserve">on </w:t>
      </w:r>
      <w:r w:rsidR="00D861F6">
        <w:fldChar w:fldCharType="begin"/>
      </w:r>
      <w:r w:rsidR="00D861F6">
        <w:instrText xml:space="preserve"> DOCPROPERTY  projectFullName  \* MERGEFORMAT </w:instrText>
      </w:r>
      <w:r w:rsidR="00D861F6">
        <w:fldChar w:fldCharType="separate"/>
      </w:r>
      <w:r w:rsidR="00D861F6">
        <w:t>IT Security Assessment for XXX Application</w:t>
      </w:r>
      <w:r w:rsidR="00D861F6">
        <w:fldChar w:fldCharType="end"/>
      </w:r>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50CB5C88" w:rsidR="00260324" w:rsidRPr="005F7477" w:rsidRDefault="00CA0BB3" w:rsidP="00E833BB">
      <w:proofErr w:type="gramStart"/>
      <w:r w:rsidRPr="00C97632">
        <w:t>During the course of</w:t>
      </w:r>
      <w:proofErr w:type="gramEnd"/>
      <w:r w:rsidRPr="00C97632">
        <w:t xml:space="preserve"> the assessment</w:t>
      </w:r>
      <w:r w:rsidR="00BB1D44" w:rsidRPr="00C97632">
        <w:t>,</w:t>
      </w:r>
      <w:r w:rsidRPr="00C97632">
        <w:t xml:space="preserve"> a total of </w:t>
      </w:r>
      <w:r w:rsidR="00805B4B">
        <w:rPr>
          <w:b/>
          <w:bCs/>
          <w:highlight w:val="yellow"/>
        </w:rPr>
        <w:t>2</w:t>
      </w:r>
      <w:r w:rsidR="00A647C8" w:rsidRPr="00C97632">
        <w:rPr>
          <w:b/>
          <w:highlight w:val="yellow"/>
        </w:rPr>
        <w:t xml:space="preserve"> </w:t>
      </w:r>
      <w:r w:rsidRPr="00C97632">
        <w:rPr>
          <w:b/>
          <w:highlight w:val="yellow"/>
        </w:rPr>
        <w:t>findings</w:t>
      </w:r>
      <w:r w:rsidRPr="00C97632">
        <w:t xml:space="preserve"> have been identified</w:t>
      </w:r>
      <w:r w:rsidR="00BB1D44" w:rsidRPr="00C97632">
        <w:t>. T</w:t>
      </w:r>
      <w:r w:rsidRPr="00C97632">
        <w:t>here were</w:t>
      </w:r>
      <w:r w:rsidR="00BB1D44" w:rsidRPr="00C97632">
        <w:rPr>
          <w:b/>
        </w:rPr>
        <w:t xml:space="preserve"> </w:t>
      </w:r>
      <w:r w:rsidR="00805B4B" w:rsidRPr="00805B4B">
        <w:rPr>
          <w:b/>
          <w:highlight w:val="yellow"/>
        </w:rPr>
        <w:t xml:space="preserve">1 high risk and </w:t>
      </w:r>
      <w:proofErr w:type="gramStart"/>
      <w:r w:rsidR="00805B4B" w:rsidRPr="00805B4B">
        <w:rPr>
          <w:b/>
          <w:highlight w:val="yellow"/>
        </w:rPr>
        <w:t xml:space="preserve">1 </w:t>
      </w:r>
      <w:r w:rsidR="00053491" w:rsidRPr="00805B4B">
        <w:rPr>
          <w:b/>
          <w:highlight w:val="yellow"/>
        </w:rPr>
        <w:t xml:space="preserve"> </w:t>
      </w:r>
      <w:r w:rsidR="00053491" w:rsidRPr="00C97632">
        <w:rPr>
          <w:b/>
          <w:highlight w:val="yellow"/>
        </w:rPr>
        <w:t>medium</w:t>
      </w:r>
      <w:proofErr w:type="gramEnd"/>
      <w:r w:rsidR="00DD4BE4" w:rsidRPr="00C97632">
        <w:rPr>
          <w:b/>
          <w:highlight w:val="yellow"/>
        </w:rPr>
        <w:t xml:space="preserve"> </w:t>
      </w:r>
      <w:r w:rsidR="007B72E9" w:rsidRPr="00C97632">
        <w:rPr>
          <w:b/>
          <w:highlight w:val="yellow"/>
        </w:rPr>
        <w:t>risk</w:t>
      </w:r>
      <w:r w:rsidR="00D40217" w:rsidRPr="00C97632">
        <w:rPr>
          <w:b/>
        </w:rPr>
        <w:t xml:space="preserve"> </w:t>
      </w:r>
      <w:r w:rsidRPr="00C97632">
        <w:t xml:space="preserve">issues </w:t>
      </w:r>
      <w:r w:rsidR="00BB1D44" w:rsidRPr="00C97632">
        <w:t xml:space="preserve">raised </w:t>
      </w:r>
      <w:r w:rsidRPr="00C97632">
        <w:t>from the security review</w:t>
      </w:r>
      <w:r w:rsidR="00092770" w:rsidRPr="00C97632">
        <w:t xml:space="preserve">. </w:t>
      </w:r>
      <w:r w:rsidR="00B253C3" w:rsidRPr="00C97632">
        <w:t xml:space="preserve">Each finding uses CVSS version </w:t>
      </w:r>
      <w:r w:rsidR="00F32871" w:rsidRPr="00C97632">
        <w:t>4.0</w:t>
      </w:r>
      <w:r w:rsidR="00B253C3" w:rsidRPr="00C97632">
        <w:t xml:space="preserve"> Risk Rating standard</w:t>
      </w:r>
      <w:r w:rsidRPr="00C97632">
        <w:t xml:space="preserve">. </w:t>
      </w:r>
      <w:r w:rsidR="00E833BB" w:rsidRPr="00C97632">
        <w:t>Refer to</w:t>
      </w:r>
      <w:r w:rsidR="0005726B" w:rsidRPr="00C97632">
        <w:t xml:space="preserve"> Table 1-1</w:t>
      </w:r>
      <w:r w:rsidR="006A007E" w:rsidRPr="00C97632">
        <w:t xml:space="preserve"> b</w:t>
      </w:r>
      <w:r w:rsidR="00E833BB" w:rsidRPr="00C97632">
        <w:t>elow for the issue breakdown</w:t>
      </w:r>
      <w:r w:rsidR="00BF1534">
        <w:t>.</w:t>
      </w:r>
    </w:p>
    <w:p w14:paraId="7231DDC7" w14:textId="77777777" w:rsidR="00310A86" w:rsidRDefault="00310A86" w:rsidP="00310A86"/>
    <w:tbl>
      <w:tblPr>
        <w:tblStyle w:val="Deloitte-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Deloitte-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1A5091" w:rsidRPr="00781E97" w:rsidRDefault="001A5091" w:rsidP="003003DB">
            <w:pPr>
              <w:pStyle w:val="Deloitte-DocumentText"/>
              <w:jc w:val="center"/>
            </w:pPr>
          </w:p>
        </w:tc>
        <w:tc>
          <w:tcPr>
            <w:tcW w:w="536" w:type="pct"/>
            <w:gridSpan w:val="2"/>
          </w:tcPr>
          <w:p w14:paraId="4B96F928" w14:textId="77777777" w:rsidR="001A5091" w:rsidRDefault="001A5091" w:rsidP="003003DB">
            <w:pPr>
              <w:pStyle w:val="Deloitte-DocumentText"/>
              <w:jc w:val="center"/>
            </w:pPr>
          </w:p>
        </w:tc>
        <w:tc>
          <w:tcPr>
            <w:tcW w:w="2454" w:type="pct"/>
            <w:gridSpan w:val="5"/>
            <w:vAlign w:val="center"/>
          </w:tcPr>
          <w:p w14:paraId="000E0AF6" w14:textId="0C9502BE" w:rsidR="001A5091" w:rsidRPr="00781E97" w:rsidRDefault="001A5091" w:rsidP="003003DB">
            <w:pPr>
              <w:pStyle w:val="Deloitte-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1A5091" w:rsidRPr="00AC5C68" w14:paraId="31FC4FFF" w14:textId="77777777" w:rsidTr="001A5091">
        <w:tc>
          <w:tcPr>
            <w:tcW w:w="5000" w:type="pct"/>
            <w:gridSpan w:val="9"/>
          </w:tcPr>
          <w:p w14:paraId="6B40DA1C" w14:textId="065FE03B" w:rsidR="001A5091" w:rsidRDefault="00801AD6" w:rsidP="00DD3A30">
            <w:pPr>
              <w:keepNext/>
              <w:jc w:val="left"/>
              <w:rPr>
                <w:b/>
              </w:rPr>
            </w:pPr>
            <w:r>
              <w:rPr>
                <w:b/>
              </w:rPr>
              <w:t>XXX</w:t>
            </w:r>
          </w:p>
        </w:tc>
      </w:tr>
      <w:tr w:rsidR="001A5091" w:rsidRPr="00AC5C68" w14:paraId="4E6DA0D6" w14:textId="77777777" w:rsidTr="0065766A">
        <w:tc>
          <w:tcPr>
            <w:tcW w:w="1510" w:type="pct"/>
            <w:shd w:val="clear" w:color="auto" w:fill="F2F2F2" w:themeFill="background1" w:themeFillShade="F2"/>
            <w:vAlign w:val="center"/>
          </w:tcPr>
          <w:p w14:paraId="4258E014" w14:textId="631ADAE8" w:rsidR="001A5091" w:rsidRPr="001A5091" w:rsidRDefault="00801AD6" w:rsidP="00D91473">
            <w:pPr>
              <w:jc w:val="left"/>
              <w:rPr>
                <w:b/>
              </w:rPr>
            </w:pPr>
            <w:r>
              <w:rPr>
                <w:b/>
              </w:rPr>
              <w:t>Cloud Vulnerability Assessment</w:t>
            </w:r>
          </w:p>
        </w:tc>
        <w:tc>
          <w:tcPr>
            <w:tcW w:w="602" w:type="pct"/>
            <w:gridSpan w:val="2"/>
            <w:shd w:val="clear" w:color="auto" w:fill="F2F2F2" w:themeFill="background1" w:themeFillShade="F2"/>
            <w:vAlign w:val="center"/>
          </w:tcPr>
          <w:p w14:paraId="669942D8" w14:textId="3E953080" w:rsidR="001A5091" w:rsidRPr="001A5091" w:rsidRDefault="001A5091" w:rsidP="00D91473">
            <w:pPr>
              <w:jc w:val="center"/>
              <w:rPr>
                <w:bCs/>
                <w:color w:val="000000" w:themeColor="text1"/>
              </w:rPr>
            </w:pPr>
            <w:r w:rsidRPr="001A5091">
              <w:rPr>
                <w:bCs/>
              </w:rPr>
              <w:t>-</w:t>
            </w:r>
          </w:p>
        </w:tc>
        <w:tc>
          <w:tcPr>
            <w:tcW w:w="605" w:type="pct"/>
            <w:gridSpan w:val="2"/>
            <w:shd w:val="clear" w:color="auto" w:fill="F2F2F2" w:themeFill="background1" w:themeFillShade="F2"/>
            <w:vAlign w:val="center"/>
          </w:tcPr>
          <w:p w14:paraId="20A641AC" w14:textId="7C7263F5" w:rsidR="001A5091" w:rsidRPr="001A5091" w:rsidRDefault="001A5091" w:rsidP="00D91473">
            <w:pPr>
              <w:jc w:val="center"/>
              <w:rPr>
                <w:bCs/>
                <w:color w:val="000000" w:themeColor="text1"/>
              </w:rPr>
            </w:pPr>
            <w:r w:rsidRPr="001A5091">
              <w:rPr>
                <w:bCs/>
              </w:rPr>
              <w:t>-</w:t>
            </w:r>
          </w:p>
        </w:tc>
        <w:tc>
          <w:tcPr>
            <w:tcW w:w="605" w:type="pct"/>
            <w:shd w:val="clear" w:color="auto" w:fill="F2F2F2" w:themeFill="background1" w:themeFillShade="F2"/>
            <w:vAlign w:val="center"/>
          </w:tcPr>
          <w:p w14:paraId="253217DC" w14:textId="2DF67A3A" w:rsidR="001A5091" w:rsidRPr="001A5091" w:rsidRDefault="00801AD6" w:rsidP="00D91473">
            <w:pPr>
              <w:jc w:val="center"/>
              <w:rPr>
                <w:bCs/>
                <w:color w:val="000000" w:themeColor="text1"/>
              </w:rPr>
            </w:pPr>
            <w:r>
              <w:rPr>
                <w:bCs/>
                <w:color w:val="000000" w:themeColor="text1"/>
              </w:rPr>
              <w:t>1</w:t>
            </w:r>
          </w:p>
        </w:tc>
        <w:tc>
          <w:tcPr>
            <w:tcW w:w="604" w:type="pct"/>
            <w:shd w:val="clear" w:color="auto" w:fill="F2F2F2" w:themeFill="background1" w:themeFillShade="F2"/>
            <w:vAlign w:val="center"/>
          </w:tcPr>
          <w:p w14:paraId="0DCA2B7E" w14:textId="367EA631" w:rsidR="001A5091" w:rsidRPr="001A5091" w:rsidRDefault="00801AD6" w:rsidP="00D91473">
            <w:pPr>
              <w:jc w:val="center"/>
              <w:rPr>
                <w:bCs/>
                <w:color w:val="000000" w:themeColor="text1"/>
              </w:rPr>
            </w:pPr>
            <w:r>
              <w:rPr>
                <w:bCs/>
                <w:color w:val="000000" w:themeColor="text1"/>
              </w:rPr>
              <w:t>-</w:t>
            </w:r>
          </w:p>
        </w:tc>
        <w:tc>
          <w:tcPr>
            <w:tcW w:w="536" w:type="pct"/>
            <w:shd w:val="clear" w:color="auto" w:fill="F2F2F2" w:themeFill="background1" w:themeFillShade="F2"/>
          </w:tcPr>
          <w:p w14:paraId="1C3DE2FA" w14:textId="139D3551" w:rsidR="001A5091" w:rsidRPr="001A5091" w:rsidRDefault="00801AD6" w:rsidP="00D91473">
            <w:pPr>
              <w:keepNext/>
              <w:jc w:val="center"/>
              <w:rPr>
                <w:bCs/>
              </w:rPr>
            </w:pPr>
            <w:r>
              <w:rPr>
                <w:bCs/>
              </w:rPr>
              <w:t>-</w:t>
            </w:r>
          </w:p>
        </w:tc>
        <w:tc>
          <w:tcPr>
            <w:tcW w:w="538" w:type="pct"/>
            <w:shd w:val="clear" w:color="auto" w:fill="F2F2F2" w:themeFill="background1" w:themeFillShade="F2"/>
            <w:vAlign w:val="center"/>
          </w:tcPr>
          <w:p w14:paraId="1FF328B6" w14:textId="239A3553" w:rsidR="001A5091" w:rsidRPr="003352DB" w:rsidRDefault="00801AD6" w:rsidP="00D91473">
            <w:pPr>
              <w:keepNext/>
              <w:jc w:val="center"/>
              <w:rPr>
                <w:b/>
                <w:color w:val="000000" w:themeColor="text1"/>
              </w:rPr>
            </w:pPr>
            <w:r>
              <w:rPr>
                <w:b/>
              </w:rPr>
              <w:t>1</w:t>
            </w:r>
          </w:p>
        </w:tc>
      </w:tr>
      <w:tr w:rsidR="00801AD6" w:rsidRPr="00AC5C68" w14:paraId="7B599B99" w14:textId="77777777" w:rsidTr="0065766A">
        <w:tc>
          <w:tcPr>
            <w:tcW w:w="1510" w:type="pct"/>
            <w:shd w:val="clear" w:color="auto" w:fill="F2F2F2" w:themeFill="background1" w:themeFillShade="F2"/>
            <w:vAlign w:val="center"/>
          </w:tcPr>
          <w:p w14:paraId="33DA0789" w14:textId="776646A3" w:rsidR="00801AD6" w:rsidRPr="001A5091" w:rsidRDefault="00801AD6" w:rsidP="00D91473">
            <w:pPr>
              <w:jc w:val="left"/>
              <w:rPr>
                <w:b/>
              </w:rPr>
            </w:pPr>
            <w:r>
              <w:rPr>
                <w:b/>
              </w:rPr>
              <w:t xml:space="preserve">Cloud </w:t>
            </w:r>
            <w:r>
              <w:rPr>
                <w:b/>
              </w:rPr>
              <w:t>P</w:t>
            </w:r>
            <w:r>
              <w:rPr>
                <w:b/>
              </w:rPr>
              <w:t>enetration Testing</w:t>
            </w:r>
          </w:p>
        </w:tc>
        <w:tc>
          <w:tcPr>
            <w:tcW w:w="602" w:type="pct"/>
            <w:gridSpan w:val="2"/>
            <w:shd w:val="clear" w:color="auto" w:fill="F2F2F2" w:themeFill="background1" w:themeFillShade="F2"/>
            <w:vAlign w:val="center"/>
          </w:tcPr>
          <w:p w14:paraId="4E5FE8C9" w14:textId="37B34720" w:rsidR="00801AD6" w:rsidRPr="001A5091" w:rsidRDefault="00801AD6" w:rsidP="00D91473">
            <w:pPr>
              <w:jc w:val="center"/>
              <w:rPr>
                <w:bCs/>
              </w:rPr>
            </w:pPr>
            <w:r>
              <w:rPr>
                <w:bCs/>
              </w:rPr>
              <w:t>-</w:t>
            </w:r>
          </w:p>
        </w:tc>
        <w:tc>
          <w:tcPr>
            <w:tcW w:w="605" w:type="pct"/>
            <w:gridSpan w:val="2"/>
            <w:shd w:val="clear" w:color="auto" w:fill="F2F2F2" w:themeFill="background1" w:themeFillShade="F2"/>
            <w:vAlign w:val="center"/>
          </w:tcPr>
          <w:p w14:paraId="507254F0" w14:textId="73BC6AEB" w:rsidR="00801AD6" w:rsidRPr="001A5091" w:rsidRDefault="00801AD6" w:rsidP="00D91473">
            <w:pPr>
              <w:jc w:val="center"/>
              <w:rPr>
                <w:bCs/>
              </w:rPr>
            </w:pPr>
            <w:r>
              <w:rPr>
                <w:bCs/>
              </w:rPr>
              <w:t>1</w:t>
            </w:r>
          </w:p>
        </w:tc>
        <w:tc>
          <w:tcPr>
            <w:tcW w:w="605" w:type="pct"/>
            <w:shd w:val="clear" w:color="auto" w:fill="F2F2F2" w:themeFill="background1" w:themeFillShade="F2"/>
            <w:vAlign w:val="center"/>
          </w:tcPr>
          <w:p w14:paraId="4D3166EF" w14:textId="1E5EA07A" w:rsidR="00801AD6" w:rsidRPr="001A5091" w:rsidRDefault="00801AD6" w:rsidP="00D91473">
            <w:pPr>
              <w:jc w:val="center"/>
              <w:rPr>
                <w:bCs/>
                <w:color w:val="000000" w:themeColor="text1"/>
              </w:rPr>
            </w:pPr>
            <w:r>
              <w:rPr>
                <w:bCs/>
                <w:color w:val="000000" w:themeColor="text1"/>
              </w:rPr>
              <w:t>-</w:t>
            </w:r>
          </w:p>
        </w:tc>
        <w:tc>
          <w:tcPr>
            <w:tcW w:w="604" w:type="pct"/>
            <w:shd w:val="clear" w:color="auto" w:fill="F2F2F2" w:themeFill="background1" w:themeFillShade="F2"/>
            <w:vAlign w:val="center"/>
          </w:tcPr>
          <w:p w14:paraId="7B46C04D" w14:textId="2F3F1966" w:rsidR="00801AD6" w:rsidRPr="001A5091" w:rsidRDefault="00801AD6" w:rsidP="00D91473">
            <w:pPr>
              <w:jc w:val="center"/>
              <w:rPr>
                <w:bCs/>
              </w:rPr>
            </w:pPr>
            <w:r>
              <w:rPr>
                <w:bCs/>
              </w:rPr>
              <w:t>-</w:t>
            </w:r>
          </w:p>
        </w:tc>
        <w:tc>
          <w:tcPr>
            <w:tcW w:w="536" w:type="pct"/>
            <w:shd w:val="clear" w:color="auto" w:fill="F2F2F2" w:themeFill="background1" w:themeFillShade="F2"/>
          </w:tcPr>
          <w:p w14:paraId="644C563D" w14:textId="22BE36EC" w:rsidR="00801AD6" w:rsidRDefault="00801AD6" w:rsidP="00D91473">
            <w:pPr>
              <w:keepNext/>
              <w:jc w:val="center"/>
              <w:rPr>
                <w:bCs/>
              </w:rPr>
            </w:pPr>
            <w:r>
              <w:rPr>
                <w:bCs/>
              </w:rPr>
              <w:t>-</w:t>
            </w:r>
          </w:p>
        </w:tc>
        <w:tc>
          <w:tcPr>
            <w:tcW w:w="538" w:type="pct"/>
            <w:shd w:val="clear" w:color="auto" w:fill="F2F2F2" w:themeFill="background1" w:themeFillShade="F2"/>
            <w:vAlign w:val="center"/>
          </w:tcPr>
          <w:p w14:paraId="5F953D32" w14:textId="764DBF8B" w:rsidR="00801AD6" w:rsidRDefault="00801AD6" w:rsidP="00D91473">
            <w:pPr>
              <w:keepNext/>
              <w:jc w:val="center"/>
              <w:rPr>
                <w:b/>
              </w:rPr>
            </w:pPr>
            <w:r>
              <w:rPr>
                <w:b/>
              </w:rPr>
              <w:t>1</w:t>
            </w:r>
          </w:p>
        </w:tc>
      </w:tr>
      <w:tr w:rsidR="001A5091" w:rsidRPr="00AC5C68" w14:paraId="066BD67D" w14:textId="77777777" w:rsidTr="001A5091">
        <w:tc>
          <w:tcPr>
            <w:tcW w:w="1510" w:type="pct"/>
            <w:shd w:val="clear" w:color="auto" w:fill="auto"/>
            <w:vAlign w:val="center"/>
          </w:tcPr>
          <w:p w14:paraId="46EB824B" w14:textId="77777777" w:rsidR="001A5091" w:rsidRPr="003352DB" w:rsidRDefault="001A5091"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1A5091" w:rsidRPr="003352DB" w:rsidRDefault="001A5091"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0BE02A49" w:rsidR="001A5091" w:rsidRPr="003352DB" w:rsidRDefault="00801AD6" w:rsidP="003003DB">
            <w:pPr>
              <w:jc w:val="center"/>
              <w:rPr>
                <w:b/>
                <w:color w:val="000000" w:themeColor="text1"/>
              </w:rPr>
            </w:pPr>
            <w:r>
              <w:rPr>
                <w:b/>
                <w:color w:val="000000" w:themeColor="text1"/>
              </w:rPr>
              <w:t>1</w:t>
            </w:r>
          </w:p>
        </w:tc>
        <w:tc>
          <w:tcPr>
            <w:tcW w:w="605" w:type="pct"/>
            <w:shd w:val="clear" w:color="auto" w:fill="auto"/>
            <w:vAlign w:val="center"/>
          </w:tcPr>
          <w:p w14:paraId="2FDDBAF6" w14:textId="1E73E880" w:rsidR="001A5091" w:rsidRPr="003352DB" w:rsidRDefault="00801AD6" w:rsidP="003003DB">
            <w:pPr>
              <w:jc w:val="center"/>
              <w:rPr>
                <w:b/>
                <w:color w:val="000000" w:themeColor="text1"/>
              </w:rPr>
            </w:pPr>
            <w:r>
              <w:rPr>
                <w:b/>
                <w:color w:val="000000" w:themeColor="text1"/>
              </w:rPr>
              <w:t>1</w:t>
            </w:r>
          </w:p>
        </w:tc>
        <w:tc>
          <w:tcPr>
            <w:tcW w:w="604" w:type="pct"/>
            <w:shd w:val="clear" w:color="auto" w:fill="auto"/>
            <w:vAlign w:val="center"/>
          </w:tcPr>
          <w:p w14:paraId="685A4515" w14:textId="4498ABF1" w:rsidR="001A5091" w:rsidRPr="003352DB" w:rsidRDefault="00801AD6" w:rsidP="003003DB">
            <w:pPr>
              <w:jc w:val="center"/>
              <w:rPr>
                <w:b/>
                <w:color w:val="000000" w:themeColor="text1"/>
              </w:rPr>
            </w:pPr>
            <w:r>
              <w:rPr>
                <w:b/>
                <w:color w:val="000000" w:themeColor="text1"/>
              </w:rPr>
              <w:t>-</w:t>
            </w:r>
          </w:p>
        </w:tc>
        <w:tc>
          <w:tcPr>
            <w:tcW w:w="536" w:type="pct"/>
          </w:tcPr>
          <w:p w14:paraId="3D25C0A5" w14:textId="65F21FEA" w:rsidR="001A5091" w:rsidRDefault="00801AD6" w:rsidP="003003DB">
            <w:pPr>
              <w:keepNext/>
              <w:jc w:val="center"/>
              <w:rPr>
                <w:b/>
                <w:color w:val="000000" w:themeColor="text1"/>
              </w:rPr>
            </w:pPr>
            <w:r>
              <w:rPr>
                <w:b/>
                <w:color w:val="000000" w:themeColor="text1"/>
              </w:rPr>
              <w:t>-</w:t>
            </w:r>
          </w:p>
        </w:tc>
        <w:tc>
          <w:tcPr>
            <w:tcW w:w="538" w:type="pct"/>
            <w:shd w:val="clear" w:color="auto" w:fill="auto"/>
            <w:vAlign w:val="center"/>
          </w:tcPr>
          <w:p w14:paraId="632E6880" w14:textId="426E2870" w:rsidR="001A5091" w:rsidRPr="003352DB" w:rsidRDefault="00801AD6" w:rsidP="003003DB">
            <w:pPr>
              <w:keepNext/>
              <w:jc w:val="center"/>
              <w:rPr>
                <w:b/>
                <w:color w:val="000000" w:themeColor="text1"/>
              </w:rPr>
            </w:pPr>
            <w:r>
              <w:rPr>
                <w:b/>
                <w:color w:val="000000" w:themeColor="text1"/>
              </w:rPr>
              <w:t>1</w:t>
            </w:r>
          </w:p>
        </w:tc>
      </w:tr>
    </w:tbl>
    <w:p w14:paraId="5FA7723A" w14:textId="76236380" w:rsidR="00800D9D" w:rsidRPr="00A97DAB" w:rsidRDefault="00AB522D" w:rsidP="00A97DAB">
      <w:pPr>
        <w:pStyle w:val="Caption"/>
      </w:pPr>
      <w:bookmarkStart w:id="22" w:name="_Toc212823798"/>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D861F6">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D861F6">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as of</w:t>
      </w:r>
      <w:r w:rsidR="004B7ADA">
        <w:t xml:space="preserve"> xx</w:t>
      </w:r>
      <w:bookmarkEnd w:id="22"/>
    </w:p>
    <w:p w14:paraId="24F8F59E" w14:textId="60822459" w:rsidR="00B6189F" w:rsidRDefault="007A3E53" w:rsidP="007A3E53">
      <w:pPr>
        <w:rPr>
          <w:szCs w:val="20"/>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7BB94B10" w14:textId="77777777" w:rsidR="00B6189F" w:rsidRDefault="00B6189F">
      <w:pPr>
        <w:spacing w:before="0" w:after="200" w:line="276" w:lineRule="auto"/>
        <w:jc w:val="left"/>
        <w:rPr>
          <w:szCs w:val="20"/>
        </w:rPr>
      </w:pPr>
      <w:r>
        <w:rPr>
          <w:szCs w:val="20"/>
        </w:rPr>
        <w:br w:type="page"/>
      </w:r>
    </w:p>
    <w:p w14:paraId="0E8191C3" w14:textId="77777777" w:rsidR="00B6189F" w:rsidRPr="00A97DAB" w:rsidRDefault="00B6189F" w:rsidP="00B6189F">
      <w:pPr>
        <w:pStyle w:val="Heading2"/>
      </w:pPr>
      <w:bookmarkStart w:id="23" w:name="_Toc175821709"/>
      <w:bookmarkStart w:id="24" w:name="_Toc191632263"/>
      <w:bookmarkStart w:id="25" w:name="_Toc212823781"/>
      <w:r w:rsidRPr="00A97DAB">
        <w:lastRenderedPageBreak/>
        <w:t>Follow-up Verification</w:t>
      </w:r>
      <w:bookmarkEnd w:id="23"/>
      <w:bookmarkEnd w:id="24"/>
      <w:bookmarkEnd w:id="25"/>
    </w:p>
    <w:p w14:paraId="1BC19D84" w14:textId="1DD7BF86" w:rsidR="00B6189F" w:rsidRDefault="00B6189F" w:rsidP="00B6189F">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6DC482DA" w14:textId="78282331" w:rsidR="00B6189F" w:rsidRPr="00800D9D" w:rsidRDefault="00B6189F" w:rsidP="00B6189F">
      <w:r>
        <w:t xml:space="preserve">Refer to </w:t>
      </w:r>
      <w:hyperlink w:anchor="_Risk_Register" w:history="1">
        <w:r w:rsidRPr="00800D9D">
          <w:rPr>
            <w:rStyle w:val="Hyperlink"/>
          </w:rPr>
          <w:t>Risk Register</w:t>
        </w:r>
      </w:hyperlink>
      <w:r>
        <w:t xml:space="preserve"> in the next section for more details. </w:t>
      </w:r>
    </w:p>
    <w:p w14:paraId="37E48969" w14:textId="2AE7A001" w:rsidR="00AB522D" w:rsidRDefault="00824562" w:rsidP="001935CF">
      <w:pPr>
        <w:pStyle w:val="Heading2"/>
      </w:pPr>
      <w:bookmarkStart w:id="26" w:name="_Toc477273429"/>
      <w:bookmarkStart w:id="27" w:name="_Toc477273534"/>
      <w:bookmarkStart w:id="28" w:name="_Toc477273590"/>
      <w:bookmarkStart w:id="29" w:name="_Toc477273430"/>
      <w:bookmarkStart w:id="30" w:name="_Toc477273535"/>
      <w:bookmarkStart w:id="31" w:name="_Toc477273591"/>
      <w:bookmarkStart w:id="32" w:name="_Toc477273431"/>
      <w:bookmarkStart w:id="33" w:name="_Toc477273536"/>
      <w:bookmarkStart w:id="34" w:name="_Toc477273592"/>
      <w:bookmarkStart w:id="35" w:name="_Risk_Register"/>
      <w:bookmarkStart w:id="36" w:name="_Toc212823782"/>
      <w:bookmarkEnd w:id="26"/>
      <w:bookmarkEnd w:id="27"/>
      <w:bookmarkEnd w:id="28"/>
      <w:bookmarkEnd w:id="29"/>
      <w:bookmarkEnd w:id="30"/>
      <w:bookmarkEnd w:id="31"/>
      <w:bookmarkEnd w:id="32"/>
      <w:bookmarkEnd w:id="33"/>
      <w:bookmarkEnd w:id="34"/>
      <w:bookmarkEnd w:id="35"/>
      <w:r>
        <w:t>Risk Register</w:t>
      </w:r>
      <w:bookmarkEnd w:id="36"/>
    </w:p>
    <w:tbl>
      <w:tblPr>
        <w:tblStyle w:val="Deloitte-RiskTable"/>
        <w:tblW w:w="4989" w:type="pct"/>
        <w:tblLayout w:type="fixed"/>
        <w:tblLook w:val="04A0" w:firstRow="1" w:lastRow="0" w:firstColumn="1" w:lastColumn="0" w:noHBand="0" w:noVBand="1"/>
      </w:tblPr>
      <w:tblGrid>
        <w:gridCol w:w="857"/>
        <w:gridCol w:w="1205"/>
        <w:gridCol w:w="992"/>
        <w:gridCol w:w="5584"/>
        <w:gridCol w:w="1800"/>
      </w:tblGrid>
      <w:tr w:rsidR="002E5C34" w:rsidRPr="00C10E7C" w14:paraId="4FF6B381" w14:textId="77777777" w:rsidTr="006172B4">
        <w:trPr>
          <w:cnfStyle w:val="100000000000" w:firstRow="1" w:lastRow="0" w:firstColumn="0" w:lastColumn="0" w:oddVBand="0" w:evenVBand="0" w:oddHBand="0" w:evenHBand="0" w:firstRowFirstColumn="0" w:firstRowLastColumn="0" w:lastRowFirstColumn="0" w:lastRowLastColumn="0"/>
        </w:trPr>
        <w:tc>
          <w:tcPr>
            <w:tcW w:w="411" w:type="pct"/>
            <w:vAlign w:val="center"/>
          </w:tcPr>
          <w:p w14:paraId="55785F2E" w14:textId="77777777" w:rsidR="002E5C34" w:rsidRPr="00717695" w:rsidRDefault="002E5C34" w:rsidP="006009D7">
            <w:pPr>
              <w:jc w:val="center"/>
            </w:pPr>
            <w:r w:rsidRPr="00717695">
              <w:t>Ref.</w:t>
            </w:r>
          </w:p>
        </w:tc>
        <w:tc>
          <w:tcPr>
            <w:tcW w:w="577" w:type="pct"/>
            <w:vAlign w:val="center"/>
          </w:tcPr>
          <w:p w14:paraId="05E83FFB" w14:textId="77777777" w:rsidR="002E5C34" w:rsidRPr="00717695" w:rsidRDefault="002E5C34" w:rsidP="006009D7">
            <w:pPr>
              <w:jc w:val="center"/>
            </w:pPr>
            <w:r w:rsidRPr="00717695">
              <w:t>Risk</w:t>
            </w:r>
          </w:p>
        </w:tc>
        <w:tc>
          <w:tcPr>
            <w:tcW w:w="475" w:type="pct"/>
            <w:vAlign w:val="center"/>
          </w:tcPr>
          <w:p w14:paraId="39EB329C" w14:textId="77777777" w:rsidR="002E5C34" w:rsidRPr="00717695" w:rsidRDefault="002E5C34" w:rsidP="006009D7">
            <w:pPr>
              <w:jc w:val="center"/>
            </w:pPr>
            <w:r w:rsidRPr="00717695">
              <w:t>CVSS Score</w:t>
            </w:r>
          </w:p>
        </w:tc>
        <w:tc>
          <w:tcPr>
            <w:tcW w:w="2675" w:type="pct"/>
            <w:vAlign w:val="center"/>
          </w:tcPr>
          <w:p w14:paraId="0F016DE1" w14:textId="77777777" w:rsidR="002E5C34" w:rsidRPr="00717695" w:rsidRDefault="002E5C34" w:rsidP="006009D7">
            <w:pPr>
              <w:jc w:val="center"/>
            </w:pPr>
            <w:r w:rsidRPr="00717695">
              <w:t>Description</w:t>
            </w:r>
          </w:p>
        </w:tc>
        <w:tc>
          <w:tcPr>
            <w:tcW w:w="862" w:type="pct"/>
            <w:vAlign w:val="center"/>
          </w:tcPr>
          <w:p w14:paraId="44E11719" w14:textId="77777777" w:rsidR="002E5C34" w:rsidRPr="00717695" w:rsidRDefault="002E5C34" w:rsidP="006009D7">
            <w:pPr>
              <w:jc w:val="center"/>
            </w:pPr>
            <w:r w:rsidRPr="00717695">
              <w:t>Status</w:t>
            </w:r>
          </w:p>
        </w:tc>
      </w:tr>
      <w:tr w:rsidR="002E5C34" w:rsidRPr="00C10E7C" w14:paraId="79D11C58" w14:textId="77777777" w:rsidTr="002E5C34">
        <w:tc>
          <w:tcPr>
            <w:tcW w:w="5000" w:type="pct"/>
            <w:gridSpan w:val="5"/>
            <w:shd w:val="clear" w:color="auto" w:fill="F2F2F2" w:themeFill="background1" w:themeFillShade="F2"/>
          </w:tcPr>
          <w:p w14:paraId="46513BC5" w14:textId="75C2137E" w:rsidR="002E5C34" w:rsidRPr="00717695" w:rsidRDefault="00C96077" w:rsidP="00873275">
            <w:pPr>
              <w:rPr>
                <w:rFonts w:cs="Arial"/>
                <w:b/>
              </w:rPr>
            </w:pPr>
            <w:r>
              <w:rPr>
                <w:b/>
              </w:rPr>
              <w:t xml:space="preserve">Cloud Vulnerability Assessment </w:t>
            </w:r>
          </w:p>
        </w:tc>
      </w:tr>
      <w:tr w:rsidR="002E5C34" w:rsidRPr="00C10E7C" w14:paraId="36B0E7F0" w14:textId="77777777" w:rsidTr="002E5C34">
        <w:tc>
          <w:tcPr>
            <w:tcW w:w="5000" w:type="pct"/>
            <w:gridSpan w:val="5"/>
            <w:shd w:val="clear" w:color="auto" w:fill="auto"/>
          </w:tcPr>
          <w:p w14:paraId="6639488A" w14:textId="41EFD785" w:rsidR="002E5C34" w:rsidRDefault="002E5C34" w:rsidP="00873275">
            <w:pPr>
              <w:rPr>
                <w:b/>
              </w:rPr>
            </w:pPr>
            <w:r>
              <w:rPr>
                <w:b/>
              </w:rPr>
              <w:t>XXX</w:t>
            </w:r>
          </w:p>
        </w:tc>
      </w:tr>
      <w:tr w:rsidR="002E5C34" w:rsidRPr="00717695" w14:paraId="6F281766" w14:textId="77777777" w:rsidTr="006172B4">
        <w:tc>
          <w:tcPr>
            <w:tcW w:w="411" w:type="pct"/>
            <w:vAlign w:val="center"/>
          </w:tcPr>
          <w:p w14:paraId="3BBEBD3A" w14:textId="6BB48D4D" w:rsidR="002E5C34" w:rsidRDefault="006172B4" w:rsidP="00873275">
            <w:pPr>
              <w:jc w:val="left"/>
              <w:rPr>
                <w:rFonts w:cs="Arial"/>
              </w:rPr>
            </w:pPr>
            <w:r>
              <w:rPr>
                <w:rFonts w:cs="Arial"/>
              </w:rPr>
              <w:t>3.1</w:t>
            </w:r>
          </w:p>
        </w:tc>
        <w:tc>
          <w:tcPr>
            <w:tcW w:w="577" w:type="pct"/>
            <w:shd w:val="clear" w:color="auto" w:fill="FFC000"/>
            <w:vAlign w:val="center"/>
          </w:tcPr>
          <w:p w14:paraId="1F6E2826" w14:textId="6BB8664F" w:rsidR="002E5C34" w:rsidRPr="00005EFA" w:rsidRDefault="006172B4" w:rsidP="00873275">
            <w:pPr>
              <w:jc w:val="center"/>
              <w:rPr>
                <w:rFonts w:cs="Arial"/>
                <w:b/>
                <w:color w:val="000000" w:themeColor="text1"/>
              </w:rPr>
            </w:pPr>
            <w:r>
              <w:rPr>
                <w:rFonts w:cs="Arial"/>
                <w:b/>
                <w:color w:val="000000" w:themeColor="text1"/>
              </w:rPr>
              <w:t>Medium</w:t>
            </w:r>
          </w:p>
        </w:tc>
        <w:tc>
          <w:tcPr>
            <w:tcW w:w="475" w:type="pct"/>
            <w:vAlign w:val="center"/>
          </w:tcPr>
          <w:p w14:paraId="6006F79E" w14:textId="271FE82B" w:rsidR="002E5C34" w:rsidRPr="00D16E05" w:rsidRDefault="002E5C34" w:rsidP="00873275">
            <w:pPr>
              <w:jc w:val="center"/>
              <w:rPr>
                <w:rFonts w:asciiTheme="minorHAnsi" w:hAnsiTheme="minorHAnsi" w:cstheme="minorHAnsi"/>
                <w:sz w:val="22"/>
                <w:szCs w:val="22"/>
              </w:rPr>
            </w:pPr>
          </w:p>
        </w:tc>
        <w:tc>
          <w:tcPr>
            <w:tcW w:w="2675" w:type="pct"/>
            <w:vAlign w:val="center"/>
          </w:tcPr>
          <w:p w14:paraId="065662FC" w14:textId="7E08EEBF" w:rsidR="002E5C34" w:rsidRPr="00005EFA" w:rsidRDefault="006172B4" w:rsidP="00873275">
            <w:pPr>
              <w:jc w:val="left"/>
              <w:rPr>
                <w:rFonts w:cs="Arial"/>
              </w:rPr>
            </w:pPr>
            <w:r w:rsidRPr="00217833">
              <w:rPr>
                <w:color w:val="000000" w:themeColor="text1"/>
                <w:szCs w:val="20"/>
                <w:lang w:bidi="hi-IN"/>
              </w:rPr>
              <w:t xml:space="preserve">Filtering </w:t>
            </w:r>
            <w:r>
              <w:rPr>
                <w:color w:val="000000" w:themeColor="text1"/>
                <w:szCs w:val="20"/>
                <w:lang w:bidi="hi-IN"/>
              </w:rPr>
              <w:t>C</w:t>
            </w:r>
            <w:r w:rsidRPr="00217833">
              <w:rPr>
                <w:color w:val="000000" w:themeColor="text1"/>
                <w:szCs w:val="20"/>
                <w:lang w:bidi="hi-IN"/>
              </w:rPr>
              <w:t xml:space="preserve">riteria for </w:t>
            </w:r>
            <w:proofErr w:type="spellStart"/>
            <w:r>
              <w:rPr>
                <w:color w:val="000000" w:themeColor="text1"/>
                <w:szCs w:val="20"/>
                <w:lang w:bidi="hi-IN"/>
              </w:rPr>
              <w:t>U</w:t>
            </w:r>
            <w:r w:rsidRPr="00217833">
              <w:rPr>
                <w:color w:val="000000" w:themeColor="text1"/>
                <w:szCs w:val="20"/>
                <w:lang w:bidi="hi-IN"/>
              </w:rPr>
              <w:t>nauthorised</w:t>
            </w:r>
            <w:proofErr w:type="spellEnd"/>
            <w:r w:rsidRPr="00217833">
              <w:rPr>
                <w:color w:val="000000" w:themeColor="text1"/>
                <w:szCs w:val="20"/>
                <w:lang w:bidi="hi-IN"/>
              </w:rPr>
              <w:t xml:space="preserve"> </w:t>
            </w:r>
            <w:r>
              <w:rPr>
                <w:color w:val="000000" w:themeColor="text1"/>
                <w:szCs w:val="20"/>
                <w:lang w:bidi="hi-IN"/>
              </w:rPr>
              <w:t>A</w:t>
            </w:r>
            <w:r w:rsidRPr="00217833">
              <w:rPr>
                <w:color w:val="000000" w:themeColor="text1"/>
                <w:szCs w:val="20"/>
                <w:lang w:bidi="hi-IN"/>
              </w:rPr>
              <w:t xml:space="preserve">ccess </w:t>
            </w:r>
            <w:r>
              <w:rPr>
                <w:color w:val="000000" w:themeColor="text1"/>
                <w:szCs w:val="20"/>
                <w:lang w:bidi="hi-IN"/>
              </w:rPr>
              <w:t>A</w:t>
            </w:r>
            <w:r w:rsidRPr="00217833">
              <w:rPr>
                <w:color w:val="000000" w:themeColor="text1"/>
                <w:szCs w:val="20"/>
                <w:lang w:bidi="hi-IN"/>
              </w:rPr>
              <w:t xml:space="preserve">ttempts </w:t>
            </w:r>
            <w:r>
              <w:rPr>
                <w:color w:val="000000" w:themeColor="text1"/>
                <w:szCs w:val="20"/>
                <w:lang w:bidi="hi-IN"/>
              </w:rPr>
              <w:t>N</w:t>
            </w:r>
            <w:r w:rsidRPr="00217833">
              <w:rPr>
                <w:color w:val="000000" w:themeColor="text1"/>
                <w:szCs w:val="20"/>
                <w:lang w:bidi="hi-IN"/>
              </w:rPr>
              <w:t xml:space="preserve">ot </w:t>
            </w:r>
            <w:r>
              <w:rPr>
                <w:color w:val="000000" w:themeColor="text1"/>
                <w:szCs w:val="20"/>
                <w:lang w:bidi="hi-IN"/>
              </w:rPr>
              <w:t>C</w:t>
            </w:r>
            <w:r w:rsidRPr="00217833">
              <w:rPr>
                <w:color w:val="000000" w:themeColor="text1"/>
                <w:szCs w:val="20"/>
                <w:lang w:bidi="hi-IN"/>
              </w:rPr>
              <w:t>onfigured in Cloud Trail Metrics</w:t>
            </w:r>
          </w:p>
        </w:tc>
        <w:tc>
          <w:tcPr>
            <w:tcW w:w="862" w:type="pct"/>
            <w:shd w:val="clear" w:color="auto" w:fill="auto"/>
            <w:vAlign w:val="center"/>
          </w:tcPr>
          <w:p w14:paraId="3B201751" w14:textId="77777777" w:rsidR="002E5C34" w:rsidRPr="00CC403C" w:rsidRDefault="002E5C34" w:rsidP="00873275">
            <w:pPr>
              <w:keepNext/>
              <w:jc w:val="center"/>
              <w:rPr>
                <w:rFonts w:cs="Arial"/>
                <w:color w:val="FF0000"/>
              </w:rPr>
            </w:pPr>
            <w:r w:rsidRPr="00CC403C">
              <w:rPr>
                <w:color w:val="FF0000"/>
              </w:rPr>
              <w:t>Open</w:t>
            </w:r>
          </w:p>
        </w:tc>
      </w:tr>
      <w:tr w:rsidR="006172B4" w:rsidRPr="00717695" w14:paraId="2574BF6E" w14:textId="77777777" w:rsidTr="006172B4">
        <w:tc>
          <w:tcPr>
            <w:tcW w:w="5000" w:type="pct"/>
            <w:gridSpan w:val="5"/>
            <w:shd w:val="clear" w:color="auto" w:fill="F2F2F2" w:themeFill="background1" w:themeFillShade="F2"/>
            <w:vAlign w:val="center"/>
          </w:tcPr>
          <w:p w14:paraId="0E4C7016" w14:textId="005C735B" w:rsidR="006172B4" w:rsidRPr="00CC403C" w:rsidRDefault="006172B4" w:rsidP="006172B4">
            <w:pPr>
              <w:keepNext/>
              <w:jc w:val="left"/>
              <w:rPr>
                <w:color w:val="FF0000"/>
              </w:rPr>
            </w:pPr>
            <w:r>
              <w:rPr>
                <w:b/>
              </w:rPr>
              <w:t>Cloud Penetration Testing</w:t>
            </w:r>
          </w:p>
        </w:tc>
      </w:tr>
      <w:tr w:rsidR="006172B4" w:rsidRPr="00717695" w14:paraId="5D30806C" w14:textId="77777777" w:rsidTr="006172B4">
        <w:tc>
          <w:tcPr>
            <w:tcW w:w="5000" w:type="pct"/>
            <w:gridSpan w:val="5"/>
            <w:vAlign w:val="center"/>
          </w:tcPr>
          <w:p w14:paraId="1107395E" w14:textId="22005FF2" w:rsidR="006172B4" w:rsidRPr="00CC403C" w:rsidRDefault="006172B4" w:rsidP="006172B4">
            <w:pPr>
              <w:keepNext/>
              <w:jc w:val="left"/>
              <w:rPr>
                <w:color w:val="FF0000"/>
              </w:rPr>
            </w:pPr>
            <w:r>
              <w:rPr>
                <w:b/>
              </w:rPr>
              <w:t>XXX</w:t>
            </w:r>
          </w:p>
        </w:tc>
      </w:tr>
      <w:tr w:rsidR="006172B4" w:rsidRPr="00717695" w14:paraId="0EAD1013" w14:textId="77777777" w:rsidTr="006172B4">
        <w:tc>
          <w:tcPr>
            <w:tcW w:w="411" w:type="pct"/>
            <w:vAlign w:val="center"/>
          </w:tcPr>
          <w:p w14:paraId="7F8369B9" w14:textId="7028A232" w:rsidR="006172B4" w:rsidRDefault="006172B4" w:rsidP="006172B4">
            <w:pPr>
              <w:jc w:val="left"/>
            </w:pPr>
            <w:r>
              <w:t>4</w:t>
            </w:r>
            <w:r>
              <w:t>.1</w:t>
            </w:r>
          </w:p>
        </w:tc>
        <w:tc>
          <w:tcPr>
            <w:tcW w:w="577" w:type="pct"/>
            <w:shd w:val="clear" w:color="auto" w:fill="FF0000"/>
            <w:vAlign w:val="center"/>
          </w:tcPr>
          <w:p w14:paraId="6F7BE66D" w14:textId="4B85A592" w:rsidR="006172B4" w:rsidRPr="00885893" w:rsidRDefault="006172B4" w:rsidP="006172B4">
            <w:pPr>
              <w:jc w:val="center"/>
              <w:rPr>
                <w:b/>
                <w:color w:val="FFFFFF" w:themeColor="background1"/>
              </w:rPr>
            </w:pPr>
            <w:r w:rsidRPr="00885893">
              <w:rPr>
                <w:b/>
                <w:color w:val="FFFFFF" w:themeColor="background1"/>
              </w:rPr>
              <w:t>High</w:t>
            </w:r>
          </w:p>
        </w:tc>
        <w:tc>
          <w:tcPr>
            <w:tcW w:w="475" w:type="pct"/>
            <w:vAlign w:val="center"/>
          </w:tcPr>
          <w:p w14:paraId="7F43C620" w14:textId="612DA309" w:rsidR="006172B4" w:rsidRDefault="006172B4" w:rsidP="006172B4">
            <w:pPr>
              <w:jc w:val="center"/>
              <w:rPr>
                <w:rFonts w:asciiTheme="minorHAnsi" w:hAnsiTheme="minorHAnsi" w:cstheme="minorHAnsi"/>
                <w:sz w:val="22"/>
                <w:szCs w:val="22"/>
              </w:rPr>
            </w:pPr>
            <w:r>
              <w:rPr>
                <w:rFonts w:asciiTheme="minorHAnsi" w:hAnsiTheme="minorHAnsi" w:cstheme="minorHAnsi"/>
                <w:sz w:val="22"/>
                <w:szCs w:val="22"/>
              </w:rPr>
              <w:t>7.7</w:t>
            </w:r>
          </w:p>
        </w:tc>
        <w:tc>
          <w:tcPr>
            <w:tcW w:w="2675" w:type="pct"/>
            <w:vAlign w:val="center"/>
          </w:tcPr>
          <w:p w14:paraId="6614B46E" w14:textId="2ED477AC" w:rsidR="006172B4" w:rsidRPr="00107870" w:rsidRDefault="006172B4" w:rsidP="006172B4">
            <w:pPr>
              <w:jc w:val="left"/>
            </w:pPr>
            <w:r w:rsidRPr="00107870">
              <w:t>Excessive Permissions Leading to Privilege Escalation via Lambda and IAM Misconfiguration</w:t>
            </w:r>
          </w:p>
        </w:tc>
        <w:tc>
          <w:tcPr>
            <w:tcW w:w="862" w:type="pct"/>
            <w:shd w:val="clear" w:color="auto" w:fill="auto"/>
            <w:vAlign w:val="center"/>
          </w:tcPr>
          <w:p w14:paraId="435AD513" w14:textId="27FFCE70" w:rsidR="006172B4" w:rsidRPr="00CC403C" w:rsidRDefault="006172B4" w:rsidP="006172B4">
            <w:pPr>
              <w:keepNext/>
              <w:jc w:val="center"/>
              <w:rPr>
                <w:color w:val="FF0000"/>
              </w:rPr>
            </w:pPr>
            <w:r w:rsidRPr="00CC403C">
              <w:rPr>
                <w:color w:val="FF0000"/>
              </w:rPr>
              <w:t>Open</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37" w:name="_Toc363051671"/>
      <w:bookmarkStart w:id="38" w:name="_Toc363059139"/>
      <w:bookmarkStart w:id="39" w:name="_Toc435399927"/>
      <w:bookmarkStart w:id="40" w:name="_Toc212823783"/>
      <w:r w:rsidRPr="00C10E7C">
        <w:lastRenderedPageBreak/>
        <w:t>Introduction</w:t>
      </w:r>
      <w:bookmarkEnd w:id="37"/>
      <w:bookmarkEnd w:id="38"/>
      <w:bookmarkEnd w:id="39"/>
      <w:bookmarkEnd w:id="40"/>
    </w:p>
    <w:p w14:paraId="4E8E1FEB" w14:textId="43DA4BCA" w:rsidR="00800D9D" w:rsidRDefault="00800D9D" w:rsidP="00800D9D">
      <w:r>
        <w:t xml:space="preserve">Deloitte &amp; </w:t>
      </w:r>
      <w:proofErr w:type="spellStart"/>
      <w:r>
        <w:t>Touche</w:t>
      </w:r>
      <w:proofErr w:type="spellEnd"/>
      <w:r>
        <w:t xml:space="preserve"> Enterprise Risk Services Pte Ltd (“Deloitte”) has been engaged by the </w:t>
      </w:r>
      <w:r w:rsidR="00D861F6">
        <w:fldChar w:fldCharType="begin"/>
      </w:r>
      <w:r w:rsidR="00D861F6">
        <w:instrText xml:space="preserve"> DOCPROPERTY  clientFullName  \* MERGEFORMAT </w:instrText>
      </w:r>
      <w:r w:rsidR="00D861F6">
        <w:fldChar w:fldCharType="separate"/>
      </w:r>
      <w:r w:rsidR="00D861F6">
        <w:t>Agency Full Name</w:t>
      </w:r>
      <w:r w:rsidR="00D861F6">
        <w:fldChar w:fldCharType="end"/>
      </w:r>
      <w:r>
        <w:t xml:space="preserve"> (“</w:t>
      </w:r>
      <w:r w:rsidR="00D861F6">
        <w:fldChar w:fldCharType="begin"/>
      </w:r>
      <w:r w:rsidR="00D861F6">
        <w:instrText xml:space="preserve"> DOCPROPERTY  clientShortName  \* MERGEFORMAT </w:instrText>
      </w:r>
      <w:r w:rsidR="00D861F6">
        <w:fldChar w:fldCharType="separate"/>
      </w:r>
      <w:r w:rsidR="00D861F6">
        <w:t>XXX</w:t>
      </w:r>
      <w:r w:rsidR="00D861F6">
        <w:fldChar w:fldCharType="end"/>
      </w:r>
      <w:r>
        <w:t xml:space="preserve">”) to conduct </w:t>
      </w:r>
      <w:r w:rsidR="00365872">
        <w:t xml:space="preserve">an </w:t>
      </w:r>
      <w:r w:rsidR="00D861F6">
        <w:fldChar w:fldCharType="begin"/>
      </w:r>
      <w:r w:rsidR="00D861F6">
        <w:instrText xml:space="preserve"> DOCPROPERTY  projectFullName  \* MERGEFORMAT </w:instrText>
      </w:r>
      <w:r w:rsidR="00D861F6">
        <w:fldChar w:fldCharType="separate"/>
      </w:r>
      <w:r w:rsidR="00D861F6">
        <w:t>IT Security Assessment for XXX Application</w:t>
      </w:r>
      <w:r w:rsidR="00D861F6">
        <w:fldChar w:fldCharType="end"/>
      </w:r>
      <w:r w:rsidR="00A24368">
        <w:t xml:space="preserve"> (“</w:t>
      </w:r>
      <w:r w:rsidR="00D861F6">
        <w:fldChar w:fldCharType="begin"/>
      </w:r>
      <w:r w:rsidR="00D861F6">
        <w:instrText xml:space="preserve"> DOCPROPERTY  projectShortName  \* MERGEFORMAT </w:instrText>
      </w:r>
      <w:r w:rsidR="00D861F6">
        <w:fldChar w:fldCharType="separate"/>
      </w:r>
      <w:r w:rsidR="00D861F6">
        <w:t>XXX</w:t>
      </w:r>
      <w:r w:rsidR="00D861F6">
        <w:fldChar w:fldCharType="end"/>
      </w:r>
      <w:r w:rsidR="00A24368">
        <w:t>”)</w:t>
      </w:r>
      <w:r w:rsidR="00070598">
        <w:t>.</w:t>
      </w:r>
    </w:p>
    <w:p w14:paraId="01F6FB60" w14:textId="1D4103AE" w:rsidR="00800D9D" w:rsidRDefault="00365872" w:rsidP="00846162">
      <w:r>
        <w:t xml:space="preserve">The scope of the testing covers </w:t>
      </w:r>
      <w:r w:rsidR="00C96077">
        <w:rPr>
          <w:b/>
        </w:rPr>
        <w:t>Cloud Vulnerability Assessment and Penetration Testing</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1" w:name="_Testing_Scope"/>
      <w:bookmarkStart w:id="42" w:name="_Toc212823784"/>
      <w:bookmarkEnd w:id="41"/>
      <w:r w:rsidRPr="00B06260">
        <w:rPr>
          <w:highlight w:val="yellow"/>
        </w:rPr>
        <w:t>Vulnerability Scanning Tools Used</w:t>
      </w:r>
      <w:bookmarkEnd w:id="42"/>
    </w:p>
    <w:tbl>
      <w:tblPr>
        <w:tblStyle w:val="Deloitte-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B06260" w:rsidRDefault="00E46421" w:rsidP="00632E78">
            <w:pPr>
              <w:rPr>
                <w:highlight w:val="yellow"/>
              </w:rPr>
            </w:pPr>
            <w:r w:rsidRPr="00B06260">
              <w:rPr>
                <w:highlight w:val="yellow"/>
              </w:rPr>
              <w:t>Name</w:t>
            </w:r>
          </w:p>
        </w:tc>
        <w:tc>
          <w:tcPr>
            <w:tcW w:w="2045" w:type="pct"/>
          </w:tcPr>
          <w:p w14:paraId="645C2892" w14:textId="59D068ED" w:rsidR="00E46421" w:rsidRPr="00B06260" w:rsidRDefault="00E46421" w:rsidP="00632E78">
            <w:pPr>
              <w:rPr>
                <w:highlight w:val="yellow"/>
              </w:rPr>
            </w:pPr>
            <w:r w:rsidRPr="00B06260">
              <w:rPr>
                <w:highlight w:val="yellow"/>
              </w:rPr>
              <w:t>Version</w:t>
            </w:r>
          </w:p>
        </w:tc>
        <w:tc>
          <w:tcPr>
            <w:tcW w:w="1466" w:type="pct"/>
          </w:tcPr>
          <w:p w14:paraId="14133742" w14:textId="06187045" w:rsidR="00E46421" w:rsidRPr="00B06260" w:rsidRDefault="00A82140" w:rsidP="00632E78">
            <w:pPr>
              <w:rPr>
                <w:highlight w:val="yellow"/>
              </w:rPr>
            </w:pPr>
            <w:r>
              <w:rPr>
                <w:highlight w:val="yellow"/>
              </w:rPr>
              <w:t>Last U</w:t>
            </w:r>
            <w:r w:rsidR="00E46421" w:rsidRPr="00B06260">
              <w:rPr>
                <w:highlight w:val="yellow"/>
              </w:rPr>
              <w:t>pdate</w:t>
            </w:r>
            <w:r>
              <w:rPr>
                <w:highlight w:val="yellow"/>
              </w:rPr>
              <w:t xml:space="preserve"> Performed</w:t>
            </w:r>
          </w:p>
        </w:tc>
      </w:tr>
      <w:tr w:rsidR="00E77858" w:rsidRPr="00E46421" w14:paraId="2E451ED3" w14:textId="77777777" w:rsidTr="00354F33">
        <w:tc>
          <w:tcPr>
            <w:tcW w:w="1489" w:type="pct"/>
          </w:tcPr>
          <w:p w14:paraId="1E7608A8" w14:textId="26D7EE17" w:rsidR="00E77858" w:rsidRPr="00B06260" w:rsidRDefault="00E77858" w:rsidP="00E77858">
            <w:pPr>
              <w:rPr>
                <w:highlight w:val="yellow"/>
              </w:rPr>
            </w:pPr>
          </w:p>
        </w:tc>
        <w:tc>
          <w:tcPr>
            <w:tcW w:w="2045" w:type="pct"/>
            <w:shd w:val="clear" w:color="auto" w:fill="auto"/>
          </w:tcPr>
          <w:p w14:paraId="3136CCB4" w14:textId="27B6B203" w:rsidR="00E77858" w:rsidRPr="00B06260" w:rsidRDefault="00E77858" w:rsidP="00E77858">
            <w:pPr>
              <w:rPr>
                <w:highlight w:val="yellow"/>
              </w:rPr>
            </w:pPr>
          </w:p>
        </w:tc>
        <w:tc>
          <w:tcPr>
            <w:tcW w:w="1466" w:type="pct"/>
            <w:shd w:val="clear" w:color="auto" w:fill="auto"/>
          </w:tcPr>
          <w:p w14:paraId="1E57EDA9" w14:textId="445C65B5" w:rsidR="00E77858" w:rsidRPr="00B06260" w:rsidRDefault="00E77858" w:rsidP="00E77858">
            <w:pPr>
              <w:rPr>
                <w:highlight w:val="yellow"/>
              </w:rPr>
            </w:pPr>
          </w:p>
        </w:tc>
      </w:tr>
      <w:tr w:rsidR="00600EC9" w:rsidRPr="00E46421" w14:paraId="54CE6864" w14:textId="77777777" w:rsidTr="00354F33">
        <w:tc>
          <w:tcPr>
            <w:tcW w:w="1489" w:type="pct"/>
          </w:tcPr>
          <w:p w14:paraId="24D7B895" w14:textId="7A4C0652" w:rsidR="00600EC9" w:rsidRPr="00B06260" w:rsidRDefault="00600EC9" w:rsidP="00600EC9">
            <w:pPr>
              <w:rPr>
                <w:highlight w:val="yellow"/>
              </w:rPr>
            </w:pPr>
          </w:p>
        </w:tc>
        <w:tc>
          <w:tcPr>
            <w:tcW w:w="2045" w:type="pct"/>
            <w:shd w:val="clear" w:color="auto" w:fill="auto"/>
          </w:tcPr>
          <w:p w14:paraId="02D10200" w14:textId="53D054A4" w:rsidR="00600EC9" w:rsidRPr="00B06260" w:rsidRDefault="00600EC9" w:rsidP="00600EC9">
            <w:pPr>
              <w:rPr>
                <w:highlight w:val="yellow"/>
              </w:rPr>
            </w:pPr>
          </w:p>
        </w:tc>
        <w:tc>
          <w:tcPr>
            <w:tcW w:w="1466" w:type="pct"/>
            <w:shd w:val="clear" w:color="auto" w:fill="auto"/>
          </w:tcPr>
          <w:p w14:paraId="2746739F" w14:textId="44D5A965" w:rsidR="00600EC9" w:rsidRPr="00B06260" w:rsidRDefault="00600EC9" w:rsidP="00600EC9">
            <w:pPr>
              <w:rPr>
                <w:highlight w:val="yellow"/>
              </w:rPr>
            </w:pPr>
          </w:p>
        </w:tc>
      </w:tr>
    </w:tbl>
    <w:p w14:paraId="66B581EE" w14:textId="72078BC4" w:rsidR="004B36F5" w:rsidRDefault="00026A8F" w:rsidP="00A97DAB">
      <w:pPr>
        <w:pStyle w:val="Heading2"/>
      </w:pPr>
      <w:bookmarkStart w:id="43" w:name="_Toc212823785"/>
      <w:r>
        <w:t xml:space="preserve">Testing </w:t>
      </w:r>
      <w:r w:rsidR="004B36F5">
        <w:t>Scope</w:t>
      </w:r>
      <w:bookmarkEnd w:id="43"/>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753741FD" w:rsidR="00056040" w:rsidRDefault="001F674B" w:rsidP="00E30030">
      <w:r>
        <w:t xml:space="preserve">The scope of the testing covers </w:t>
      </w:r>
      <w:r w:rsidR="00C96077">
        <w:t>Cloud Vulnerability Assessment and Penetration Testing</w:t>
      </w:r>
      <w:r w:rsidR="00E30030">
        <w:t xml:space="preserve">. </w:t>
      </w:r>
      <w:r w:rsidR="00C96077">
        <w:rPr>
          <w:b/>
        </w:rPr>
        <w:t>Cloud Vulnerability Assessment and Penetration Testing</w:t>
      </w:r>
      <w:r w:rsidR="00600EC9">
        <w:t xml:space="preserve"> is a set of testing conducted to assess the security controls and defenses </w:t>
      </w:r>
      <w:r w:rsidR="0045326D">
        <w:t>at network perimeter and cloud infrastruc</w:t>
      </w:r>
      <w:r w:rsidR="007401AD">
        <w:t xml:space="preserve">ture hosted on </w:t>
      </w:r>
      <w:r w:rsidR="007401AD" w:rsidRPr="007401AD">
        <w:rPr>
          <w:highlight w:val="yellow"/>
        </w:rPr>
        <w:t>Commercial Cloud (GCC) environment</w:t>
      </w:r>
      <w:r w:rsidR="007401AD">
        <w:t xml:space="preserve"> with components residing in </w:t>
      </w:r>
      <w:r w:rsidR="007401AD" w:rsidRPr="007401AD">
        <w:rPr>
          <w:highlight w:val="yellow"/>
        </w:rPr>
        <w:t>Amazon Web Services (AWS)</w:t>
      </w:r>
      <w:r w:rsidR="007401AD">
        <w:t>.</w:t>
      </w:r>
    </w:p>
    <w:p w14:paraId="2CD9C4BA" w14:textId="5C71E374" w:rsidR="00600EC9" w:rsidRDefault="00C96077" w:rsidP="00600EC9">
      <w:pPr>
        <w:pStyle w:val="Heading3"/>
      </w:pPr>
      <w:bookmarkStart w:id="44" w:name="_Toc477273436"/>
      <w:bookmarkStart w:id="45" w:name="_Toc477273541"/>
      <w:bookmarkStart w:id="46" w:name="_Toc477273597"/>
      <w:bookmarkStart w:id="47" w:name="_Toc212823786"/>
      <w:bookmarkEnd w:id="44"/>
      <w:bookmarkEnd w:id="45"/>
      <w:bookmarkEnd w:id="46"/>
      <w:r>
        <w:t>Cloud Vulnerability Assessment and Penetration Testing</w:t>
      </w:r>
      <w:bookmarkEnd w:id="47"/>
    </w:p>
    <w:p w14:paraId="395CE338" w14:textId="46EF2D6E" w:rsidR="00600EC9" w:rsidRDefault="00600EC9" w:rsidP="00600EC9">
      <w:pPr>
        <w:jc w:val="left"/>
      </w:pPr>
      <w:r w:rsidRPr="0042505B">
        <w:t xml:space="preserve">The penetration testing and follow up was conducted on </w:t>
      </w:r>
      <w:r w:rsidR="00741EC9">
        <w:t>UAT</w:t>
      </w:r>
      <w:r w:rsidRPr="0042505B">
        <w:t xml:space="preserve"> environment of </w:t>
      </w:r>
      <w:r w:rsidR="00D861F6">
        <w:fldChar w:fldCharType="begin"/>
      </w:r>
      <w:r w:rsidR="00D861F6">
        <w:instrText xml:space="preserve"> DOCPROPERTY  projectShortName  \* MERGEFORMAT </w:instrText>
      </w:r>
      <w:r w:rsidR="00D861F6">
        <w:fldChar w:fldCharType="separate"/>
      </w:r>
      <w:r w:rsidR="00D861F6">
        <w:t>XXX</w:t>
      </w:r>
      <w:r w:rsidR="00D861F6">
        <w:fldChar w:fldCharType="end"/>
      </w:r>
      <w:r w:rsidRPr="0042505B">
        <w:t>.</w:t>
      </w:r>
      <w:r>
        <w:t xml:space="preserve"> Refer to the table below for the reviewed website(s).</w:t>
      </w:r>
      <w:r w:rsidRPr="00707124">
        <w:t xml:space="preserve"> </w:t>
      </w:r>
    </w:p>
    <w:tbl>
      <w:tblPr>
        <w:tblStyle w:val="Deloitte-RiskTable"/>
        <w:tblW w:w="5000" w:type="pct"/>
        <w:tblLook w:val="04A0" w:firstRow="1" w:lastRow="0" w:firstColumn="1" w:lastColumn="0" w:noHBand="0" w:noVBand="1"/>
      </w:tblPr>
      <w:tblGrid>
        <w:gridCol w:w="7917"/>
        <w:gridCol w:w="2544"/>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3B85B868" w14:textId="251B63D6"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42505B" w:rsidRPr="00B06260">
              <w:rPr>
                <w:highlight w:val="yellow"/>
              </w:rPr>
              <w:t>UAT</w:t>
            </w:r>
            <w:r w:rsidR="00600EC9" w:rsidRPr="00B06260">
              <w:rPr>
                <w:highlight w:val="yellow"/>
              </w:rPr>
              <w:t xml:space="preserve"> Environment</w:t>
            </w:r>
          </w:p>
        </w:tc>
      </w:tr>
      <w:tr w:rsidR="00600EC9" w14:paraId="0CE4F63E" w14:textId="77777777" w:rsidTr="00E12BC5">
        <w:tc>
          <w:tcPr>
            <w:tcW w:w="5000" w:type="pct"/>
            <w:gridSpan w:val="2"/>
          </w:tcPr>
          <w:p w14:paraId="062C2FAF" w14:textId="77777777" w:rsidR="00851ECD" w:rsidRPr="000947EF" w:rsidRDefault="000E4FA1" w:rsidP="00851ECD">
            <w:pPr>
              <w:rPr>
                <w:b/>
                <w:bCs/>
                <w:highlight w:val="yellow"/>
              </w:rPr>
            </w:pPr>
            <w:r w:rsidRPr="000947EF">
              <w:rPr>
                <w:b/>
                <w:bCs/>
                <w:highlight w:val="yellow"/>
              </w:rPr>
              <w:t>Identified Entities</w:t>
            </w:r>
          </w:p>
          <w:p w14:paraId="67784B13" w14:textId="0FB4CEAF" w:rsidR="00851ECD" w:rsidRPr="00B61865" w:rsidRDefault="00851ECD" w:rsidP="000A6CB8">
            <w:pPr>
              <w:pStyle w:val="ListParagraph"/>
              <w:numPr>
                <w:ilvl w:val="0"/>
                <w:numId w:val="5"/>
              </w:numPr>
              <w:rPr>
                <w:highlight w:val="yellow"/>
              </w:rPr>
            </w:pPr>
          </w:p>
        </w:tc>
      </w:tr>
      <w:tr w:rsidR="00B61865" w14:paraId="23E31328" w14:textId="77777777" w:rsidTr="00B61865">
        <w:tc>
          <w:tcPr>
            <w:tcW w:w="3784" w:type="pct"/>
          </w:tcPr>
          <w:p w14:paraId="575D9445" w14:textId="77777777" w:rsidR="00B61865" w:rsidRPr="000947EF" w:rsidRDefault="00B61865" w:rsidP="000E4FA1">
            <w:pPr>
              <w:rPr>
                <w:b/>
                <w:bCs/>
                <w:highlight w:val="yellow"/>
              </w:rPr>
            </w:pPr>
            <w:r w:rsidRPr="000947EF">
              <w:rPr>
                <w:b/>
                <w:bCs/>
                <w:highlight w:val="yellow"/>
              </w:rPr>
              <w:t>AWS Account</w:t>
            </w:r>
          </w:p>
        </w:tc>
        <w:tc>
          <w:tcPr>
            <w:tcW w:w="1216" w:type="pct"/>
          </w:tcPr>
          <w:p w14:paraId="45B3F5A2" w14:textId="768ACDF0" w:rsidR="00B61865" w:rsidRPr="000947EF" w:rsidRDefault="00B61865" w:rsidP="000E4FA1">
            <w:pPr>
              <w:rPr>
                <w:b/>
                <w:bCs/>
                <w:highlight w:val="yellow"/>
              </w:rPr>
            </w:pPr>
            <w:r w:rsidRPr="000947EF">
              <w:rPr>
                <w:b/>
                <w:bCs/>
                <w:highlight w:val="yellow"/>
              </w:rPr>
              <w:t>Account ID</w:t>
            </w:r>
          </w:p>
        </w:tc>
      </w:tr>
      <w:tr w:rsidR="00B61865" w14:paraId="498EC74D" w14:textId="77777777" w:rsidTr="00B61865">
        <w:tc>
          <w:tcPr>
            <w:tcW w:w="3784" w:type="pct"/>
          </w:tcPr>
          <w:p w14:paraId="4E82675A" w14:textId="77777777" w:rsidR="00B61865" w:rsidRPr="00B06260" w:rsidRDefault="00B61865" w:rsidP="00B61865">
            <w:pPr>
              <w:rPr>
                <w:highlight w:val="yellow"/>
              </w:rPr>
            </w:pPr>
          </w:p>
        </w:tc>
        <w:tc>
          <w:tcPr>
            <w:tcW w:w="1216" w:type="pct"/>
          </w:tcPr>
          <w:p w14:paraId="1791A5B5" w14:textId="78DCED24" w:rsidR="00B61865" w:rsidRPr="00B06260" w:rsidRDefault="00B61865" w:rsidP="00B61865">
            <w:pPr>
              <w:rPr>
                <w:highlight w:val="yellow"/>
              </w:rPr>
            </w:pPr>
          </w:p>
        </w:tc>
      </w:tr>
      <w:tr w:rsidR="000947EF" w14:paraId="7EE1D02F" w14:textId="77777777" w:rsidTr="00B61865">
        <w:tc>
          <w:tcPr>
            <w:tcW w:w="3784" w:type="pct"/>
          </w:tcPr>
          <w:p w14:paraId="69E491B5" w14:textId="77777777" w:rsidR="000947EF" w:rsidRPr="00B06260" w:rsidRDefault="000947EF" w:rsidP="00B61865">
            <w:pPr>
              <w:rPr>
                <w:highlight w:val="yellow"/>
              </w:rPr>
            </w:pPr>
          </w:p>
        </w:tc>
        <w:tc>
          <w:tcPr>
            <w:tcW w:w="1216" w:type="pct"/>
          </w:tcPr>
          <w:p w14:paraId="00B6C64B" w14:textId="77777777" w:rsidR="000947EF" w:rsidRPr="00B06260" w:rsidRDefault="000947EF" w:rsidP="00B61865">
            <w:pPr>
              <w:rPr>
                <w:highlight w:val="yellow"/>
              </w:rPr>
            </w:pPr>
          </w:p>
        </w:tc>
      </w:tr>
      <w:tr w:rsidR="000947EF" w14:paraId="2D2E8DA7" w14:textId="77777777" w:rsidTr="00B61865">
        <w:tc>
          <w:tcPr>
            <w:tcW w:w="3784" w:type="pct"/>
          </w:tcPr>
          <w:p w14:paraId="06F801F7" w14:textId="77777777" w:rsidR="000947EF" w:rsidRPr="00B06260" w:rsidRDefault="000947EF" w:rsidP="00B61865">
            <w:pPr>
              <w:rPr>
                <w:highlight w:val="yellow"/>
              </w:rPr>
            </w:pPr>
          </w:p>
        </w:tc>
        <w:tc>
          <w:tcPr>
            <w:tcW w:w="1216" w:type="pct"/>
          </w:tcPr>
          <w:p w14:paraId="7370104F" w14:textId="77777777" w:rsidR="000947EF" w:rsidRPr="00B06260" w:rsidRDefault="000947EF" w:rsidP="00B61865">
            <w:pPr>
              <w:rPr>
                <w:highlight w:val="yellow"/>
              </w:rPr>
            </w:pPr>
          </w:p>
        </w:tc>
      </w:tr>
      <w:tr w:rsidR="000947EF" w14:paraId="27508BE9" w14:textId="77777777" w:rsidTr="00B61865">
        <w:tc>
          <w:tcPr>
            <w:tcW w:w="3784" w:type="pct"/>
          </w:tcPr>
          <w:p w14:paraId="13F735B7" w14:textId="77777777" w:rsidR="000947EF" w:rsidRPr="00B06260" w:rsidRDefault="000947EF" w:rsidP="00B61865">
            <w:pPr>
              <w:rPr>
                <w:highlight w:val="yellow"/>
              </w:rPr>
            </w:pPr>
          </w:p>
        </w:tc>
        <w:tc>
          <w:tcPr>
            <w:tcW w:w="1216" w:type="pct"/>
          </w:tcPr>
          <w:p w14:paraId="0DD45F16" w14:textId="77777777" w:rsidR="000947EF" w:rsidRPr="00B06260" w:rsidRDefault="000947EF" w:rsidP="00B61865">
            <w:pPr>
              <w:rPr>
                <w:highlight w:val="yellow"/>
              </w:rPr>
            </w:pP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48" w:name="_Toc212823787"/>
      <w:r>
        <w:lastRenderedPageBreak/>
        <w:t>Testing Coverage</w:t>
      </w:r>
      <w:bookmarkEnd w:id="48"/>
    </w:p>
    <w:p w14:paraId="16888B3B" w14:textId="794B34D8" w:rsidR="00B90D98" w:rsidRPr="00B90D98" w:rsidRDefault="00D8683C" w:rsidP="00B90D98">
      <w:pPr>
        <w:spacing w:before="0" w:after="200" w:line="276" w:lineRule="auto"/>
        <w:jc w:val="left"/>
      </w:pPr>
      <w:r>
        <w:t xml:space="preserve">The </w:t>
      </w:r>
      <w:r w:rsidR="00C96077">
        <w:rPr>
          <w:b/>
        </w:rPr>
        <w:t>Cloud Vulnerability Assessment and Penetration Testing</w:t>
      </w:r>
      <w:r>
        <w:t xml:space="preserve"> </w:t>
      </w:r>
      <w:r w:rsidR="00B90D98" w:rsidRPr="00B90D98">
        <w:t>is to ascertain the adequacy and effectiveness of controls on the governance, security, and resiliency of the Cloud computing environment and to ascertain the adequacy and effectiveness of controls on the configuration and security of servers for key systems located on-site / premise.</w:t>
      </w:r>
    </w:p>
    <w:p w14:paraId="0F52136E" w14:textId="0B4C14D7" w:rsidR="00B90D98" w:rsidRPr="00B90D98" w:rsidRDefault="00B90D98" w:rsidP="0026284B">
      <w:pPr>
        <w:spacing w:before="0" w:after="0" w:line="276" w:lineRule="auto"/>
        <w:jc w:val="left"/>
      </w:pPr>
      <w:r w:rsidRPr="00B90D98">
        <w:t>The scope of the assessment involves conducting an independent assessment on the Cloud solution covering the areas of</w:t>
      </w:r>
      <w:r w:rsidR="0026284B">
        <w:t>:</w:t>
      </w:r>
      <w:r w:rsidRPr="00B90D98">
        <w:t xml:space="preserve"> </w:t>
      </w:r>
    </w:p>
    <w:p w14:paraId="5AC010E4" w14:textId="45D027EC"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Network </w:t>
      </w:r>
      <w:proofErr w:type="gramStart"/>
      <w:r w:rsidRPr="00B90D98">
        <w:rPr>
          <w:lang w:val="en-SG"/>
        </w:rPr>
        <w:t>security</w:t>
      </w:r>
      <w:r w:rsidR="00DF1658">
        <w:rPr>
          <w:lang w:val="en-SG"/>
        </w:rPr>
        <w:t>;</w:t>
      </w:r>
      <w:proofErr w:type="gramEnd"/>
    </w:p>
    <w:p w14:paraId="1554E1EF" w14:textId="5D984FB1"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Identity and access management of the cloud </w:t>
      </w:r>
      <w:proofErr w:type="gramStart"/>
      <w:r w:rsidRPr="00B90D98">
        <w:rPr>
          <w:lang w:val="en-SG"/>
        </w:rPr>
        <w:t>resources</w:t>
      </w:r>
      <w:r w:rsidR="00DF1658">
        <w:rPr>
          <w:lang w:val="en-SG"/>
        </w:rPr>
        <w:t>;</w:t>
      </w:r>
      <w:proofErr w:type="gramEnd"/>
    </w:p>
    <w:p w14:paraId="746C3EE6" w14:textId="373613AA"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Compute and storage </w:t>
      </w:r>
      <w:proofErr w:type="gramStart"/>
      <w:r w:rsidRPr="00B90D98">
        <w:rPr>
          <w:lang w:val="en-SG"/>
        </w:rPr>
        <w:t>security</w:t>
      </w:r>
      <w:r w:rsidR="00DF1658">
        <w:rPr>
          <w:lang w:val="en-SG"/>
        </w:rPr>
        <w:t>;</w:t>
      </w:r>
      <w:proofErr w:type="gramEnd"/>
    </w:p>
    <w:p w14:paraId="77B5FCC8" w14:textId="1B340D60"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Logging and </w:t>
      </w:r>
      <w:proofErr w:type="gramStart"/>
      <w:r w:rsidRPr="00B90D98">
        <w:rPr>
          <w:lang w:val="en-SG"/>
        </w:rPr>
        <w:t>monitoring</w:t>
      </w:r>
      <w:r w:rsidR="00DF1658">
        <w:rPr>
          <w:lang w:val="en-SG"/>
        </w:rPr>
        <w:t>;</w:t>
      </w:r>
      <w:proofErr w:type="gramEnd"/>
    </w:p>
    <w:p w14:paraId="1BAF6EFB" w14:textId="36F1ECB9"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Review the governance of cloud security across all cloud </w:t>
      </w:r>
      <w:proofErr w:type="gramStart"/>
      <w:r w:rsidRPr="00B90D98">
        <w:rPr>
          <w:lang w:val="en-SG"/>
        </w:rPr>
        <w:t>environments</w:t>
      </w:r>
      <w:r w:rsidR="00DF1658">
        <w:rPr>
          <w:lang w:val="en-SG"/>
        </w:rPr>
        <w:t>;</w:t>
      </w:r>
      <w:proofErr w:type="gramEnd"/>
    </w:p>
    <w:p w14:paraId="3441636F" w14:textId="7A134EAB"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Review the resiliency and security of AWS </w:t>
      </w:r>
      <w:proofErr w:type="gramStart"/>
      <w:r w:rsidRPr="00B90D98">
        <w:rPr>
          <w:lang w:val="en-SG"/>
        </w:rPr>
        <w:t>environment</w:t>
      </w:r>
      <w:r w:rsidR="00DF1658">
        <w:rPr>
          <w:lang w:val="en-SG"/>
        </w:rPr>
        <w:t>;</w:t>
      </w:r>
      <w:proofErr w:type="gramEnd"/>
    </w:p>
    <w:p w14:paraId="4B906168" w14:textId="6EBDF4DB" w:rsidR="00B90D98" w:rsidRPr="00B90D98" w:rsidRDefault="00B90D98" w:rsidP="000A6CB8">
      <w:pPr>
        <w:pStyle w:val="ListParagraph"/>
        <w:numPr>
          <w:ilvl w:val="0"/>
          <w:numId w:val="6"/>
        </w:numPr>
        <w:spacing w:before="0" w:after="0"/>
        <w:ind w:left="540" w:hanging="540"/>
        <w:rPr>
          <w:lang w:val="en-SG"/>
        </w:rPr>
      </w:pPr>
      <w:r w:rsidRPr="00B90D98">
        <w:rPr>
          <w:lang w:val="en-SG"/>
        </w:rPr>
        <w:t>Cloud Services Misconfiguration</w:t>
      </w:r>
      <w:r w:rsidR="00DF1658">
        <w:rPr>
          <w:lang w:val="en-SG"/>
        </w:rPr>
        <w:t>; and</w:t>
      </w:r>
    </w:p>
    <w:p w14:paraId="68C1EB06" w14:textId="77777777" w:rsidR="004938CA" w:rsidRDefault="00B90D98" w:rsidP="000A6CB8">
      <w:pPr>
        <w:pStyle w:val="ListParagraph"/>
        <w:numPr>
          <w:ilvl w:val="0"/>
          <w:numId w:val="6"/>
        </w:numPr>
        <w:spacing w:before="0"/>
        <w:ind w:left="540" w:hanging="540"/>
        <w:rPr>
          <w:lang w:val="en-SG"/>
        </w:rPr>
      </w:pPr>
      <w:r w:rsidRPr="00B90D98">
        <w:rPr>
          <w:lang w:val="en-SG"/>
        </w:rPr>
        <w:t>Data Protection and Data Security</w:t>
      </w:r>
      <w:r w:rsidR="00DF1658">
        <w:rPr>
          <w:lang w:val="en-SG"/>
        </w:rPr>
        <w:t>.</w:t>
      </w:r>
    </w:p>
    <w:p w14:paraId="00A80ADB" w14:textId="26135B90"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49" w:name="_Methodology_&amp;_Approach"/>
      <w:bookmarkStart w:id="50" w:name="_Toc212823788"/>
      <w:bookmarkEnd w:id="49"/>
      <w:r>
        <w:lastRenderedPageBreak/>
        <w:t>Methodology</w:t>
      </w:r>
      <w:r w:rsidR="00C61FB5">
        <w:t xml:space="preserve"> &amp; Approach</w:t>
      </w:r>
      <w:bookmarkEnd w:id="50"/>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420E88CA" w:rsidR="0048402B" w:rsidRDefault="0048402B" w:rsidP="0048402B">
      <w:r>
        <w:t xml:space="preserve">The approach for </w:t>
      </w:r>
      <w:r w:rsidR="00C96077">
        <w:rPr>
          <w:b/>
        </w:rPr>
        <w:t>Cloud Vulnerability Assessment and Penetration Testing</w:t>
      </w:r>
      <w:r>
        <w:t xml:space="preserve"> is described in the steps below:</w:t>
      </w:r>
    </w:p>
    <w:p w14:paraId="4C8F3D97" w14:textId="77777777" w:rsidR="00847B92" w:rsidRDefault="00847B92" w:rsidP="000A6CB8">
      <w:pPr>
        <w:numPr>
          <w:ilvl w:val="0"/>
          <w:numId w:val="7"/>
        </w:numPr>
        <w:ind w:left="720" w:hanging="720"/>
      </w:pPr>
      <w:r>
        <w:t>Step 1 – Configuration Baselining</w:t>
      </w:r>
    </w:p>
    <w:p w14:paraId="2E3AA904" w14:textId="77777777" w:rsidR="00847B92" w:rsidRDefault="00847B92" w:rsidP="000A6CB8">
      <w:pPr>
        <w:numPr>
          <w:ilvl w:val="1"/>
          <w:numId w:val="8"/>
        </w:numPr>
      </w:pPr>
      <w:r>
        <w:t xml:space="preserve">Identify the applicable standards, policies and guidelines from </w:t>
      </w:r>
      <w:bookmarkStart w:id="51" w:name="OLE_LINK15"/>
      <w:bookmarkStart w:id="52" w:name="OLE_LINK16"/>
      <w:bookmarkEnd w:id="51"/>
      <w:r>
        <w:t>security standards or hardening guidelines</w:t>
      </w:r>
      <w:bookmarkEnd w:id="52"/>
      <w:r>
        <w:t>.</w:t>
      </w:r>
    </w:p>
    <w:p w14:paraId="1B72CC28" w14:textId="77777777" w:rsidR="00847B92" w:rsidRDefault="00847B92" w:rsidP="000A6CB8">
      <w:pPr>
        <w:numPr>
          <w:ilvl w:val="0"/>
          <w:numId w:val="7"/>
        </w:numPr>
        <w:ind w:left="720" w:hanging="720"/>
      </w:pPr>
      <w:r>
        <w:t>Step 2 – Configuration Comparisons</w:t>
      </w:r>
    </w:p>
    <w:p w14:paraId="1E0EDBDF" w14:textId="77777777" w:rsidR="00847B92" w:rsidRDefault="00847B92" w:rsidP="000A6CB8">
      <w:pPr>
        <w:numPr>
          <w:ilvl w:val="1"/>
          <w:numId w:val="8"/>
        </w:numPr>
      </w:pPr>
      <w:r>
        <w:t>Determine the compliance criteria for each standard, policy or guidelines.</w:t>
      </w:r>
    </w:p>
    <w:p w14:paraId="3B15BC79" w14:textId="3C1C2357" w:rsidR="00847B92" w:rsidRDefault="00847B92" w:rsidP="000A6CB8">
      <w:pPr>
        <w:numPr>
          <w:ilvl w:val="1"/>
          <w:numId w:val="8"/>
        </w:numPr>
      </w:pPr>
      <w:r>
        <w:t xml:space="preserve">Review sampled </w:t>
      </w:r>
      <w:r w:rsidR="00DF5F2C">
        <w:t>cloud services</w:t>
      </w:r>
      <w:r>
        <w:t xml:space="preserve"> to validate that they are configured and hardened in accordance </w:t>
      </w:r>
      <w:proofErr w:type="gramStart"/>
      <w:r>
        <w:t>to</w:t>
      </w:r>
      <w:proofErr w:type="gramEnd"/>
      <w:r>
        <w:t xml:space="preserve"> the security standards and hardening guidelines.</w:t>
      </w:r>
    </w:p>
    <w:p w14:paraId="4BEC4C37" w14:textId="2B4D7654" w:rsidR="00847B92" w:rsidRDefault="00847B92" w:rsidP="000A6CB8">
      <w:pPr>
        <w:numPr>
          <w:ilvl w:val="0"/>
          <w:numId w:val="7"/>
        </w:numPr>
        <w:ind w:left="720" w:hanging="720"/>
      </w:pPr>
      <w:r>
        <w:t xml:space="preserve">Step 3 – </w:t>
      </w:r>
      <w:r w:rsidR="00DF5F2C">
        <w:t>Vulnerability Exploitation</w:t>
      </w:r>
    </w:p>
    <w:p w14:paraId="19AEC8C3" w14:textId="77777777" w:rsidR="00834984" w:rsidRPr="00975117" w:rsidRDefault="00834984" w:rsidP="000A6CB8">
      <w:pPr>
        <w:numPr>
          <w:ilvl w:val="1"/>
          <w:numId w:val="8"/>
        </w:numPr>
      </w:pPr>
      <w:r w:rsidRPr="00975117">
        <w:t>Analysis of vulnerabilities identified to identify the chances of exploitation and the type of payload and attack methodology.</w:t>
      </w:r>
    </w:p>
    <w:p w14:paraId="29722B12" w14:textId="77777777" w:rsidR="002341B5" w:rsidRPr="00C1111C" w:rsidRDefault="002341B5" w:rsidP="000A6CB8">
      <w:pPr>
        <w:numPr>
          <w:ilvl w:val="1"/>
          <w:numId w:val="8"/>
        </w:numPr>
      </w:pPr>
      <w:r w:rsidRPr="00C1111C">
        <w:t>Executing attack profiles, test scripts and exploit programs to perform proof of concept to demonstrate the security of the target environment.</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3" w:name="_Toc212823789"/>
      <w:r>
        <w:lastRenderedPageBreak/>
        <w:t>Timeline</w:t>
      </w:r>
      <w:bookmarkEnd w:id="53"/>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Deloitte-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6EF11579" w:rsidR="00606AE8" w:rsidRPr="00BC4822" w:rsidRDefault="00C96077" w:rsidP="00B01C1C">
            <w:pPr>
              <w:spacing w:before="60" w:after="60"/>
              <w:jc w:val="left"/>
              <w:rPr>
                <w:bCs/>
              </w:rPr>
            </w:pPr>
            <w:r>
              <w:t>Cloud Vulnerability Assessment and Penetration Testing</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42BA9386" w:rsidR="00800D9D" w:rsidRDefault="00800D9D" w:rsidP="00A97DAB">
      <w:pPr>
        <w:pStyle w:val="Caption"/>
      </w:pPr>
      <w:bookmarkStart w:id="54" w:name="_Toc473923465"/>
      <w:bookmarkStart w:id="55" w:name="_Toc212823799"/>
      <w:r>
        <w:t xml:space="preserve">Table </w:t>
      </w:r>
      <w:r w:rsidR="003003DB">
        <w:rPr>
          <w:noProof/>
        </w:rPr>
        <w:fldChar w:fldCharType="begin"/>
      </w:r>
      <w:r w:rsidR="003003DB">
        <w:rPr>
          <w:noProof/>
        </w:rPr>
        <w:instrText xml:space="preserve"> STYLEREF 1 \s </w:instrText>
      </w:r>
      <w:r w:rsidR="003003DB">
        <w:rPr>
          <w:noProof/>
        </w:rPr>
        <w:fldChar w:fldCharType="separate"/>
      </w:r>
      <w:r w:rsidR="00D861F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861F6">
        <w:rPr>
          <w:noProof/>
        </w:rPr>
        <w:t>1</w:t>
      </w:r>
      <w:r w:rsidR="003003DB">
        <w:rPr>
          <w:noProof/>
        </w:rPr>
        <w:fldChar w:fldCharType="end"/>
      </w:r>
      <w:r>
        <w:t>: Overview of Security Testing Schedule</w:t>
      </w:r>
      <w:bookmarkEnd w:id="54"/>
      <w:bookmarkEnd w:id="55"/>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6" w:name="_Toc408292405"/>
      <w:bookmarkStart w:id="57" w:name="_Toc212823790"/>
      <w:r>
        <w:lastRenderedPageBreak/>
        <w:t xml:space="preserve">Risk </w:t>
      </w:r>
      <w:bookmarkEnd w:id="56"/>
      <w:r w:rsidR="00133AF3">
        <w:t>Model</w:t>
      </w:r>
      <w:bookmarkEnd w:id="57"/>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58" w:name="_Toc212823791"/>
      <w:r w:rsidRPr="006E42EA">
        <w:t>CVSS V</w:t>
      </w:r>
      <w:r w:rsidR="00C61FB5">
        <w:t xml:space="preserve">ersion </w:t>
      </w:r>
      <w:r w:rsidR="006438D4">
        <w:t>4.0</w:t>
      </w:r>
      <w:r w:rsidRPr="006E42EA">
        <w:t xml:space="preserve"> </w:t>
      </w:r>
      <w:r w:rsidR="00C61FB5">
        <w:t xml:space="preserve">Risk </w:t>
      </w:r>
      <w:r w:rsidR="00F04BBA">
        <w:t>Rating</w:t>
      </w:r>
      <w:bookmarkEnd w:id="58"/>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Deloitte-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9DE5DB2" w14:textId="77777777" w:rsidR="007D2CFD" w:rsidRPr="00C1111C" w:rsidRDefault="007D2CFD" w:rsidP="007D2CFD">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72BD574B" w:rsidR="007D2CFD" w:rsidRDefault="007D2CFD" w:rsidP="007D2CFD">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56671E48" w:rsidR="006438D4" w:rsidRDefault="006438D4" w:rsidP="006438D4">
      <w:pPr>
        <w:pStyle w:val="Caption"/>
      </w:pPr>
      <w:bookmarkStart w:id="59" w:name="_Toc519597067"/>
      <w:bookmarkStart w:id="60" w:name="_Toc34945580"/>
      <w:bookmarkStart w:id="61" w:name="_Toc37166358"/>
      <w:bookmarkStart w:id="62" w:name="_Toc42025298"/>
      <w:bookmarkStart w:id="63" w:name="_Toc59716879"/>
      <w:bookmarkStart w:id="64" w:name="_Toc174638381"/>
      <w:bookmarkStart w:id="65" w:name="_Toc212823800"/>
      <w:r>
        <w:t xml:space="preserve">Table </w:t>
      </w:r>
      <w:r>
        <w:rPr>
          <w:noProof/>
        </w:rPr>
        <w:fldChar w:fldCharType="begin"/>
      </w:r>
      <w:r>
        <w:rPr>
          <w:noProof/>
        </w:rPr>
        <w:instrText xml:space="preserve"> STYLEREF 1 \s </w:instrText>
      </w:r>
      <w:r>
        <w:rPr>
          <w:noProof/>
        </w:rPr>
        <w:fldChar w:fldCharType="separate"/>
      </w:r>
      <w:r w:rsidR="00D861F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D861F6">
        <w:rPr>
          <w:noProof/>
        </w:rPr>
        <w:t>2</w:t>
      </w:r>
      <w:r>
        <w:rPr>
          <w:noProof/>
        </w:rPr>
        <w:fldChar w:fldCharType="end"/>
      </w:r>
      <w:r>
        <w:t>: CVSS Severity Ratings</w:t>
      </w:r>
      <w:bookmarkEnd w:id="59"/>
      <w:bookmarkEnd w:id="60"/>
      <w:bookmarkEnd w:id="61"/>
      <w:bookmarkEnd w:id="62"/>
      <w:bookmarkEnd w:id="63"/>
      <w:bookmarkEnd w:id="64"/>
      <w:bookmarkEnd w:id="65"/>
    </w:p>
    <w:p w14:paraId="32F3D2D2" w14:textId="4E379765"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3AF0B5C4"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66" w:name="_Toc519597063"/>
      <w:bookmarkStart w:id="67" w:name="_Ref363131828"/>
      <w:bookmarkStart w:id="68" w:name="_Ref363131834"/>
      <w:bookmarkStart w:id="69" w:name="_Ref363131840"/>
      <w:r>
        <w:br w:type="page"/>
      </w:r>
    </w:p>
    <w:p w14:paraId="668C5627" w14:textId="2BCA2F29" w:rsidR="007432C5" w:rsidRPr="00C10E7C" w:rsidRDefault="007432C5" w:rsidP="007432C5">
      <w:pPr>
        <w:pStyle w:val="Heading3"/>
      </w:pPr>
      <w:bookmarkStart w:id="70" w:name="_Toc212823792"/>
      <w:r>
        <w:lastRenderedPageBreak/>
        <w:t>Risk Resolution Timeline</w:t>
      </w:r>
      <w:bookmarkEnd w:id="66"/>
      <w:bookmarkEnd w:id="70"/>
    </w:p>
    <w:p w14:paraId="30D201C4" w14:textId="77777777" w:rsidR="007432C5" w:rsidRDefault="007432C5" w:rsidP="007432C5">
      <w:r>
        <w:t>The recommended risk resolution timeline</w:t>
      </w:r>
      <w:r w:rsidRPr="00C10E7C">
        <w:t xml:space="preserve"> are as follows:</w:t>
      </w:r>
    </w:p>
    <w:tbl>
      <w:tblPr>
        <w:tblStyle w:val="Deloitte-RiskTable"/>
        <w:tblW w:w="5000" w:type="pct"/>
        <w:tblLook w:val="04A0" w:firstRow="1" w:lastRow="0" w:firstColumn="1" w:lastColumn="0" w:noHBand="0" w:noVBand="1"/>
      </w:tblPr>
      <w:tblGrid>
        <w:gridCol w:w="1824"/>
        <w:gridCol w:w="8637"/>
      </w:tblGrid>
      <w:tr w:rsidR="007432C5" w:rsidRPr="00AC5C68" w14:paraId="4514BBB2" w14:textId="77777777" w:rsidTr="003003DB">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039A8FC1" w14:textId="77777777" w:rsidR="007432C5" w:rsidRPr="00590921" w:rsidRDefault="007432C5" w:rsidP="003003DB">
            <w:pPr>
              <w:spacing w:line="240" w:lineRule="auto"/>
              <w:jc w:val="center"/>
              <w:rPr>
                <w:b w:val="0"/>
              </w:rPr>
            </w:pPr>
            <w:r w:rsidRPr="00590921">
              <w:t>Severity</w:t>
            </w:r>
          </w:p>
        </w:tc>
        <w:tc>
          <w:tcPr>
            <w:tcW w:w="4128" w:type="pct"/>
            <w:vAlign w:val="center"/>
          </w:tcPr>
          <w:p w14:paraId="5B898088" w14:textId="77777777" w:rsidR="007432C5" w:rsidRPr="00590921" w:rsidRDefault="007432C5" w:rsidP="003003DB">
            <w:pPr>
              <w:spacing w:line="240" w:lineRule="auto"/>
              <w:jc w:val="center"/>
              <w:rPr>
                <w:b w:val="0"/>
              </w:rPr>
            </w:pPr>
            <w:r>
              <w:t>Risk Resolution Timeline</w:t>
            </w:r>
          </w:p>
        </w:tc>
      </w:tr>
      <w:tr w:rsidR="00EA7C78" w:rsidRPr="003B078B" w14:paraId="3E94FD0C" w14:textId="77777777" w:rsidTr="003003DB">
        <w:trPr>
          <w:trHeight w:val="539"/>
        </w:trPr>
        <w:tc>
          <w:tcPr>
            <w:tcW w:w="872" w:type="pct"/>
            <w:shd w:val="clear" w:color="auto" w:fill="C00000"/>
            <w:vAlign w:val="center"/>
          </w:tcPr>
          <w:p w14:paraId="477170C8" w14:textId="77777777" w:rsidR="00EA7C78" w:rsidRPr="00E94C9E" w:rsidRDefault="00EA7C78" w:rsidP="00EA7C78">
            <w:pPr>
              <w:jc w:val="center"/>
              <w:rPr>
                <w:b/>
                <w:color w:val="FFFFFF" w:themeColor="background1"/>
              </w:rPr>
            </w:pPr>
            <w:r>
              <w:rPr>
                <w:b/>
                <w:color w:val="FFFFFF" w:themeColor="background1"/>
              </w:rPr>
              <w:t>Critical</w:t>
            </w:r>
          </w:p>
        </w:tc>
        <w:tc>
          <w:tcPr>
            <w:tcW w:w="4128" w:type="pct"/>
            <w:vAlign w:val="center"/>
          </w:tcPr>
          <w:p w14:paraId="66008FAE" w14:textId="328B7812" w:rsidR="00EA7C78" w:rsidRPr="006E42EA" w:rsidRDefault="00EA7C78" w:rsidP="00EA7C78">
            <w:pPr>
              <w:jc w:val="left"/>
            </w:pPr>
            <w:r>
              <w:t>Resolved in less than 30 days (CII/SII/Internet-facing), 60 days (Others)</w:t>
            </w:r>
          </w:p>
        </w:tc>
      </w:tr>
      <w:tr w:rsidR="00EA7C78" w:rsidRPr="003B078B" w14:paraId="21340254" w14:textId="77777777" w:rsidTr="003003DB">
        <w:trPr>
          <w:trHeight w:val="539"/>
        </w:trPr>
        <w:tc>
          <w:tcPr>
            <w:tcW w:w="872" w:type="pct"/>
            <w:shd w:val="clear" w:color="auto" w:fill="FF0000"/>
            <w:vAlign w:val="center"/>
          </w:tcPr>
          <w:p w14:paraId="74BC9258" w14:textId="77777777" w:rsidR="00EA7C78" w:rsidRPr="00E94C9E" w:rsidRDefault="00EA7C78" w:rsidP="00EA7C78">
            <w:pPr>
              <w:jc w:val="center"/>
              <w:rPr>
                <w:b/>
                <w:color w:val="FFFFFF" w:themeColor="background1"/>
              </w:rPr>
            </w:pPr>
            <w:r w:rsidRPr="00E94C9E">
              <w:rPr>
                <w:b/>
                <w:color w:val="FFFFFF" w:themeColor="background1"/>
              </w:rPr>
              <w:t>High</w:t>
            </w:r>
          </w:p>
        </w:tc>
        <w:tc>
          <w:tcPr>
            <w:tcW w:w="4128" w:type="pct"/>
            <w:vAlign w:val="center"/>
          </w:tcPr>
          <w:p w14:paraId="014723C6" w14:textId="6D5D7203" w:rsidR="00EA7C78" w:rsidRPr="00B916AC" w:rsidRDefault="00EA7C78" w:rsidP="00EA7C78">
            <w:pPr>
              <w:jc w:val="left"/>
            </w:pPr>
            <w:r>
              <w:t>Resolved in less than 30 days (CII/SII/Internet-facing), 60 days (Others)</w:t>
            </w:r>
          </w:p>
        </w:tc>
      </w:tr>
      <w:tr w:rsidR="00EA7C78" w14:paraId="1340317B" w14:textId="77777777" w:rsidTr="003003DB">
        <w:trPr>
          <w:trHeight w:val="539"/>
        </w:trPr>
        <w:tc>
          <w:tcPr>
            <w:tcW w:w="872" w:type="pct"/>
            <w:shd w:val="clear" w:color="auto" w:fill="FFC000"/>
            <w:vAlign w:val="center"/>
          </w:tcPr>
          <w:p w14:paraId="634A081D" w14:textId="77777777" w:rsidR="00EA7C78" w:rsidRPr="00AE308C" w:rsidRDefault="00EA7C78" w:rsidP="00EA7C78">
            <w:pPr>
              <w:jc w:val="center"/>
              <w:rPr>
                <w:b/>
              </w:rPr>
            </w:pPr>
            <w:r>
              <w:rPr>
                <w:b/>
              </w:rPr>
              <w:t>Medium</w:t>
            </w:r>
          </w:p>
        </w:tc>
        <w:tc>
          <w:tcPr>
            <w:tcW w:w="4128" w:type="pct"/>
            <w:vAlign w:val="center"/>
          </w:tcPr>
          <w:p w14:paraId="2A261D56" w14:textId="023DAB1C" w:rsidR="00EA7C78" w:rsidRDefault="00EA7C78" w:rsidP="00EA7C78">
            <w:pPr>
              <w:jc w:val="left"/>
            </w:pPr>
            <w:r>
              <w:t xml:space="preserve">Resolved in less than 60 days (CII/SII/Internet-facing), </w:t>
            </w:r>
            <w:r w:rsidR="000B504E">
              <w:t>9</w:t>
            </w:r>
            <w:r>
              <w:t>0 days (Others)</w:t>
            </w:r>
          </w:p>
        </w:tc>
      </w:tr>
      <w:tr w:rsidR="00EA7C78" w14:paraId="2183DA40" w14:textId="77777777" w:rsidTr="003003DB">
        <w:trPr>
          <w:trHeight w:val="539"/>
        </w:trPr>
        <w:tc>
          <w:tcPr>
            <w:tcW w:w="872" w:type="pct"/>
            <w:shd w:val="clear" w:color="auto" w:fill="92D050"/>
            <w:vAlign w:val="center"/>
          </w:tcPr>
          <w:p w14:paraId="20B6E8DE" w14:textId="77777777" w:rsidR="00EA7C78" w:rsidRDefault="00EA7C78" w:rsidP="00EA7C78">
            <w:pPr>
              <w:jc w:val="center"/>
              <w:rPr>
                <w:b/>
              </w:rPr>
            </w:pPr>
            <w:r>
              <w:rPr>
                <w:b/>
              </w:rPr>
              <w:t>Low</w:t>
            </w:r>
          </w:p>
        </w:tc>
        <w:tc>
          <w:tcPr>
            <w:tcW w:w="4128" w:type="pct"/>
            <w:vAlign w:val="center"/>
          </w:tcPr>
          <w:p w14:paraId="2410546F" w14:textId="535E0A0B" w:rsidR="00EA7C78" w:rsidRPr="006E42EA" w:rsidRDefault="00EA7C78" w:rsidP="00EA7C78">
            <w:pPr>
              <w:jc w:val="left"/>
            </w:pPr>
            <w:r>
              <w:t xml:space="preserve">Resolved in less than 60 days (CII/SII/Internet-facing), </w:t>
            </w:r>
            <w:r w:rsidR="000B504E">
              <w:t>9</w:t>
            </w:r>
            <w:r>
              <w:t>0 days (Others)</w:t>
            </w:r>
          </w:p>
        </w:tc>
      </w:tr>
    </w:tbl>
    <w:p w14:paraId="097FA647" w14:textId="790AD11A" w:rsidR="007432C5" w:rsidRDefault="007432C5" w:rsidP="007432C5">
      <w:pPr>
        <w:pStyle w:val="Caption"/>
        <w:rPr>
          <w:rFonts w:asciiTheme="minorHAnsi" w:hAnsiTheme="minorHAnsi"/>
          <w:sz w:val="22"/>
        </w:rPr>
      </w:pPr>
      <w:bookmarkStart w:id="71" w:name="_Toc293300033"/>
      <w:bookmarkStart w:id="72" w:name="_Toc337046976"/>
      <w:bookmarkStart w:id="73" w:name="_Toc519597068"/>
      <w:bookmarkStart w:id="74" w:name="_Toc212823801"/>
      <w:r>
        <w:t xml:space="preserve">Table </w:t>
      </w:r>
      <w:r w:rsidR="003003DB">
        <w:rPr>
          <w:noProof/>
        </w:rPr>
        <w:fldChar w:fldCharType="begin"/>
      </w:r>
      <w:r w:rsidR="003003DB">
        <w:rPr>
          <w:noProof/>
        </w:rPr>
        <w:instrText xml:space="preserve"> STYLEREF 1 \s </w:instrText>
      </w:r>
      <w:r w:rsidR="003003DB">
        <w:rPr>
          <w:noProof/>
        </w:rPr>
        <w:fldChar w:fldCharType="separate"/>
      </w:r>
      <w:r w:rsidR="00D861F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861F6">
        <w:rPr>
          <w:noProof/>
        </w:rPr>
        <w:t>3</w:t>
      </w:r>
      <w:r w:rsidR="003003DB">
        <w:rPr>
          <w:noProof/>
        </w:rPr>
        <w:fldChar w:fldCharType="end"/>
      </w:r>
      <w:r>
        <w:t xml:space="preserve">: </w:t>
      </w:r>
      <w:bookmarkEnd w:id="71"/>
      <w:bookmarkEnd w:id="72"/>
      <w:r>
        <w:t>Risk Resolution Timeline</w:t>
      </w:r>
      <w:bookmarkEnd w:id="73"/>
      <w:bookmarkEnd w:id="74"/>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67"/>
      <w:bookmarkEnd w:id="68"/>
      <w:bookmarkEnd w:id="69"/>
    </w:p>
    <w:p w14:paraId="3F2045CA" w14:textId="7B9E2A8F" w:rsidR="00801AD6" w:rsidRDefault="00801AD6" w:rsidP="00801AD6">
      <w:pPr>
        <w:pStyle w:val="Heading1"/>
      </w:pPr>
      <w:bookmarkStart w:id="75" w:name="_Toc160454508"/>
      <w:bookmarkStart w:id="76" w:name="_Toc212823793"/>
      <w:r w:rsidRPr="009F4BA9">
        <w:lastRenderedPageBreak/>
        <w:t xml:space="preserve">Detailed Findings – </w:t>
      </w:r>
      <w:r>
        <w:t>Cloud Vulnerability Assessment</w:t>
      </w:r>
      <w:bookmarkEnd w:id="76"/>
    </w:p>
    <w:p w14:paraId="542221C3" w14:textId="671D7B88" w:rsidR="00801AD6" w:rsidRDefault="00801AD6" w:rsidP="00801AD6">
      <w:r>
        <w:t xml:space="preserve">This section of the report provides the detailed findings for the cloud application penetration testing conducted on </w:t>
      </w:r>
      <w:r>
        <w:fldChar w:fldCharType="begin"/>
      </w:r>
      <w:r>
        <w:instrText xml:space="preserve"> DOCPROPERTY  projectShortName  \* MERGEFORMAT </w:instrText>
      </w:r>
      <w:r>
        <w:fldChar w:fldCharType="separate"/>
      </w:r>
      <w:r w:rsidR="00D861F6">
        <w:t>XXX</w:t>
      </w:r>
      <w:r>
        <w:fldChar w:fldCharType="end"/>
      </w:r>
      <w:r>
        <w:t xml:space="preserve"> including quantified risk level, impact analysis and recommended practical remediation.</w:t>
      </w:r>
    </w:p>
    <w:p>
      <w:r>
        <w:t>{%p for f in findings %}</w:t>
      </w:r>
    </w:p>
    <w:p w14:paraId="52B72AF9" w14:textId="1DD4F6D6" w:rsidR="00280567" w:rsidRPr="00280567" w:rsidRDefault="00280567" w:rsidP="00874C30">
      <w:pPr>
        <w:pStyle w:val="Heading2"/>
      </w:pPr>
      <w:bookmarkStart w:id="77" w:name="_Toc212823794"/>
      <w:r w:rsidRPr="00280567">
        <w:rPr>
          <w:lang w:bidi="hi-IN"/>
        </w:rPr>
        <w:t>{{ loop.index }} - {{ f.title }}</w:t>
      </w:r>
      <w:proofErr w:type="spellStart"/>
      <w:proofErr w:type="spellEnd"/>
      <w:bookmarkEnd w:id="77"/>
    </w:p>
    <w:tbl>
      <w:tblPr>
        <w:tblStyle w:val="Deloitte-RiskTable"/>
        <w:tblW w:w="5000" w:type="pct"/>
        <w:tblLayout w:type="fixed"/>
        <w:tblLook w:val="04A0" w:firstRow="1" w:lastRow="0" w:firstColumn="1" w:lastColumn="0" w:noHBand="0" w:noVBand="1"/>
      </w:tblPr>
      <w:tblGrid>
        <w:gridCol w:w="1617"/>
        <w:gridCol w:w="1170"/>
        <w:gridCol w:w="7674"/>
      </w:tblGrid>
      <w:tr w:rsidR="00280567" w:rsidRPr="00715FAB" w14:paraId="29F314F0" w14:textId="77777777" w:rsidTr="00095168">
        <w:trPr>
          <w:cnfStyle w:val="100000000000" w:firstRow="1" w:lastRow="0" w:firstColumn="0" w:lastColumn="0" w:oddVBand="0" w:evenVBand="0" w:oddHBand="0" w:evenHBand="0" w:firstRowFirstColumn="0" w:firstRowLastColumn="0" w:lastRowFirstColumn="0" w:lastRowLastColumn="0"/>
        </w:trPr>
        <w:tc>
          <w:tcPr>
            <w:tcW w:w="773" w:type="pct"/>
            <w:vAlign w:val="center"/>
          </w:tcPr>
          <w:p w14:paraId="7769BF68" w14:textId="77777777" w:rsidR="00280567" w:rsidRPr="00715FAB" w:rsidRDefault="00280567" w:rsidP="00095168">
            <w:pPr>
              <w:jc w:val="center"/>
              <w:rPr>
                <w:b w:val="0"/>
              </w:rPr>
            </w:pPr>
            <w:r>
              <w:t xml:space="preserve">CVSS 4.0 </w:t>
            </w:r>
            <w:r w:rsidRPr="00715FAB">
              <w:t>Risk Rating</w:t>
            </w:r>
          </w:p>
        </w:tc>
        <w:tc>
          <w:tcPr>
            <w:tcW w:w="559" w:type="pct"/>
            <w:vAlign w:val="center"/>
          </w:tcPr>
          <w:p w14:paraId="2EE0E175" w14:textId="77777777" w:rsidR="00280567" w:rsidRPr="00715FAB" w:rsidRDefault="00280567" w:rsidP="00095168">
            <w:pPr>
              <w:jc w:val="center"/>
              <w:rPr>
                <w:b w:val="0"/>
              </w:rPr>
            </w:pPr>
            <w:r w:rsidRPr="00715FAB">
              <w:t>Overall Score</w:t>
            </w:r>
          </w:p>
        </w:tc>
        <w:tc>
          <w:tcPr>
            <w:tcW w:w="3668" w:type="pct"/>
            <w:vAlign w:val="center"/>
          </w:tcPr>
          <w:p w14:paraId="043615E8" w14:textId="77777777" w:rsidR="00280567" w:rsidRPr="00715FAB" w:rsidRDefault="00280567" w:rsidP="00095168">
            <w:pPr>
              <w:jc w:val="center"/>
              <w:rPr>
                <w:b w:val="0"/>
              </w:rPr>
            </w:pPr>
            <w:r w:rsidRPr="00715FAB">
              <w:t>CVSS Vector</w:t>
            </w:r>
          </w:p>
        </w:tc>
      </w:tr>
      <w:tr w:rsidR="00280567" w:rsidRPr="00715FAB" w14:paraId="05FC6B02" w14:textId="77777777" w:rsidTr="00280567">
        <w:tc>
          <w:tcPr>
            <w:tcW w:w="773" w:type="pct"/>
            <w:shd w:val="clear" w:color="auto" w:fill="FFC000"/>
            <w:vAlign w:val="center"/>
          </w:tcPr>
          <w:p w14:paraId="6D7702BE" w14:textId="62627CF5" w:rsidR="00280567" w:rsidRPr="004C44BA" w:rsidRDefault="00280567" w:rsidP="00095168">
            <w:pPr>
              <w:jc w:val="center"/>
              <w:rPr>
                <w:b/>
                <w:szCs w:val="17"/>
              </w:rPr>
            </w:pPr>
            <w:r>
              <w:rPr>
                <w:b/>
                <w:szCs w:val="17"/>
              </w:rPr>
              <w:t>Medium</w:t>
            </w:r>
          </w:p>
        </w:tc>
        <w:tc>
          <w:tcPr>
            <w:tcW w:w="559" w:type="pct"/>
            <w:shd w:val="clear" w:color="auto" w:fill="F2F2F2" w:themeFill="background1" w:themeFillShade="F2"/>
            <w:vAlign w:val="center"/>
          </w:tcPr>
          <w:p w14:paraId="09B11EC6" w14:textId="0E0E41CB" w:rsidR="00280567" w:rsidRPr="00715FAB" w:rsidRDefault="00280567" w:rsidP="00095168">
            <w:pPr>
              <w:jc w:val="center"/>
              <w:rPr>
                <w:szCs w:val="17"/>
              </w:rPr>
            </w:pPr>
          </w:p>
        </w:tc>
        <w:tc>
          <w:tcPr>
            <w:tcW w:w="3668" w:type="pct"/>
            <w:shd w:val="clear" w:color="auto" w:fill="F2F2F2" w:themeFill="background1" w:themeFillShade="F2"/>
            <w:vAlign w:val="center"/>
          </w:tcPr>
          <w:p w14:paraId="6AF64D32" w14:textId="53FEB840" w:rsidR="00280567" w:rsidRPr="00715FAB" w:rsidRDefault="00280567" w:rsidP="00095168">
            <w:pPr>
              <w:jc w:val="center"/>
              <w:rPr>
                <w:szCs w:val="17"/>
              </w:rPr>
            </w:pPr>
          </w:p>
        </w:tc>
      </w:tr>
    </w:tbl>
    <w:p w14:paraId="640B61FB" w14:textId="749D9B2D" w:rsidR="004F468F" w:rsidRDefault="004F468F" w:rsidP="004F468F">
      <w:pPr>
        <w:pStyle w:val="SubHeading"/>
        <w:rPr>
          <w:rStyle w:val="Strong"/>
        </w:rPr>
      </w:pPr>
      <w:r>
        <w:rPr>
          <w:rStyle w:val="Strong"/>
        </w:rPr>
        <w:t>Affected Resource</w:t>
      </w:r>
      <w:r>
        <w:rPr>
          <w:rStyle w:val="Strong"/>
        </w:rPr>
        <w:t>(</w:t>
      </w:r>
      <w:r>
        <w:rPr>
          <w:rStyle w:val="Strong"/>
        </w:rPr>
        <w:t>s</w:t>
      </w:r>
      <w:r>
        <w:rPr>
          <w:rStyle w:val="Strong"/>
        </w:rPr>
        <w:t>)</w:t>
      </w:r>
      <w:r>
        <w:rPr>
          <w:rStyle w:val="Strong"/>
        </w:rPr>
        <w:t>/Instance</w:t>
      </w:r>
      <w:r>
        <w:rPr>
          <w:rStyle w:val="Strong"/>
        </w:rPr>
        <w:t>(</w:t>
      </w:r>
      <w:r>
        <w:rPr>
          <w:rStyle w:val="Strong"/>
        </w:rPr>
        <w:t>s</w:t>
      </w:r>
      <w:r>
        <w:rPr>
          <w:rStyle w:val="Strong"/>
        </w:rPr>
        <w:t>)</w:t>
      </w:r>
    </w:p>
    <w:p w14:paraId="23BAB3BA" w14:textId="77777777" w:rsidR="004F468F" w:rsidRPr="00280567" w:rsidRDefault="004F468F" w:rsidP="004F468F">
      <w:pPr>
        <w:pStyle w:val="ListParagraph"/>
        <w:numPr>
          <w:ilvl w:val="0"/>
          <w:numId w:val="5"/>
        </w:numPr>
        <w:rPr>
          <w:lang w:val="en-AU" w:eastAsia="en-US"/>
        </w:rPr>
      </w:pPr>
      <w:proofErr w:type="gramStart"/>
      <w:r w:rsidRPr="004F468F">
        <w:rPr>
          <w:lang w:val="en-AU" w:eastAsia="en-US"/>
        </w:rPr>
        <w:t>arn:aws</w:t>
      </w:r>
      <w:proofErr w:type="gramEnd"/>
      <w:r w:rsidRPr="004F468F">
        <w:rPr>
          <w:lang w:val="en-AU" w:eastAsia="en-US"/>
        </w:rPr>
        <w:t>:cloudtrail:ap-southeast-1:275104344024:trail/prd-goventry-cis-cloudtrail</w:t>
      </w:r>
    </w:p>
    <w:p w14:paraId="383422C3" w14:textId="48D60E80" w:rsidR="00280567" w:rsidRPr="00B51B39" w:rsidRDefault="00280567" w:rsidP="00280567">
      <w:pPr>
        <w:pStyle w:val="SubHeading"/>
        <w:rPr>
          <w:b w:val="0"/>
          <w:bCs/>
          <w:color w:val="auto"/>
        </w:rPr>
      </w:pPr>
      <w:r w:rsidRPr="007D2235">
        <w:rPr>
          <w:rStyle w:val="Strong"/>
        </w:rPr>
        <w:t>Observations</w:t>
      </w:r>
    </w:p>
    <w:p w14:paraId="5E03BA97" w14:textId="77777777" w:rsidR="004F468F" w:rsidRPr="004F468F" w:rsidRDefault="00280567" w:rsidP="004F468F">
      <w:pPr>
        <w:pStyle w:val="SecObsBold"/>
        <w:rPr>
          <w:b w:val="0"/>
          <w:szCs w:val="18"/>
          <w:lang w:val="en-US"/>
        </w:rPr>
      </w:pPr>
      <w:r w:rsidRPr="004F468F">
        <w:rPr>
          <w:b w:val="0"/>
          <w:szCs w:val="18"/>
          <w:lang w:val="en-US"/>
        </w:rPr>
        <w:t>{{ f.description }}</w:t>
      </w:r>
      <w:proofErr w:type="spellStart"/>
      <w:proofErr w:type="spellEnd"/>
      <w:proofErr w:type="spellStart"/>
      <w:proofErr w:type="spellEnd"/>
      <w:proofErr w:type="spellStart"/>
      <w:proofErr w:type="spellEnd"/>
      <w:proofErr w:type="spellStart"/>
      <w:proofErr w:type="spellEnd"/>
    </w:p>
    <w:p w14:paraId="00958448" w14:textId="77777777" w:rsidR="004F468F" w:rsidRDefault="004F468F" w:rsidP="004F468F">
      <w:pPr>
        <w:pStyle w:val="SecObsBold"/>
        <w:ind w:left="720"/>
        <w:rPr>
          <w:b w:val="0"/>
          <w:szCs w:val="18"/>
          <w:lang w:val="en-US"/>
        </w:rPr>
      </w:pPr>
    </w:p>
    <w:p w14:paraId="164B4D76" w14:textId="0DDA08EF" w:rsidR="004F468F" w:rsidRPr="004F468F" w:rsidRDefault="004F468F" w:rsidP="004F468F">
      <w:pPr>
        <w:pStyle w:val="SecObsBold"/>
        <w:ind w:left="720"/>
        <w:rPr>
          <w:b w:val="0"/>
          <w:szCs w:val="18"/>
          <w:lang w:val="en-US"/>
        </w:rPr>
      </w:pPr>
      <w:r w:rsidRPr="004F468F">
        <w:rPr>
          <w:b w:val="0"/>
          <w:szCs w:val="18"/>
          <w:lang w:val="en-US"/>
        </w:rPr>
        <w:t>"</w:t>
      </w:r>
      <w:proofErr w:type="spellStart"/>
      <w:r w:rsidRPr="004F468F">
        <w:rPr>
          <w:b w:val="0"/>
          <w:szCs w:val="18"/>
          <w:lang w:val="en-US"/>
        </w:rPr>
        <w:t>filterPattern</w:t>
      </w:r>
      <w:proofErr w:type="spellEnd"/>
      <w:r w:rsidRPr="004F468F">
        <w:rPr>
          <w:b w:val="0"/>
          <w:szCs w:val="18"/>
          <w:lang w:val="en-US"/>
        </w:rPr>
        <w:t xml:space="preserve">": </w:t>
      </w:r>
      <w:proofErr w:type="gramStart"/>
      <w:r w:rsidRPr="004F468F">
        <w:rPr>
          <w:b w:val="0"/>
          <w:szCs w:val="18"/>
          <w:lang w:val="en-US"/>
        </w:rPr>
        <w:t>"{ (</w:t>
      </w:r>
      <w:proofErr w:type="gramEnd"/>
      <w:r w:rsidRPr="004F468F">
        <w:rPr>
          <w:b w:val="0"/>
          <w:szCs w:val="18"/>
          <w:lang w:val="en-US"/>
        </w:rPr>
        <w:t>$.</w:t>
      </w:r>
      <w:proofErr w:type="spellStart"/>
      <w:r w:rsidRPr="004F468F">
        <w:rPr>
          <w:b w:val="0"/>
          <w:szCs w:val="18"/>
          <w:lang w:val="en-US"/>
        </w:rPr>
        <w:t>errorCode</w:t>
      </w:r>
      <w:proofErr w:type="spellEnd"/>
      <w:r w:rsidRPr="004F468F">
        <w:rPr>
          <w:b w:val="0"/>
          <w:szCs w:val="18"/>
          <w:lang w:val="en-US"/>
        </w:rPr>
        <w:t xml:space="preserve"> = *</w:t>
      </w:r>
      <w:proofErr w:type="spellStart"/>
      <w:r w:rsidRPr="004F468F">
        <w:rPr>
          <w:b w:val="0"/>
          <w:szCs w:val="18"/>
          <w:lang w:val="en-US"/>
        </w:rPr>
        <w:t>UnauthorizedOperation</w:t>
      </w:r>
      <w:proofErr w:type="spellEnd"/>
      <w:r w:rsidRPr="004F468F">
        <w:rPr>
          <w:b w:val="0"/>
          <w:szCs w:val="18"/>
          <w:lang w:val="en-US"/>
        </w:rPr>
        <w:t>) || ($.</w:t>
      </w:r>
      <w:proofErr w:type="spellStart"/>
      <w:r w:rsidRPr="004F468F">
        <w:rPr>
          <w:b w:val="0"/>
          <w:szCs w:val="18"/>
          <w:lang w:val="en-US"/>
        </w:rPr>
        <w:t>errorCode</w:t>
      </w:r>
      <w:proofErr w:type="spellEnd"/>
      <w:r w:rsidRPr="004F468F">
        <w:rPr>
          <w:b w:val="0"/>
          <w:szCs w:val="18"/>
          <w:lang w:val="en-US"/>
        </w:rPr>
        <w:t xml:space="preserve"> = </w:t>
      </w:r>
    </w:p>
    <w:p w14:paraId="61E776B1" w14:textId="77777777" w:rsidR="004F468F" w:rsidRPr="004F468F" w:rsidRDefault="004F468F" w:rsidP="004F468F">
      <w:pPr>
        <w:pStyle w:val="SecObsBold"/>
        <w:ind w:left="720"/>
        <w:rPr>
          <w:b w:val="0"/>
          <w:szCs w:val="18"/>
          <w:lang w:val="en-US"/>
        </w:rPr>
      </w:pPr>
      <w:proofErr w:type="spellStart"/>
      <w:r w:rsidRPr="004F468F">
        <w:rPr>
          <w:b w:val="0"/>
          <w:szCs w:val="18"/>
          <w:lang w:val="en-US"/>
        </w:rPr>
        <w:t>AccessDenied</w:t>
      </w:r>
      <w:proofErr w:type="spellEnd"/>
      <w:r w:rsidRPr="004F468F">
        <w:rPr>
          <w:b w:val="0"/>
          <w:szCs w:val="18"/>
          <w:lang w:val="en-US"/>
        </w:rPr>
        <w:t>*) || (</w:t>
      </w:r>
      <w:proofErr w:type="gramStart"/>
      <w:r w:rsidRPr="004F468F">
        <w:rPr>
          <w:b w:val="0"/>
          <w:szCs w:val="18"/>
          <w:lang w:val="en-US"/>
        </w:rPr>
        <w:t>$.</w:t>
      </w:r>
      <w:proofErr w:type="spellStart"/>
      <w:r w:rsidRPr="004F468F">
        <w:rPr>
          <w:b w:val="0"/>
          <w:szCs w:val="18"/>
          <w:lang w:val="en-US"/>
        </w:rPr>
        <w:t>sourceIPAddress</w:t>
      </w:r>
      <w:proofErr w:type="spellEnd"/>
      <w:r w:rsidRPr="004F468F">
        <w:rPr>
          <w:b w:val="0"/>
          <w:szCs w:val="18"/>
          <w:lang w:val="en-US"/>
        </w:rPr>
        <w:t>!=delivery.logs.amazonaws.com</w:t>
      </w:r>
      <w:proofErr w:type="gramEnd"/>
      <w:r w:rsidRPr="004F468F">
        <w:rPr>
          <w:b w:val="0"/>
          <w:szCs w:val="18"/>
          <w:lang w:val="en-US"/>
        </w:rPr>
        <w:t xml:space="preserve">) || </w:t>
      </w:r>
    </w:p>
    <w:p w14:paraId="6C13A761" w14:textId="07C14171" w:rsidR="00280567" w:rsidRDefault="004F468F" w:rsidP="004F468F">
      <w:pPr>
        <w:pStyle w:val="SecObsBold"/>
        <w:spacing w:after="120" w:line="280" w:lineRule="atLeast"/>
        <w:ind w:left="720"/>
        <w:rPr>
          <w:b w:val="0"/>
          <w:bCs/>
          <w:szCs w:val="18"/>
        </w:rPr>
      </w:pPr>
      <w:r w:rsidRPr="004F468F">
        <w:rPr>
          <w:b w:val="0"/>
          <w:szCs w:val="18"/>
          <w:lang w:val="en-US"/>
        </w:rPr>
        <w:t>(</w:t>
      </w:r>
      <w:proofErr w:type="gramStart"/>
      <w:r w:rsidRPr="004F468F">
        <w:rPr>
          <w:b w:val="0"/>
          <w:szCs w:val="18"/>
          <w:lang w:val="en-US"/>
        </w:rPr>
        <w:t>$.</w:t>
      </w:r>
      <w:proofErr w:type="spellStart"/>
      <w:r w:rsidRPr="004F468F">
        <w:rPr>
          <w:b w:val="0"/>
          <w:szCs w:val="18"/>
          <w:lang w:val="en-US"/>
        </w:rPr>
        <w:t>eventName</w:t>
      </w:r>
      <w:proofErr w:type="spellEnd"/>
      <w:proofErr w:type="gramEnd"/>
      <w:r w:rsidRPr="004F468F">
        <w:rPr>
          <w:b w:val="0"/>
          <w:szCs w:val="18"/>
          <w:lang w:val="en-US"/>
        </w:rPr>
        <w:t>!=</w:t>
      </w:r>
      <w:proofErr w:type="spellStart"/>
      <w:r w:rsidRPr="004F468F">
        <w:rPr>
          <w:b w:val="0"/>
          <w:szCs w:val="18"/>
          <w:lang w:val="en-US"/>
        </w:rPr>
        <w:t>HeadBucket</w:t>
      </w:r>
      <w:proofErr w:type="spellEnd"/>
      <w:r w:rsidRPr="004F468F">
        <w:rPr>
          <w:b w:val="0"/>
          <w:szCs w:val="18"/>
          <w:lang w:val="en-US"/>
        </w:rPr>
        <w:t>) }",</w:t>
      </w:r>
    </w:p>
    <w:p w14:paraId="76B24250" w14:textId="77777777" w:rsidR="00280567" w:rsidRPr="007D2235" w:rsidRDefault="00280567" w:rsidP="00280567">
      <w:pPr>
        <w:pStyle w:val="SubHeading"/>
        <w:rPr>
          <w:rStyle w:val="Strong"/>
          <w:b w:val="0"/>
          <w:bCs/>
        </w:rPr>
      </w:pPr>
      <w:r w:rsidRPr="007D2235">
        <w:rPr>
          <w:rStyle w:val="Strong"/>
        </w:rPr>
        <w:t>Implications</w:t>
      </w:r>
    </w:p>
    <w:p w14:paraId="2F600860" w14:textId="77777777" w:rsidR="00280567" w:rsidRDefault="00280567" w:rsidP="00280567">
      <w:pPr>
        <w:pStyle w:val="SecObsNormal"/>
        <w:spacing w:before="120" w:after="120" w:line="280" w:lineRule="atLeast"/>
        <w:rPr>
          <w:szCs w:val="18"/>
          <w:lang w:val="en-US"/>
        </w:rPr>
      </w:pPr>
      <w:r w:rsidRPr="00D87B7E">
        <w:rPr>
          <w:szCs w:val="18"/>
          <w:lang w:val="en-US"/>
        </w:rPr>
        <w:t>{{ f.impact }}</w:t>
      </w:r>
    </w:p>
    <w:p w14:paraId="76E93D69" w14:textId="77777777" w:rsidR="00280567" w:rsidRDefault="00280567" w:rsidP="00280567">
      <w:pPr>
        <w:pStyle w:val="SubHeading"/>
        <w:rPr>
          <w:rStyle w:val="Strong"/>
          <w:b w:val="0"/>
          <w:bCs/>
        </w:rPr>
      </w:pPr>
      <w:r w:rsidRPr="007D2235">
        <w:rPr>
          <w:rStyle w:val="Strong"/>
        </w:rPr>
        <w:t>Recommendations</w:t>
      </w:r>
    </w:p>
    <w:p w14:paraId="54F37167" w14:textId="45EA315A" w:rsidR="00280567" w:rsidRPr="00BC0461" w:rsidRDefault="004F468F" w:rsidP="004F468F">
      <w:pPr>
        <w:pStyle w:val="SecObsNormal"/>
        <w:spacing w:before="120" w:after="120" w:line="280" w:lineRule="atLeast"/>
        <w:rPr>
          <w:szCs w:val="18"/>
        </w:rPr>
      </w:pPr>
      <w:r w:rsidRPr="004F468F">
        <w:rPr>
          <w:szCs w:val="18"/>
        </w:rPr>
        <w:t>{{ f.remediation }}</w:t>
      </w:r>
    </w:p>
    <w:p w14:paraId="1A526625" w14:textId="77777777" w:rsidR="00280567" w:rsidRDefault="00280567" w:rsidP="00280567">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280567" w14:paraId="41B6B184" w14:textId="77777777" w:rsidTr="00095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6625583B" w14:textId="77777777" w:rsidR="00280567" w:rsidRPr="00373EE5" w:rsidRDefault="00280567" w:rsidP="00095168">
            <w:pPr>
              <w:rPr>
                <w:b w:val="0"/>
                <w:lang w:val="en-AU" w:eastAsia="en-US"/>
              </w:rPr>
            </w:pPr>
            <w:r>
              <w:t>{{ f.client_statement }}</w:t>
            </w:r>
          </w:p>
        </w:tc>
      </w:tr>
    </w:tbl>
    <w:p w14:paraId="18C4E5E1" w14:textId="77777777" w:rsidR="00280567" w:rsidRDefault="00280567" w:rsidP="00280567">
      <w:pPr>
        <w:pStyle w:val="SubHeading"/>
        <w:rPr>
          <w:rStyle w:val="Strong"/>
        </w:rPr>
      </w:pPr>
      <w:r>
        <w:rPr>
          <w:rStyle w:val="Strong"/>
        </w:rPr>
        <w:t>Status</w:t>
      </w:r>
    </w:p>
    <w:p w14:paraId="54B3A2CF" w14:textId="1C53547F" w:rsidR="00280567" w:rsidRPr="00AE44D1" w:rsidRDefault="00AE44D1" w:rsidP="00280567">
      <w:pPr>
        <w:spacing w:before="0"/>
        <w:rPr>
          <w:lang w:val="en-AU" w:eastAsia="en-US"/>
        </w:rPr>
      </w:pPr>
      <w:r w:rsidRPr="00AE44D1">
        <w:rPr>
          <w:lang w:val="en-AU" w:eastAsia="en-US"/>
        </w:rPr>
        <w:t>{{ f.status }}</w:t>
      </w:r>
    </w:p>
    <w:p w14:paraId="0A79B046" w14:textId="77777777" w:rsidR="00280567" w:rsidRDefault="00280567" w:rsidP="00280567">
      <w:pPr>
        <w:pStyle w:val="SubHeading"/>
        <w:rPr>
          <w:rStyle w:val="Strong"/>
          <w:b w:val="0"/>
          <w:bCs/>
        </w:rPr>
      </w:pPr>
      <w:r>
        <w:rPr>
          <w:rStyle w:val="Strong"/>
        </w:rPr>
        <w:t>Follow Up Observations</w:t>
      </w:r>
    </w:p>
    <w:p w14:paraId="796C356F" w14:textId="07A5F2A5" w:rsidR="00280567" w:rsidRDefault="004F468F" w:rsidP="00280567">
      <w:pPr>
        <w:pStyle w:val="SecObsNormal"/>
        <w:spacing w:before="120" w:after="120" w:line="280" w:lineRule="atLeast"/>
        <w:rPr>
          <w:rStyle w:val="Strong"/>
          <w:bCs/>
        </w:rPr>
      </w:pPr>
      <w:r>
        <w:rPr>
          <w:szCs w:val="18"/>
          <w:lang w:val="en-US"/>
        </w:rPr>
        <w:t>{{ f.retest_notes }}</w:t>
      </w:r>
    </w:p>
    <w:p w14:paraId="3BA4042E" w14:textId="77777777" w:rsidR="004F468F" w:rsidRDefault="004F468F">
      <w:pPr>
        <w:spacing w:before="0" w:after="200" w:line="276" w:lineRule="auto"/>
        <w:jc w:val="left"/>
        <w:rPr>
          <w:rStyle w:val="Strong"/>
          <w:rFonts w:eastAsia="PMingLiU" w:cs="Times New Roman"/>
          <w:b/>
          <w:szCs w:val="20"/>
          <w:lang w:val="en-AU" w:eastAsia="en-US"/>
        </w:rPr>
      </w:pPr>
      <w:r>
        <w:rPr>
          <w:rStyle w:val="Strong"/>
        </w:rPr>
        <w:br w:type="page"/>
      </w:r>
    </w:p>
    <w:p w14:paraId="2F70202B" w14:textId="214A54CD" w:rsidR="004F468F" w:rsidRDefault="004F468F" w:rsidP="004F468F">
      <w:pPr>
        <w:pStyle w:val="SubHeading"/>
        <w:rPr>
          <w:rStyle w:val="Strong"/>
          <w:b w:val="0"/>
          <w:bCs/>
        </w:rPr>
      </w:pPr>
      <w:r>
        <w:rPr>
          <w:rStyle w:val="Strong"/>
        </w:rPr>
        <w:lastRenderedPageBreak/>
        <w:t>Follow Up Screenshots</w:t>
      </w:r>
    </w:p>
    <w:p w14:paraId="7B8ECFBC" w14:textId="3353EF0A" w:rsidR="004F468F" w:rsidRDefault="00AE44D1" w:rsidP="004F468F">
      <w:pPr>
        <w:jc w:val="center"/>
        <w:rPr>
          <w:lang w:val="en-AU" w:eastAsia="en-US"/>
        </w:rPr>
      </w:pPr>
      <w:r>
        <w:rPr>
          <w:noProof/>
          <w:lang w:val="en-AU" w:eastAsia="en-US"/>
        </w:rPr>
        <w:t>{% for img in f.retest_objs %}{{ img }}{% endfor %}</w:t>
      </w:r>
    </w:p>
    <w:p w14:paraId="30C44F64" w14:textId="45F67313" w:rsidR="004F468F" w:rsidRDefault="004F468F" w:rsidP="004F468F">
      <w:pPr>
        <w:pStyle w:val="Caption"/>
        <w:spacing w:before="0"/>
      </w:pPr>
      <w:bookmarkStart w:id="78" w:name="_Toc207814318"/>
      <w:bookmarkStart w:id="79" w:name="_Toc208316488"/>
      <w:bookmarkStart w:id="80" w:name="_Toc212823802"/>
      <w:r>
        <w:t>Figure {{ loop.index }}-retest: {{ f.title }}</w:t>
      </w:r>
      <w:bookmarkEnd w:id="78"/>
      <w:bookmarkEnd w:id="79"/>
      <w:bookmarkEnd w:id="80"/>
    </w:p>
    <w:p w14:paraId="6A970824" w14:textId="77777777" w:rsidR="00801AD6" w:rsidRDefault="00801AD6">
      <w:pPr>
        <w:spacing w:before="0" w:after="200" w:line="276" w:lineRule="auto"/>
        <w:jc w:val="left"/>
        <w:rPr>
          <w:rFonts w:eastAsiaTheme="majorEastAsia" w:cstheme="majorBidi"/>
          <w:bCs/>
          <w:color w:val="81BC00" w:themeColor="accent2"/>
          <w:sz w:val="28"/>
          <w:szCs w:val="28"/>
        </w:rPr>
      </w:pPr>
      <w:r>
        <w:br w:type="page"/>
      </w:r>
    </w:p>
    <w:p>
      <w:r>
        <w:t>{%p endfor %}</w:t>
      </w:r>
    </w:p>
    <w:p w14:paraId="2713A793" w14:textId="7DD3A0CA" w:rsidR="00465497" w:rsidRDefault="00465497" w:rsidP="00465497">
      <w:pPr>
        <w:pStyle w:val="Heading1"/>
      </w:pPr>
      <w:bookmarkStart w:id="81" w:name="_Toc212823795"/>
      <w:r w:rsidRPr="009F4BA9">
        <w:lastRenderedPageBreak/>
        <w:t xml:space="preserve">Detailed Findings – </w:t>
      </w:r>
      <w:r w:rsidR="00C96077">
        <w:t>Cloud Penetration Testing</w:t>
      </w:r>
      <w:bookmarkEnd w:id="75"/>
      <w:bookmarkEnd w:id="81"/>
    </w:p>
    <w:p w14:paraId="38108B31" w14:textId="70601A55" w:rsidR="00465497" w:rsidRDefault="00465497" w:rsidP="00465497">
      <w:r>
        <w:t xml:space="preserve">This section of the report provides the detailed findings for the </w:t>
      </w:r>
      <w:r w:rsidR="006D2FA7">
        <w:t>cloud</w:t>
      </w:r>
      <w:r>
        <w:t xml:space="preserve"> application penetration testing conducted on </w:t>
      </w:r>
      <w:r w:rsidR="00D861F6">
        <w:fldChar w:fldCharType="begin"/>
      </w:r>
      <w:r w:rsidR="00D861F6">
        <w:instrText xml:space="preserve"> DOCPROPERTY  projectShortName  \* MERGEFORMAT </w:instrText>
      </w:r>
      <w:r w:rsidR="00D861F6">
        <w:fldChar w:fldCharType="separate"/>
      </w:r>
      <w:r w:rsidR="00D861F6">
        <w:t>XXX</w:t>
      </w:r>
      <w:r w:rsidR="00D861F6">
        <w:fldChar w:fldCharType="end"/>
      </w:r>
      <w:r>
        <w:t xml:space="preserve"> including quantified risk level, impact analysis and recommended practical remediation.</w:t>
      </w:r>
    </w:p>
    <w:p w14:paraId="63646B90" w14:textId="1E7F6A27" w:rsidR="00012CD7" w:rsidRPr="00012CD7" w:rsidRDefault="00012CD7" w:rsidP="00012CD7">
      <w:pPr>
        <w:pStyle w:val="Heading2"/>
      </w:pPr>
      <w:bookmarkStart w:id="82" w:name="_Toc212823796"/>
      <w:r w:rsidRPr="00012CD7">
        <w:t>Excessive Permissions Leading to Privilege Escalation via Lambda and IAM Misconfiguration</w:t>
      </w:r>
      <w:bookmarkEnd w:id="82"/>
    </w:p>
    <w:tbl>
      <w:tblPr>
        <w:tblStyle w:val="Deloitte-RiskTable"/>
        <w:tblW w:w="5000" w:type="pct"/>
        <w:tblLayout w:type="fixed"/>
        <w:tblLook w:val="04A0" w:firstRow="1" w:lastRow="0" w:firstColumn="1" w:lastColumn="0" w:noHBand="0" w:noVBand="1"/>
      </w:tblPr>
      <w:tblGrid>
        <w:gridCol w:w="1617"/>
        <w:gridCol w:w="1170"/>
        <w:gridCol w:w="7674"/>
      </w:tblGrid>
      <w:tr w:rsidR="00014AD1" w:rsidRPr="00715FAB" w14:paraId="075832F1" w14:textId="3A2779C6" w:rsidTr="00014AD1">
        <w:trPr>
          <w:cnfStyle w:val="100000000000" w:firstRow="1" w:lastRow="0" w:firstColumn="0" w:lastColumn="0" w:oddVBand="0" w:evenVBand="0" w:oddHBand="0" w:evenHBand="0" w:firstRowFirstColumn="0" w:firstRowLastColumn="0" w:lastRowFirstColumn="0" w:lastRowLastColumn="0"/>
        </w:trPr>
        <w:tc>
          <w:tcPr>
            <w:tcW w:w="773" w:type="pct"/>
            <w:vAlign w:val="center"/>
          </w:tcPr>
          <w:p w14:paraId="62C4A515" w14:textId="329650A8" w:rsidR="00014AD1" w:rsidRPr="00715FAB" w:rsidRDefault="00014AD1" w:rsidP="00925DDE">
            <w:pPr>
              <w:jc w:val="center"/>
              <w:rPr>
                <w:b w:val="0"/>
              </w:rPr>
            </w:pPr>
            <w:r>
              <w:t xml:space="preserve">CVSS 4.0 </w:t>
            </w:r>
            <w:r w:rsidRPr="00715FAB">
              <w:t>Risk Rating</w:t>
            </w:r>
          </w:p>
        </w:tc>
        <w:tc>
          <w:tcPr>
            <w:tcW w:w="559" w:type="pct"/>
            <w:vAlign w:val="center"/>
          </w:tcPr>
          <w:p w14:paraId="2CFE060C" w14:textId="77777777" w:rsidR="00014AD1" w:rsidRPr="00715FAB" w:rsidRDefault="00014AD1" w:rsidP="00925DDE">
            <w:pPr>
              <w:jc w:val="center"/>
              <w:rPr>
                <w:b w:val="0"/>
              </w:rPr>
            </w:pPr>
            <w:r w:rsidRPr="00715FAB">
              <w:t>Overall Score</w:t>
            </w:r>
          </w:p>
        </w:tc>
        <w:tc>
          <w:tcPr>
            <w:tcW w:w="3668" w:type="pct"/>
            <w:vAlign w:val="center"/>
          </w:tcPr>
          <w:p w14:paraId="283AD806" w14:textId="77777777" w:rsidR="00014AD1" w:rsidRPr="00715FAB" w:rsidRDefault="00014AD1" w:rsidP="00925DDE">
            <w:pPr>
              <w:jc w:val="center"/>
              <w:rPr>
                <w:b w:val="0"/>
              </w:rPr>
            </w:pPr>
            <w:r w:rsidRPr="00715FAB">
              <w:t>CVSS Vector</w:t>
            </w:r>
          </w:p>
        </w:tc>
      </w:tr>
      <w:tr w:rsidR="00014AD1" w:rsidRPr="00715FAB" w14:paraId="0510F5D4" w14:textId="5D182FF6" w:rsidTr="00014AD1">
        <w:tc>
          <w:tcPr>
            <w:tcW w:w="773" w:type="pct"/>
            <w:shd w:val="clear" w:color="auto" w:fill="FF0000"/>
            <w:vAlign w:val="center"/>
          </w:tcPr>
          <w:p w14:paraId="5DA6F927" w14:textId="07BEBDF2" w:rsidR="00014AD1" w:rsidRPr="004C44BA" w:rsidRDefault="00014AD1" w:rsidP="00925DDE">
            <w:pPr>
              <w:jc w:val="center"/>
              <w:rPr>
                <w:b/>
                <w:szCs w:val="17"/>
              </w:rPr>
            </w:pPr>
            <w:r w:rsidRPr="00280567">
              <w:rPr>
                <w:b/>
                <w:color w:val="FFFFFF" w:themeColor="background1"/>
                <w:szCs w:val="17"/>
              </w:rPr>
              <w:t>High</w:t>
            </w:r>
          </w:p>
        </w:tc>
        <w:tc>
          <w:tcPr>
            <w:tcW w:w="559" w:type="pct"/>
            <w:shd w:val="clear" w:color="auto" w:fill="F2F2F2" w:themeFill="background1" w:themeFillShade="F2"/>
            <w:vAlign w:val="center"/>
          </w:tcPr>
          <w:p w14:paraId="69B13072" w14:textId="315E89C2" w:rsidR="00014AD1" w:rsidRPr="00715FAB" w:rsidRDefault="00014AD1" w:rsidP="00925DDE">
            <w:pPr>
              <w:jc w:val="center"/>
              <w:rPr>
                <w:szCs w:val="17"/>
              </w:rPr>
            </w:pPr>
            <w:r>
              <w:rPr>
                <w:szCs w:val="17"/>
              </w:rPr>
              <w:t>7.7</w:t>
            </w:r>
          </w:p>
        </w:tc>
        <w:tc>
          <w:tcPr>
            <w:tcW w:w="3668" w:type="pct"/>
            <w:shd w:val="clear" w:color="auto" w:fill="F2F2F2" w:themeFill="background1" w:themeFillShade="F2"/>
            <w:vAlign w:val="center"/>
          </w:tcPr>
          <w:p w14:paraId="4D9C791A" w14:textId="56B049E6" w:rsidR="00014AD1" w:rsidRPr="00715FAB" w:rsidRDefault="00014AD1" w:rsidP="00925DDE">
            <w:pPr>
              <w:jc w:val="center"/>
              <w:rPr>
                <w:szCs w:val="17"/>
              </w:rPr>
            </w:pPr>
            <w:r>
              <w:t>CVSS:4.0/</w:t>
            </w:r>
            <w:proofErr w:type="gramStart"/>
            <w:r w:rsidRPr="00F1127D">
              <w:t>AV:N</w:t>
            </w:r>
            <w:proofErr w:type="gramEnd"/>
            <w:r w:rsidRPr="00F1127D">
              <w:t>/AC:L/AT:P/PR:L/UI:N/VC:H/VI:H/VA:H/SC:N/SI:N/SA:N</w:t>
            </w:r>
            <w:r>
              <w:t>/E:A</w:t>
            </w:r>
          </w:p>
        </w:tc>
      </w:tr>
    </w:tbl>
    <w:p w14:paraId="2ACBF715" w14:textId="77777777" w:rsidR="00465497" w:rsidRPr="00B51B39" w:rsidRDefault="00465497" w:rsidP="00465497">
      <w:pPr>
        <w:pStyle w:val="SubHeading"/>
        <w:rPr>
          <w:b w:val="0"/>
          <w:bCs/>
          <w:color w:val="auto"/>
        </w:rPr>
      </w:pPr>
      <w:r w:rsidRPr="007D2235">
        <w:rPr>
          <w:rStyle w:val="Strong"/>
        </w:rPr>
        <w:t>Observations</w:t>
      </w:r>
    </w:p>
    <w:p w14:paraId="36B9898B" w14:textId="77777777" w:rsidR="00FA44D8" w:rsidRDefault="00FA44D8" w:rsidP="00F95758">
      <w:pPr>
        <w:pStyle w:val="SecObsBold"/>
        <w:spacing w:after="120" w:line="280" w:lineRule="atLeast"/>
        <w:rPr>
          <w:b w:val="0"/>
          <w:bCs/>
          <w:szCs w:val="18"/>
        </w:rPr>
      </w:pPr>
      <w:r w:rsidRPr="003F6B16">
        <w:rPr>
          <w:b w:val="0"/>
          <w:bCs/>
          <w:szCs w:val="18"/>
        </w:rPr>
        <w:t>The “role/</w:t>
      </w:r>
      <w:proofErr w:type="spellStart"/>
      <w:r w:rsidRPr="003F6B16">
        <w:rPr>
          <w:b w:val="0"/>
          <w:bCs/>
          <w:szCs w:val="18"/>
        </w:rPr>
        <w:t>sgts</w:t>
      </w:r>
      <w:proofErr w:type="spellEnd"/>
      <w:r w:rsidRPr="003F6B16">
        <w:rPr>
          <w:b w:val="0"/>
          <w:bCs/>
          <w:szCs w:val="18"/>
        </w:rPr>
        <w:t>-</w:t>
      </w:r>
      <w:proofErr w:type="spellStart"/>
      <w:r w:rsidRPr="003F6B16">
        <w:rPr>
          <w:b w:val="0"/>
          <w:bCs/>
          <w:szCs w:val="18"/>
        </w:rPr>
        <w:t>gitlab</w:t>
      </w:r>
      <w:proofErr w:type="spellEnd"/>
      <w:r w:rsidRPr="003F6B16">
        <w:rPr>
          <w:b w:val="0"/>
          <w:bCs/>
          <w:szCs w:val="18"/>
        </w:rPr>
        <w:t xml:space="preserve">-runner” entity is configured with restricted permissions; however, a lack of conditional restrictions on Lambda execution permissions and insufficient resource scoping for sensitive actions, such as </w:t>
      </w:r>
      <w:r>
        <w:rPr>
          <w:b w:val="0"/>
          <w:bCs/>
          <w:szCs w:val="18"/>
        </w:rPr>
        <w:t>“</w:t>
      </w:r>
      <w:proofErr w:type="spellStart"/>
      <w:proofErr w:type="gramStart"/>
      <w:r w:rsidRPr="003F6B16">
        <w:rPr>
          <w:b w:val="0"/>
          <w:bCs/>
          <w:szCs w:val="18"/>
        </w:rPr>
        <w:t>iam:CreatePolicy</w:t>
      </w:r>
      <w:proofErr w:type="spellEnd"/>
      <w:proofErr w:type="gramEnd"/>
      <w:r>
        <w:rPr>
          <w:b w:val="0"/>
          <w:bCs/>
          <w:szCs w:val="18"/>
        </w:rPr>
        <w:t>”</w:t>
      </w:r>
      <w:r w:rsidRPr="003F6B16">
        <w:rPr>
          <w:b w:val="0"/>
          <w:bCs/>
          <w:szCs w:val="18"/>
        </w:rPr>
        <w:t xml:space="preserve"> and </w:t>
      </w:r>
      <w:r>
        <w:rPr>
          <w:b w:val="0"/>
          <w:bCs/>
          <w:szCs w:val="18"/>
        </w:rPr>
        <w:t>“</w:t>
      </w:r>
      <w:proofErr w:type="spellStart"/>
      <w:r w:rsidRPr="003F6B16">
        <w:rPr>
          <w:b w:val="0"/>
          <w:bCs/>
          <w:szCs w:val="18"/>
        </w:rPr>
        <w:t>iam:AttachRolePolicy</w:t>
      </w:r>
      <w:proofErr w:type="spellEnd"/>
      <w:r>
        <w:rPr>
          <w:b w:val="0"/>
          <w:bCs/>
          <w:szCs w:val="18"/>
        </w:rPr>
        <w:t>”</w:t>
      </w:r>
      <w:r w:rsidRPr="003F6B16">
        <w:rPr>
          <w:b w:val="0"/>
          <w:bCs/>
          <w:szCs w:val="18"/>
        </w:rPr>
        <w:t>, allowed privilege escalation. By exploiting these permissions, it was possible to create and attach a full administrator policy to a new role, which could then be assumed to bypass existing restrictions and gain elevated access. This underscores the need for stronger conditional enforcement and granular resource restrictions to mitigate risks associated with privilege escalation.</w:t>
      </w:r>
    </w:p>
    <w:p w14:paraId="22A32617" w14:textId="77777777" w:rsidR="00515CD1" w:rsidRPr="007D2235" w:rsidRDefault="00515CD1" w:rsidP="00515CD1">
      <w:pPr>
        <w:pStyle w:val="SubHeading"/>
        <w:rPr>
          <w:rStyle w:val="Strong"/>
          <w:b w:val="0"/>
          <w:bCs/>
        </w:rPr>
      </w:pPr>
      <w:r>
        <w:rPr>
          <w:rStyle w:val="Strong"/>
        </w:rPr>
        <w:t>Steps to Reproduce</w:t>
      </w:r>
    </w:p>
    <w:p w14:paraId="080AA7E6" w14:textId="77777777" w:rsidR="00F95758" w:rsidRPr="00BC0461" w:rsidRDefault="00F95758" w:rsidP="00F95758">
      <w:pPr>
        <w:rPr>
          <w:lang w:val="en-SG"/>
        </w:rPr>
      </w:pPr>
      <w:r w:rsidRPr="00BC0461">
        <w:rPr>
          <w:lang w:val="en-SG"/>
        </w:rPr>
        <w:t>As referred to MITRE ATT&amp;CK, the threat vectors might initiate an exploit using valid account, hence, the Proof-of-Concept below are based on assumed breach scenario.</w:t>
      </w:r>
    </w:p>
    <w:p w14:paraId="1BD7D788" w14:textId="77777777" w:rsidR="00F95758" w:rsidRDefault="00F95758" w:rsidP="000A6CB8">
      <w:pPr>
        <w:pStyle w:val="ListParagraph"/>
        <w:numPr>
          <w:ilvl w:val="0"/>
          <w:numId w:val="9"/>
        </w:numPr>
        <w:overflowPunct w:val="0"/>
        <w:contextualSpacing/>
      </w:pPr>
      <w:r w:rsidRPr="00ED1E9D">
        <w:t>Perform “assume role” to the role “role/</w:t>
      </w:r>
      <w:proofErr w:type="spellStart"/>
      <w:r w:rsidRPr="00ED1E9D">
        <w:t>sgts</w:t>
      </w:r>
      <w:proofErr w:type="spellEnd"/>
      <w:r w:rsidRPr="00ED1E9D">
        <w:t>-</w:t>
      </w:r>
      <w:proofErr w:type="spellStart"/>
      <w:r w:rsidRPr="00ED1E9D">
        <w:t>gitlab</w:t>
      </w:r>
      <w:proofErr w:type="spellEnd"/>
      <w:r w:rsidRPr="00ED1E9D">
        <w:t>-runner” from the AWS SSO portal. Deloitte has informed project team to establish trust policy so that the tester can obtain temporary token. Confirm that the assume role is successful and performing as intended</w:t>
      </w:r>
      <w:r>
        <w:t xml:space="preserve">. </w:t>
      </w:r>
    </w:p>
    <w:p w14:paraId="42743FFE" w14:textId="77777777" w:rsidR="00F95758" w:rsidRPr="003F17E8" w:rsidRDefault="00F95758" w:rsidP="00F95758">
      <w:pPr>
        <w:pStyle w:val="ListParagraph"/>
        <w:ind w:left="0"/>
      </w:pPr>
      <w:r w:rsidRPr="008006E4">
        <w:rPr>
          <w:rFonts w:eastAsiaTheme="majorEastAsia" w:cstheme="majorBidi"/>
          <w:noProof/>
          <w:color w:val="0077A6" w:themeColor="accent1" w:themeShade="BF"/>
          <w:sz w:val="26"/>
          <w:szCs w:val="26"/>
        </w:rPr>
        <w:drawing>
          <wp:inline distT="0" distB="0" distL="0" distR="0" wp14:anchorId="075AF920" wp14:editId="33C1F211">
            <wp:extent cx="6647688" cy="755045"/>
            <wp:effectExtent l="19050" t="19050" r="20320" b="26035"/>
            <wp:docPr id="87357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71676" name=""/>
                    <pic:cNvPicPr/>
                  </pic:nvPicPr>
                  <pic:blipFill>
                    <a:blip r:embed="rId22"/>
                    <a:stretch>
                      <a:fillRect/>
                    </a:stretch>
                  </pic:blipFill>
                  <pic:spPr>
                    <a:xfrm>
                      <a:off x="0" y="0"/>
                      <a:ext cx="6647688" cy="755045"/>
                    </a:xfrm>
                    <a:prstGeom prst="rect">
                      <a:avLst/>
                    </a:prstGeom>
                    <a:ln w="19050">
                      <a:solidFill>
                        <a:schemeClr val="tx1"/>
                      </a:solidFill>
                    </a:ln>
                  </pic:spPr>
                </pic:pic>
              </a:graphicData>
            </a:graphic>
          </wp:inline>
        </w:drawing>
      </w:r>
    </w:p>
    <w:p w14:paraId="00C7C6F9" w14:textId="77777777" w:rsidR="00F95758" w:rsidRDefault="00F95758" w:rsidP="000A6CB8">
      <w:pPr>
        <w:pStyle w:val="ListParagraph"/>
        <w:numPr>
          <w:ilvl w:val="0"/>
          <w:numId w:val="9"/>
        </w:numPr>
        <w:overflowPunct w:val="0"/>
        <w:contextualSpacing/>
      </w:pPr>
      <w:r>
        <w:t>Validate</w:t>
      </w:r>
      <w:r w:rsidRPr="00353272">
        <w:t xml:space="preserve"> that the assume</w:t>
      </w:r>
      <w:r>
        <w:t>d</w:t>
      </w:r>
      <w:r w:rsidRPr="00353272">
        <w:t xml:space="preserve"> role is performing as intended</w:t>
      </w:r>
      <w:r>
        <w:t xml:space="preserve"> by performing known capabilities such as “</w:t>
      </w:r>
      <w:proofErr w:type="spellStart"/>
      <w:r>
        <w:t>ListSecrets</w:t>
      </w:r>
      <w:proofErr w:type="spellEnd"/>
      <w:r>
        <w:t>”.</w:t>
      </w:r>
    </w:p>
    <w:p w14:paraId="734DAE39" w14:textId="17712275" w:rsidR="00F95758" w:rsidRPr="00F95758" w:rsidRDefault="00F95758" w:rsidP="00F95758">
      <w:pPr>
        <w:pStyle w:val="ListParagraph"/>
        <w:ind w:left="0"/>
      </w:pPr>
      <w:r>
        <w:rPr>
          <w:rFonts w:ascii="Calibri" w:hAnsi="Calibri" w:cs="Calibri"/>
          <w:noProof/>
        </w:rPr>
        <w:lastRenderedPageBreak/>
        <w:drawing>
          <wp:inline distT="0" distB="0" distL="0" distR="0" wp14:anchorId="404BFDD5" wp14:editId="2088C746">
            <wp:extent cx="6647688" cy="4051272"/>
            <wp:effectExtent l="19050" t="19050" r="20320" b="26035"/>
            <wp:docPr id="1706220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7688" cy="4051272"/>
                    </a:xfrm>
                    <a:prstGeom prst="rect">
                      <a:avLst/>
                    </a:prstGeom>
                    <a:noFill/>
                    <a:ln w="19050">
                      <a:solidFill>
                        <a:schemeClr val="tx1"/>
                      </a:solidFill>
                    </a:ln>
                  </pic:spPr>
                </pic:pic>
              </a:graphicData>
            </a:graphic>
          </wp:inline>
        </w:drawing>
      </w:r>
    </w:p>
    <w:p w14:paraId="0621C4CF" w14:textId="77777777" w:rsidR="00F95758" w:rsidRPr="00BC0461" w:rsidRDefault="00F95758" w:rsidP="000A6CB8">
      <w:pPr>
        <w:pStyle w:val="ListParagraph"/>
        <w:numPr>
          <w:ilvl w:val="0"/>
          <w:numId w:val="9"/>
        </w:numPr>
        <w:overflowPunct w:val="0"/>
        <w:contextualSpacing/>
      </w:pPr>
      <w:r>
        <w:t>Attempt to create unrestricted policy named “</w:t>
      </w:r>
      <w:proofErr w:type="spellStart"/>
      <w:r>
        <w:t>dtpt</w:t>
      </w:r>
      <w:proofErr w:type="spellEnd"/>
      <w:r>
        <w:t xml:space="preserve">-admin-policy”. </w:t>
      </w:r>
      <w:r w:rsidRPr="00BC0461">
        <w:t>Attackers can leverage the permission of “</w:t>
      </w:r>
      <w:proofErr w:type="spellStart"/>
      <w:proofErr w:type="gramStart"/>
      <w:r w:rsidRPr="00BC0461">
        <w:t>iam:</w:t>
      </w:r>
      <w:r>
        <w:t>CreatePolicy</w:t>
      </w:r>
      <w:proofErr w:type="spellEnd"/>
      <w:proofErr w:type="gramEnd"/>
      <w:r w:rsidRPr="00BC0461">
        <w:t>*” and assign themselves with unrestricted policy. This action allows attackers to ensure less error log generated while navigating and breaching the infrastructure. The assignment of policy is eased when there is no resource-level restriction.</w:t>
      </w:r>
    </w:p>
    <w:p w14:paraId="5887F5AA" w14:textId="77777777" w:rsidR="00F95758" w:rsidRPr="00BC0461" w:rsidRDefault="00F95758" w:rsidP="00F95758">
      <w:pPr>
        <w:pStyle w:val="Coverparagraph"/>
        <w:spacing w:before="120" w:after="120" w:line="280" w:lineRule="atLeast"/>
        <w:jc w:val="both"/>
        <w:rPr>
          <w:rFonts w:ascii="Verdana" w:hAnsi="Verdana"/>
          <w:sz w:val="18"/>
          <w:szCs w:val="18"/>
        </w:rPr>
      </w:pPr>
      <w:r w:rsidRPr="00BC0461">
        <w:rPr>
          <w:rFonts w:ascii="Verdana" w:hAnsi="Verdana"/>
          <w:noProof/>
          <w:sz w:val="18"/>
          <w:szCs w:val="18"/>
        </w:rPr>
        <w:drawing>
          <wp:inline distT="0" distB="0" distL="0" distR="0" wp14:anchorId="7970BBD9" wp14:editId="4AB0C332">
            <wp:extent cx="6647688" cy="1329538"/>
            <wp:effectExtent l="19050" t="19050" r="20320" b="23495"/>
            <wp:docPr id="53628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3414"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647688" cy="1329538"/>
                    </a:xfrm>
                    <a:prstGeom prst="rect">
                      <a:avLst/>
                    </a:prstGeom>
                    <a:ln w="19050">
                      <a:solidFill>
                        <a:schemeClr val="tx1"/>
                      </a:solidFill>
                    </a:ln>
                  </pic:spPr>
                </pic:pic>
              </a:graphicData>
            </a:graphic>
          </wp:inline>
        </w:drawing>
      </w:r>
    </w:p>
    <w:p w14:paraId="72E86AFF" w14:textId="77777777" w:rsidR="00F95758" w:rsidRPr="004E2C40" w:rsidRDefault="00F95758" w:rsidP="000A6CB8">
      <w:pPr>
        <w:pStyle w:val="ListParagraph"/>
        <w:numPr>
          <w:ilvl w:val="0"/>
          <w:numId w:val="9"/>
        </w:numPr>
        <w:overflowPunct w:val="0"/>
        <w:contextualSpacing/>
      </w:pPr>
      <w:r w:rsidRPr="004664D5">
        <w:t>Upon successfully creating custom admin policy, attempt to attach policy to lambda role “</w:t>
      </w:r>
      <w:proofErr w:type="spellStart"/>
      <w:r w:rsidRPr="004664D5">
        <w:t>goventry</w:t>
      </w:r>
      <w:proofErr w:type="spellEnd"/>
      <w:r w:rsidRPr="004664D5">
        <w:t xml:space="preserve">- </w:t>
      </w:r>
      <w:proofErr w:type="spellStart"/>
      <w:r w:rsidRPr="004664D5">
        <w:t>dbmigrate</w:t>
      </w:r>
      <w:proofErr w:type="spellEnd"/>
      <w:r w:rsidRPr="004664D5">
        <w:t>-lambda-</w:t>
      </w:r>
      <w:proofErr w:type="spellStart"/>
      <w:r w:rsidRPr="004664D5">
        <w:t>prd</w:t>
      </w:r>
      <w:proofErr w:type="spellEnd"/>
      <w:r w:rsidRPr="004664D5">
        <w:t>”. While the “</w:t>
      </w:r>
      <w:proofErr w:type="spellStart"/>
      <w:proofErr w:type="gramStart"/>
      <w:r w:rsidRPr="004664D5">
        <w:t>iam:AttachRolePolicy</w:t>
      </w:r>
      <w:proofErr w:type="spellEnd"/>
      <w:proofErr w:type="gramEnd"/>
      <w:r w:rsidRPr="004664D5">
        <w:t>” permission is restricted to roles beginning with “</w:t>
      </w:r>
      <w:proofErr w:type="spellStart"/>
      <w:r w:rsidRPr="004664D5">
        <w:t>goventry</w:t>
      </w:r>
      <w:proofErr w:type="spellEnd"/>
      <w:r w:rsidRPr="004664D5">
        <w:t>-*”, attackers can exploit this naming pattern to bypass restrictions and link the unrestricted policy to the intended</w:t>
      </w:r>
      <w:r w:rsidRPr="00C546EB">
        <w:t xml:space="preserve"> role. </w:t>
      </w:r>
      <w:r w:rsidRPr="004664D5">
        <w:t xml:space="preserve">This step demonstrates the risk of insufficient scoping when resource-level constraints are applied but not adequately restrictive with the use of conditions. </w:t>
      </w:r>
    </w:p>
    <w:p w14:paraId="595DBC96" w14:textId="77777777" w:rsidR="00F95758" w:rsidRDefault="00F95758" w:rsidP="00F95758">
      <w:pPr>
        <w:pStyle w:val="ListParagraph"/>
        <w:ind w:left="0"/>
      </w:pPr>
      <w:r w:rsidRPr="00B04B9A">
        <w:rPr>
          <w:rFonts w:eastAsiaTheme="majorEastAsia" w:cstheme="majorBidi"/>
          <w:noProof/>
          <w:color w:val="0077A6" w:themeColor="accent1" w:themeShade="BF"/>
          <w:sz w:val="26"/>
          <w:szCs w:val="26"/>
        </w:rPr>
        <w:drawing>
          <wp:inline distT="0" distB="0" distL="0" distR="0" wp14:anchorId="52608C30" wp14:editId="2D63DFCB">
            <wp:extent cx="6647688" cy="313919"/>
            <wp:effectExtent l="19050" t="19050" r="20320" b="10160"/>
            <wp:docPr id="10390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62774" name=""/>
                    <pic:cNvPicPr/>
                  </pic:nvPicPr>
                  <pic:blipFill rotWithShape="1">
                    <a:blip r:embed="rId25"/>
                    <a:srcRect t="77181"/>
                    <a:stretch/>
                  </pic:blipFill>
                  <pic:spPr bwMode="auto">
                    <a:xfrm>
                      <a:off x="0" y="0"/>
                      <a:ext cx="6647688" cy="313919"/>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2B51012F" w14:textId="02B25E5C" w:rsidR="00F95758" w:rsidRDefault="00F95758" w:rsidP="000A6CB8">
      <w:pPr>
        <w:pStyle w:val="ListParagraph"/>
        <w:numPr>
          <w:ilvl w:val="0"/>
          <w:numId w:val="9"/>
        </w:numPr>
        <w:overflowPunct w:val="0"/>
        <w:contextualSpacing/>
      </w:pPr>
      <w:r>
        <w:t>Upon successfully attaching the policy to the target role, we attempted to</w:t>
      </w:r>
      <w:r w:rsidRPr="007464F0">
        <w:t xml:space="preserve"> </w:t>
      </w:r>
      <w:r>
        <w:t xml:space="preserve">update </w:t>
      </w:r>
      <w:r w:rsidRPr="007464F0">
        <w:t>the runtime</w:t>
      </w:r>
      <w:r>
        <w:t xml:space="preserve"> and execution time</w:t>
      </w:r>
      <w:r w:rsidRPr="007464F0">
        <w:t xml:space="preserve"> of the </w:t>
      </w:r>
      <w:r>
        <w:t>“</w:t>
      </w:r>
      <w:proofErr w:type="spellStart"/>
      <w:r>
        <w:t>goventry</w:t>
      </w:r>
      <w:proofErr w:type="spellEnd"/>
      <w:r w:rsidRPr="007464F0">
        <w:t>-</w:t>
      </w:r>
      <w:proofErr w:type="spellStart"/>
      <w:r w:rsidRPr="007464F0">
        <w:t>dbmigrate</w:t>
      </w:r>
      <w:proofErr w:type="spellEnd"/>
      <w:r w:rsidRPr="007464F0">
        <w:t>-lambda-</w:t>
      </w:r>
      <w:proofErr w:type="spellStart"/>
      <w:r w:rsidRPr="007464F0">
        <w:t>prd</w:t>
      </w:r>
      <w:proofErr w:type="spellEnd"/>
      <w:r>
        <w:t>”</w:t>
      </w:r>
      <w:r w:rsidRPr="007464F0">
        <w:t xml:space="preserve"> function to Python 3.9 using the </w:t>
      </w:r>
      <w:r>
        <w:t>“</w:t>
      </w:r>
      <w:proofErr w:type="spellStart"/>
      <w:proofErr w:type="gramStart"/>
      <w:r w:rsidRPr="007464F0">
        <w:t>lambda:UpdateFunctionConfiguration</w:t>
      </w:r>
      <w:proofErr w:type="spellEnd"/>
      <w:proofErr w:type="gramEnd"/>
      <w:r>
        <w:t>”</w:t>
      </w:r>
      <w:r w:rsidRPr="007464F0">
        <w:t xml:space="preserve"> permission. </w:t>
      </w:r>
      <w:proofErr w:type="gramStart"/>
      <w:r>
        <w:t>For the purpose of</w:t>
      </w:r>
      <w:proofErr w:type="gramEnd"/>
      <w:r>
        <w:t xml:space="preserve"> this POC, we asked </w:t>
      </w:r>
      <w:proofErr w:type="spellStart"/>
      <w:r>
        <w:t>GovEntry</w:t>
      </w:r>
      <w:proofErr w:type="spellEnd"/>
      <w:r>
        <w:t xml:space="preserve"> to replicate the target lambda function with a similar function as to not disrupt their cloud environment. Attackers would be </w:t>
      </w:r>
      <w:r>
        <w:lastRenderedPageBreak/>
        <w:t xml:space="preserve">able to </w:t>
      </w:r>
      <w:r w:rsidRPr="007464F0">
        <w:t xml:space="preserve">align the Lambda function environment with their malicious payload. </w:t>
      </w:r>
      <w:r w:rsidRPr="008644D9">
        <w:t xml:space="preserve">Although this permission is restricted to functions prefixed with </w:t>
      </w:r>
      <w:r>
        <w:t>“</w:t>
      </w:r>
      <w:proofErr w:type="spellStart"/>
      <w:r>
        <w:t>goventry</w:t>
      </w:r>
      <w:proofErr w:type="spellEnd"/>
      <w:r w:rsidRPr="008644D9">
        <w:t>-</w:t>
      </w:r>
      <w:proofErr w:type="spellStart"/>
      <w:r w:rsidRPr="008644D9">
        <w:t>dbmigrate</w:t>
      </w:r>
      <w:proofErr w:type="spellEnd"/>
      <w:r w:rsidRPr="008644D9">
        <w:t>-lambda-</w:t>
      </w:r>
      <w:proofErr w:type="spellStart"/>
      <w:r w:rsidRPr="008644D9">
        <w:t>prd</w:t>
      </w:r>
      <w:proofErr w:type="spellEnd"/>
      <w:r w:rsidRPr="008644D9">
        <w:t>*</w:t>
      </w:r>
      <w:r>
        <w:t>”</w:t>
      </w:r>
      <w:r w:rsidRPr="008644D9">
        <w:t>, attackers can still exploit the lack of stricter conditions, such as environment validation</w:t>
      </w:r>
      <w:r>
        <w:t xml:space="preserve"> or tagging</w:t>
      </w:r>
      <w:r w:rsidRPr="008644D9">
        <w:t>, to make modifications</w:t>
      </w:r>
      <w:r>
        <w:t xml:space="preserve"> which </w:t>
      </w:r>
      <w:r w:rsidRPr="007464F0">
        <w:t xml:space="preserve">allows </w:t>
      </w:r>
      <w:r>
        <w:t xml:space="preserve">for </w:t>
      </w:r>
      <w:r w:rsidRPr="007464F0">
        <w:t xml:space="preserve">unauthorized </w:t>
      </w:r>
      <w:r>
        <w:t>modification</w:t>
      </w:r>
      <w:r w:rsidRPr="007464F0">
        <w:t xml:space="preserve"> to prepare the function for privilege escalation activities.</w:t>
      </w:r>
    </w:p>
    <w:p w14:paraId="7FA65D24" w14:textId="65909DE5" w:rsidR="0009560D" w:rsidRDefault="0009560D" w:rsidP="0009560D">
      <w:pPr>
        <w:overflowPunct w:val="0"/>
        <w:contextualSpacing/>
      </w:pPr>
      <w:r>
        <w:rPr>
          <w:noProof/>
        </w:rPr>
        <mc:AlternateContent>
          <mc:Choice Requires="wpg">
            <w:drawing>
              <wp:inline distT="0" distB="0" distL="0" distR="0" wp14:anchorId="78063779" wp14:editId="409ED40E">
                <wp:extent cx="6647688" cy="1206159"/>
                <wp:effectExtent l="19050" t="19050" r="20320" b="13335"/>
                <wp:docPr id="1598193551" name="Group 2"/>
                <wp:cNvGraphicFramePr/>
                <a:graphic xmlns:a="http://schemas.openxmlformats.org/drawingml/2006/main">
                  <a:graphicData uri="http://schemas.microsoft.com/office/word/2010/wordprocessingGroup">
                    <wpg:wgp>
                      <wpg:cNvGrpSpPr/>
                      <wpg:grpSpPr>
                        <a:xfrm>
                          <a:off x="0" y="0"/>
                          <a:ext cx="6647688" cy="1206159"/>
                          <a:chOff x="1" y="0"/>
                          <a:chExt cx="5647159" cy="1205264"/>
                        </a:xfrm>
                      </wpg:grpSpPr>
                      <pic:pic xmlns:pic="http://schemas.openxmlformats.org/drawingml/2006/picture">
                        <pic:nvPicPr>
                          <pic:cNvPr id="1020248248" name="Picture 1"/>
                          <pic:cNvPicPr>
                            <a:picLocks noChangeAspect="1"/>
                          </pic:cNvPicPr>
                        </pic:nvPicPr>
                        <pic:blipFill rotWithShape="1">
                          <a:blip r:embed="rId26" cstate="print">
                            <a:extLst>
                              <a:ext uri="{28A0092B-C50C-407E-A947-70E740481C1C}">
                                <a14:useLocalDpi xmlns:a14="http://schemas.microsoft.com/office/drawing/2010/main" val="0"/>
                              </a:ext>
                            </a:extLst>
                          </a:blip>
                          <a:srcRect t="1" r="5732" b="55044"/>
                          <a:stretch/>
                        </pic:blipFill>
                        <pic:spPr>
                          <a:xfrm>
                            <a:off x="1" y="0"/>
                            <a:ext cx="5647159" cy="1205264"/>
                          </a:xfrm>
                          <a:prstGeom prst="rect">
                            <a:avLst/>
                          </a:prstGeom>
                          <a:ln w="19050">
                            <a:solidFill>
                              <a:schemeClr val="tx1"/>
                            </a:solidFill>
                          </a:ln>
                        </pic:spPr>
                      </pic:pic>
                      <wps:wsp>
                        <wps:cNvPr id="1237129128" name="Rectangle 1"/>
                        <wps:cNvSpPr/>
                        <wps:spPr>
                          <a:xfrm>
                            <a:off x="136482" y="261220"/>
                            <a:ext cx="877824" cy="92075"/>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BCD25F5" id="Group 2" o:spid="_x0000_s1026" style="width:523.45pt;height:94.95pt;mso-position-horizontal-relative:char;mso-position-vertical-relative:line" coordorigin="" coordsize="56471,12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6471;height:12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" stroked="t" strokecolor="black [3213]" strokeweight="1.5pt">
                  <v:imagedata r:id="rId27" o:title="" croptop="1f" cropbottom="36074f" cropright="3757f"/>
                  <v:path arrowok="t"/>
                </v:shape>
                <v:rect id="Rectangle 1" o:spid="_x0000_s1028" style="position:absolute;left:1364;top:2612;width:8779;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" filled="f" strokecolor="red" strokeweight="1.5pt">
                  <v:shadow on="t" color="black" opacity="22937f" origin=",.5" offset="0,.63889mm"/>
                </v:rect>
                <w10:anchorlock/>
              </v:group>
            </w:pict>
          </mc:Fallback>
        </mc:AlternateContent>
      </w:r>
      <w:r>
        <w:rPr>
          <w:noProof/>
        </w:rPr>
        <mc:AlternateContent>
          <mc:Choice Requires="wpg">
            <w:drawing>
              <wp:inline distT="0" distB="0" distL="0" distR="0" wp14:anchorId="71BC561F" wp14:editId="572A2B3E">
                <wp:extent cx="6647688" cy="1229995"/>
                <wp:effectExtent l="19050" t="19050" r="20320" b="27305"/>
                <wp:docPr id="1144554518" name="Group 3"/>
                <wp:cNvGraphicFramePr/>
                <a:graphic xmlns:a="http://schemas.openxmlformats.org/drawingml/2006/main">
                  <a:graphicData uri="http://schemas.microsoft.com/office/word/2010/wordprocessingGroup">
                    <wpg:wgp>
                      <wpg:cNvGrpSpPr/>
                      <wpg:grpSpPr>
                        <a:xfrm>
                          <a:off x="0" y="0"/>
                          <a:ext cx="6647688" cy="1229995"/>
                          <a:chOff x="0" y="0"/>
                          <a:chExt cx="5608320" cy="1229995"/>
                        </a:xfrm>
                      </wpg:grpSpPr>
                      <pic:pic xmlns:pic="http://schemas.openxmlformats.org/drawingml/2006/picture">
                        <pic:nvPicPr>
                          <pic:cNvPr id="2039206762" name="Picture 1"/>
                          <pic:cNvPicPr>
                            <a:picLocks noChangeAspect="1"/>
                          </pic:cNvPicPr>
                        </pic:nvPicPr>
                        <pic:blipFill rotWithShape="1">
                          <a:blip r:embed="rId28" cstate="print">
                            <a:extLst>
                              <a:ext uri="{28A0092B-C50C-407E-A947-70E740481C1C}">
                                <a14:useLocalDpi xmlns:a14="http://schemas.microsoft.com/office/drawing/2010/main" val="0"/>
                              </a:ext>
                            </a:extLst>
                          </a:blip>
                          <a:srcRect b="58316"/>
                          <a:stretch/>
                        </pic:blipFill>
                        <pic:spPr bwMode="auto">
                          <a:xfrm>
                            <a:off x="0" y="0"/>
                            <a:ext cx="5608320" cy="1229995"/>
                          </a:xfrm>
                          <a:prstGeom prst="rect">
                            <a:avLst/>
                          </a:prstGeom>
                          <a:ln w="19050">
                            <a:solidFill>
                              <a:schemeClr val="tx1"/>
                            </a:solidFill>
                          </a:ln>
                          <a:extLst>
                            <a:ext uri="{53640926-AAD7-44D8-BBD7-CCE9431645EC}">
                              <a14:shadowObscured xmlns:a14="http://schemas.microsoft.com/office/drawing/2010/main"/>
                            </a:ext>
                          </a:extLst>
                        </pic:spPr>
                      </pic:pic>
                      <wps:wsp>
                        <wps:cNvPr id="1773660746" name="Rectangle 1"/>
                        <wps:cNvSpPr/>
                        <wps:spPr>
                          <a:xfrm>
                            <a:off x="133350" y="648970"/>
                            <a:ext cx="659842" cy="92075"/>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1BA0CD1" id="Group 3" o:spid="_x0000_s1026" style="width:523.45pt;height:96.85pt;mso-position-horizontal-relative:char;mso-position-vertical-relative:line" coordsize="56083,12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">
                <v:shape id="Picture 1" o:spid="_x0000_s1027" type="#_x0000_t75" style="position:absolute;width:56083;height:1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" stroked="t" strokecolor="black [3213]" strokeweight="1.5pt">
                  <v:imagedata r:id="rId29" o:title="" cropbottom="38218f"/>
                  <v:path arrowok="t"/>
                </v:shape>
                <v:rect id="Rectangle 1" o:spid="_x0000_s1028" style="position:absolute;left:1333;top:6489;width:6598;height: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" filled="f" strokecolor="red" strokeweight="1.5pt">
                  <v:shadow on="t" color="black" opacity="22937f" origin=",.5" offset="0,.63889mm"/>
                </v:rect>
                <w10:anchorlock/>
              </v:group>
            </w:pict>
          </mc:Fallback>
        </mc:AlternateContent>
      </w:r>
    </w:p>
    <w:p w14:paraId="5DA7426B" w14:textId="6F756681" w:rsidR="00F95758" w:rsidRPr="00BC0461" w:rsidRDefault="00F95758" w:rsidP="000A6CB8">
      <w:pPr>
        <w:pStyle w:val="ListParagraph"/>
        <w:numPr>
          <w:ilvl w:val="0"/>
          <w:numId w:val="9"/>
        </w:numPr>
        <w:overflowPunct w:val="0"/>
        <w:contextualSpacing/>
      </w:pPr>
      <w:r w:rsidRPr="00BC0461">
        <w:t xml:space="preserve">Upon </w:t>
      </w:r>
      <w:r>
        <w:t>updating the runtime and timeout of the lambda function</w:t>
      </w:r>
      <w:r w:rsidRPr="00BC0461">
        <w:t xml:space="preserve">, </w:t>
      </w:r>
      <w:r>
        <w:t>we attempted to modify the code using the “</w:t>
      </w:r>
      <w:proofErr w:type="spellStart"/>
      <w:proofErr w:type="gramStart"/>
      <w:r w:rsidRPr="00EF0914">
        <w:t>lambda:UpdateFunctionCode</w:t>
      </w:r>
      <w:proofErr w:type="spellEnd"/>
      <w:proofErr w:type="gramEnd"/>
      <w:r>
        <w:t xml:space="preserve">” permission to include a python script that creates a new </w:t>
      </w:r>
      <w:proofErr w:type="spellStart"/>
      <w:r>
        <w:t>iam</w:t>
      </w:r>
      <w:proofErr w:type="spellEnd"/>
      <w:r>
        <w:t xml:space="preserve"> role “</w:t>
      </w:r>
      <w:proofErr w:type="spellStart"/>
      <w:r>
        <w:t>dtpt</w:t>
      </w:r>
      <w:proofErr w:type="spellEnd"/>
      <w:r>
        <w:t>-admin-role” and attaches the created unrestricted “</w:t>
      </w:r>
      <w:proofErr w:type="spellStart"/>
      <w:r>
        <w:t>dtpt</w:t>
      </w:r>
      <w:proofErr w:type="spellEnd"/>
      <w:r>
        <w:t xml:space="preserve">-admin-policy” to it. </w:t>
      </w:r>
      <w:r w:rsidRPr="00694BFD">
        <w:t>Without further validation on the uploaded code or signed package requirements, attackers can use this to escalate privileges.</w:t>
      </w:r>
    </w:p>
    <w:p w14:paraId="74ABE6D3" w14:textId="100ABE0C" w:rsidR="00F95758" w:rsidRDefault="0009560D" w:rsidP="0009560D">
      <w:pPr>
        <w:pStyle w:val="Coverparagraph"/>
        <w:spacing w:before="120" w:after="120" w:line="280" w:lineRule="atLeast"/>
        <w:jc w:val="both"/>
        <w:rPr>
          <w:rFonts w:ascii="Verdana" w:hAnsi="Verdana"/>
          <w:sz w:val="18"/>
          <w:szCs w:val="18"/>
        </w:rPr>
      </w:pPr>
      <w:r>
        <w:rPr>
          <w:noProof/>
        </w:rPr>
        <w:drawing>
          <wp:inline distT="0" distB="0" distL="0" distR="0" wp14:anchorId="07299679" wp14:editId="55CB0F34">
            <wp:extent cx="6647180" cy="1944370"/>
            <wp:effectExtent l="0" t="0" r="1270" b="0"/>
            <wp:docPr id="206446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60712" name="Picture 1"/>
                    <pic:cNvPicPr>
                      <a:picLocks noChangeAspect="1"/>
                    </pic:cNvPicPr>
                  </pic:nvPicPr>
                  <pic:blipFill rotWithShape="1">
                    <a:blip r:embed="rId30" cstate="print">
                      <a:extLst>
                        <a:ext uri="{28A0092B-C50C-407E-A947-70E740481C1C}">
                          <a14:useLocalDpi xmlns:a14="http://schemas.microsoft.com/office/drawing/2010/main" val="0"/>
                        </a:ext>
                      </a:extLst>
                    </a:blip>
                    <a:srcRect b="28386"/>
                    <a:stretch/>
                  </pic:blipFill>
                  <pic:spPr bwMode="auto">
                    <a:xfrm>
                      <a:off x="0" y="0"/>
                      <a:ext cx="6647180" cy="1944370"/>
                    </a:xfrm>
                    <a:prstGeom prst="rect">
                      <a:avLst/>
                    </a:prstGeom>
                    <a:ln>
                      <a:noFill/>
                    </a:ln>
                    <a:extLst>
                      <a:ext uri="{53640926-AAD7-44D8-BBD7-CCE9431645EC}">
                        <a14:shadowObscured xmlns:a14="http://schemas.microsoft.com/office/drawing/2010/main"/>
                      </a:ext>
                    </a:extLst>
                  </pic:spPr>
                </pic:pic>
              </a:graphicData>
            </a:graphic>
          </wp:inline>
        </w:drawing>
      </w:r>
    </w:p>
    <w:p w14:paraId="454E3720" w14:textId="77777777" w:rsidR="00F95758" w:rsidRDefault="00F95758" w:rsidP="000A6CB8">
      <w:pPr>
        <w:pStyle w:val="Coverparagraph"/>
        <w:numPr>
          <w:ilvl w:val="0"/>
          <w:numId w:val="9"/>
        </w:numPr>
        <w:spacing w:before="120" w:after="120" w:line="280" w:lineRule="atLeast"/>
        <w:jc w:val="both"/>
        <w:rPr>
          <w:rFonts w:ascii="Verdana" w:hAnsi="Verdana"/>
          <w:sz w:val="18"/>
          <w:szCs w:val="18"/>
        </w:rPr>
      </w:pPr>
      <w:r>
        <w:rPr>
          <w:rFonts w:ascii="Verdana" w:hAnsi="Verdana"/>
          <w:sz w:val="18"/>
          <w:szCs w:val="18"/>
        </w:rPr>
        <w:t>Upon successfully updating the code, we attempted to invoke the function to execute the injected code. By t</w:t>
      </w:r>
      <w:r w:rsidRPr="00E57879">
        <w:rPr>
          <w:rFonts w:ascii="Verdana" w:hAnsi="Verdana"/>
          <w:sz w:val="18"/>
          <w:szCs w:val="18"/>
        </w:rPr>
        <w:t xml:space="preserve">riggering the execution of the malicious code that creates the administrative role. </w:t>
      </w:r>
      <w:r>
        <w:rPr>
          <w:rFonts w:ascii="Verdana" w:hAnsi="Verdana"/>
          <w:sz w:val="18"/>
          <w:szCs w:val="18"/>
        </w:rPr>
        <w:t>Without the enforcement of trusted sources for invocation, t</w:t>
      </w:r>
      <w:r w:rsidRPr="00E57879">
        <w:rPr>
          <w:rFonts w:ascii="Verdana" w:hAnsi="Verdana"/>
          <w:sz w:val="18"/>
          <w:szCs w:val="18"/>
        </w:rPr>
        <w:t>his step allows the attackers to escalate their privileges by assuming the newly created role.</w:t>
      </w:r>
      <w:r>
        <w:rPr>
          <w:rFonts w:ascii="Verdana" w:hAnsi="Verdana"/>
          <w:sz w:val="18"/>
          <w:szCs w:val="18"/>
        </w:rPr>
        <w:t xml:space="preserve"> In the code uploaded, we included a statement to output “200” if successful or “500” if unsuccessful.</w:t>
      </w:r>
    </w:p>
    <w:p w14:paraId="64A5AFE6" w14:textId="77777777" w:rsidR="00F95758" w:rsidRDefault="00F95758" w:rsidP="0009560D">
      <w:pPr>
        <w:pStyle w:val="Coverparagraph"/>
        <w:spacing w:before="120" w:after="120" w:line="280" w:lineRule="atLeast"/>
        <w:jc w:val="both"/>
        <w:rPr>
          <w:rFonts w:ascii="Verdana" w:hAnsi="Verdana"/>
          <w:sz w:val="18"/>
          <w:szCs w:val="18"/>
        </w:rPr>
      </w:pPr>
      <w:r w:rsidRPr="00635585">
        <w:rPr>
          <w:noProof/>
        </w:rPr>
        <w:drawing>
          <wp:inline distT="0" distB="0" distL="0" distR="0" wp14:anchorId="49D1169F" wp14:editId="477241FE">
            <wp:extent cx="6647688" cy="531790"/>
            <wp:effectExtent l="19050" t="19050" r="20320" b="20955"/>
            <wp:docPr id="35414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8584" name=""/>
                    <pic:cNvPicPr/>
                  </pic:nvPicPr>
                  <pic:blipFill>
                    <a:blip r:embed="rId31"/>
                    <a:stretch>
                      <a:fillRect/>
                    </a:stretch>
                  </pic:blipFill>
                  <pic:spPr>
                    <a:xfrm>
                      <a:off x="0" y="0"/>
                      <a:ext cx="6647688" cy="531790"/>
                    </a:xfrm>
                    <a:prstGeom prst="rect">
                      <a:avLst/>
                    </a:prstGeom>
                    <a:ln w="19050">
                      <a:solidFill>
                        <a:schemeClr val="tx1"/>
                      </a:solidFill>
                    </a:ln>
                  </pic:spPr>
                </pic:pic>
              </a:graphicData>
            </a:graphic>
          </wp:inline>
        </w:drawing>
      </w:r>
    </w:p>
    <w:p w14:paraId="6BC99AC8" w14:textId="77777777" w:rsidR="00F95758" w:rsidRDefault="00F95758" w:rsidP="000A6CB8">
      <w:pPr>
        <w:pStyle w:val="Coverparagraph"/>
        <w:numPr>
          <w:ilvl w:val="0"/>
          <w:numId w:val="9"/>
        </w:numPr>
        <w:spacing w:before="120" w:after="120" w:line="280" w:lineRule="atLeast"/>
        <w:jc w:val="both"/>
        <w:rPr>
          <w:rFonts w:ascii="Verdana" w:hAnsi="Verdana"/>
          <w:sz w:val="18"/>
          <w:szCs w:val="18"/>
        </w:rPr>
      </w:pPr>
      <w:r>
        <w:rPr>
          <w:rFonts w:ascii="Verdana" w:hAnsi="Verdana"/>
          <w:sz w:val="18"/>
          <w:szCs w:val="18"/>
        </w:rPr>
        <w:t>Once role creation has been confirmed, l</w:t>
      </w:r>
      <w:r w:rsidRPr="00EA1D8C">
        <w:rPr>
          <w:rFonts w:ascii="Verdana" w:hAnsi="Verdana"/>
          <w:sz w:val="18"/>
          <w:szCs w:val="18"/>
        </w:rPr>
        <w:t xml:space="preserve">everage the role created by the malicious Lambda function to assume administrative privileges using </w:t>
      </w:r>
      <w:proofErr w:type="spellStart"/>
      <w:proofErr w:type="gramStart"/>
      <w:r w:rsidRPr="00EA1D8C">
        <w:rPr>
          <w:rFonts w:ascii="Verdana" w:hAnsi="Verdana"/>
          <w:sz w:val="18"/>
          <w:szCs w:val="18"/>
        </w:rPr>
        <w:t>sts:AssumeRole</w:t>
      </w:r>
      <w:proofErr w:type="spellEnd"/>
      <w:proofErr w:type="gramEnd"/>
      <w:r w:rsidRPr="00EA1D8C">
        <w:rPr>
          <w:rFonts w:ascii="Verdana" w:hAnsi="Verdana"/>
          <w:sz w:val="18"/>
          <w:szCs w:val="18"/>
        </w:rPr>
        <w:t xml:space="preserve">. The newly created role inherits unrestricted permissions from the </w:t>
      </w:r>
      <w:r>
        <w:rPr>
          <w:rFonts w:ascii="Verdana" w:hAnsi="Verdana"/>
          <w:sz w:val="18"/>
          <w:szCs w:val="18"/>
        </w:rPr>
        <w:t>“</w:t>
      </w:r>
      <w:proofErr w:type="spellStart"/>
      <w:r w:rsidRPr="00EA1D8C">
        <w:rPr>
          <w:rFonts w:ascii="Verdana" w:hAnsi="Verdana"/>
          <w:sz w:val="18"/>
          <w:szCs w:val="18"/>
        </w:rPr>
        <w:t>dtpt</w:t>
      </w:r>
      <w:proofErr w:type="spellEnd"/>
      <w:r w:rsidRPr="00EA1D8C">
        <w:rPr>
          <w:rFonts w:ascii="Verdana" w:hAnsi="Verdana"/>
          <w:sz w:val="18"/>
          <w:szCs w:val="18"/>
        </w:rPr>
        <w:t>-admin-policy</w:t>
      </w:r>
      <w:r>
        <w:rPr>
          <w:rFonts w:ascii="Verdana" w:hAnsi="Verdana"/>
          <w:sz w:val="18"/>
          <w:szCs w:val="18"/>
        </w:rPr>
        <w:t>”</w:t>
      </w:r>
      <w:r w:rsidRPr="00EA1D8C">
        <w:rPr>
          <w:rFonts w:ascii="Verdana" w:hAnsi="Verdana"/>
          <w:sz w:val="18"/>
          <w:szCs w:val="18"/>
        </w:rPr>
        <w:t>, allowing attackers to bypass the original restrictions and perform unauthorized activities.</w:t>
      </w:r>
    </w:p>
    <w:p w14:paraId="3043DFB2" w14:textId="77777777" w:rsidR="00F95758" w:rsidRDefault="00F95758" w:rsidP="0009560D">
      <w:pPr>
        <w:pStyle w:val="Coverparagraph"/>
        <w:spacing w:before="120" w:after="120" w:line="280" w:lineRule="atLeast"/>
        <w:jc w:val="both"/>
        <w:rPr>
          <w:rFonts w:ascii="Verdana" w:hAnsi="Verdana"/>
          <w:sz w:val="18"/>
          <w:szCs w:val="18"/>
        </w:rPr>
      </w:pPr>
      <w:r w:rsidRPr="00835BB6">
        <w:rPr>
          <w:rFonts w:ascii="Calibri" w:hAnsi="Calibri" w:cs="Calibri"/>
          <w:noProof/>
        </w:rPr>
        <w:lastRenderedPageBreak/>
        <w:drawing>
          <wp:inline distT="0" distB="0" distL="0" distR="0" wp14:anchorId="267E79C1" wp14:editId="2CB24D33">
            <wp:extent cx="6647688" cy="1088485"/>
            <wp:effectExtent l="19050" t="19050" r="20320" b="16510"/>
            <wp:docPr id="189496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1634" name=""/>
                    <pic:cNvPicPr/>
                  </pic:nvPicPr>
                  <pic:blipFill>
                    <a:blip r:embed="rId32"/>
                    <a:stretch>
                      <a:fillRect/>
                    </a:stretch>
                  </pic:blipFill>
                  <pic:spPr>
                    <a:xfrm>
                      <a:off x="0" y="0"/>
                      <a:ext cx="6647688" cy="1088485"/>
                    </a:xfrm>
                    <a:prstGeom prst="rect">
                      <a:avLst/>
                    </a:prstGeom>
                    <a:ln w="19050">
                      <a:solidFill>
                        <a:schemeClr val="tx1"/>
                      </a:solidFill>
                    </a:ln>
                  </pic:spPr>
                </pic:pic>
              </a:graphicData>
            </a:graphic>
          </wp:inline>
        </w:drawing>
      </w:r>
    </w:p>
    <w:p w14:paraId="53FAB05B" w14:textId="77777777" w:rsidR="00F95758" w:rsidRDefault="00F95758" w:rsidP="000A6CB8">
      <w:pPr>
        <w:pStyle w:val="Coverparagraph"/>
        <w:numPr>
          <w:ilvl w:val="0"/>
          <w:numId w:val="9"/>
        </w:numPr>
        <w:spacing w:before="120" w:after="120" w:line="280" w:lineRule="atLeast"/>
        <w:jc w:val="both"/>
        <w:rPr>
          <w:rFonts w:ascii="Verdana" w:hAnsi="Verdana"/>
          <w:sz w:val="18"/>
          <w:szCs w:val="18"/>
        </w:rPr>
      </w:pPr>
      <w:r w:rsidRPr="00D275E1">
        <w:rPr>
          <w:rFonts w:ascii="Verdana" w:hAnsi="Verdana"/>
          <w:sz w:val="18"/>
          <w:szCs w:val="18"/>
        </w:rPr>
        <w:t>Assume the newly created role with full administrative permissions and validate the credentials. Additionally, update the maximum session duration to 12 hours, which violates best practices for session management and increases the risk window for misuse</w:t>
      </w:r>
      <w:r>
        <w:rPr>
          <w:rFonts w:ascii="Verdana" w:hAnsi="Verdana"/>
          <w:sz w:val="18"/>
          <w:szCs w:val="18"/>
        </w:rPr>
        <w:t>.</w:t>
      </w:r>
    </w:p>
    <w:p w14:paraId="534C669A" w14:textId="77777777" w:rsidR="00F95758" w:rsidRDefault="00F95758" w:rsidP="0009560D">
      <w:pPr>
        <w:pStyle w:val="Coverparagraph"/>
        <w:spacing w:before="120" w:after="120" w:line="280" w:lineRule="atLeast"/>
        <w:jc w:val="both"/>
        <w:rPr>
          <w:rFonts w:ascii="Verdana" w:hAnsi="Verdana"/>
          <w:sz w:val="18"/>
          <w:szCs w:val="18"/>
        </w:rPr>
      </w:pPr>
      <w:r w:rsidRPr="00F823EB">
        <w:rPr>
          <w:rFonts w:ascii="Calibri" w:hAnsi="Calibri" w:cs="Calibri"/>
          <w:noProof/>
        </w:rPr>
        <w:drawing>
          <wp:inline distT="0" distB="0" distL="0" distR="0" wp14:anchorId="0C0FF663" wp14:editId="243745BB">
            <wp:extent cx="6647688" cy="428573"/>
            <wp:effectExtent l="19050" t="19050" r="1270" b="10160"/>
            <wp:docPr id="159496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9346" name=""/>
                    <pic:cNvPicPr/>
                  </pic:nvPicPr>
                  <pic:blipFill rotWithShape="1">
                    <a:blip r:embed="rId33"/>
                    <a:srcRect b="48750"/>
                    <a:stretch/>
                  </pic:blipFill>
                  <pic:spPr bwMode="auto">
                    <a:xfrm>
                      <a:off x="0" y="0"/>
                      <a:ext cx="6647688" cy="428573"/>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35091017" w14:textId="77777777" w:rsidR="00F95758" w:rsidRDefault="00F95758" w:rsidP="0009560D">
      <w:pPr>
        <w:pStyle w:val="Coverparagraph"/>
        <w:spacing w:before="120" w:after="120" w:line="280" w:lineRule="atLeast"/>
        <w:jc w:val="both"/>
        <w:rPr>
          <w:rFonts w:ascii="Verdana" w:hAnsi="Verdana"/>
          <w:sz w:val="18"/>
          <w:szCs w:val="18"/>
        </w:rPr>
      </w:pPr>
      <w:r w:rsidRPr="007121A0">
        <w:rPr>
          <w:rFonts w:ascii="Calibri" w:hAnsi="Calibri" w:cs="Calibri"/>
          <w:noProof/>
        </w:rPr>
        <w:drawing>
          <wp:inline distT="0" distB="0" distL="0" distR="0" wp14:anchorId="53EB7F1F" wp14:editId="426A9CB7">
            <wp:extent cx="6647688" cy="825831"/>
            <wp:effectExtent l="19050" t="19050" r="20320" b="12700"/>
            <wp:docPr id="21030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4292" name=""/>
                    <pic:cNvPicPr/>
                  </pic:nvPicPr>
                  <pic:blipFill>
                    <a:blip r:embed="rId34"/>
                    <a:stretch>
                      <a:fillRect/>
                    </a:stretch>
                  </pic:blipFill>
                  <pic:spPr>
                    <a:xfrm>
                      <a:off x="0" y="0"/>
                      <a:ext cx="6647688" cy="825831"/>
                    </a:xfrm>
                    <a:prstGeom prst="rect">
                      <a:avLst/>
                    </a:prstGeom>
                    <a:ln w="19050">
                      <a:solidFill>
                        <a:schemeClr val="tx1"/>
                      </a:solidFill>
                    </a:ln>
                  </pic:spPr>
                </pic:pic>
              </a:graphicData>
            </a:graphic>
          </wp:inline>
        </w:drawing>
      </w:r>
    </w:p>
    <w:p w14:paraId="2046BB10" w14:textId="77777777" w:rsidR="00F95758" w:rsidRPr="00BC0461" w:rsidRDefault="00F95758" w:rsidP="000A6CB8">
      <w:pPr>
        <w:pStyle w:val="ListParagraph"/>
        <w:numPr>
          <w:ilvl w:val="0"/>
          <w:numId w:val="9"/>
        </w:numPr>
        <w:overflowPunct w:val="0"/>
        <w:contextualSpacing/>
      </w:pPr>
      <w:r w:rsidRPr="00900AC7">
        <w:t>Created a S3 bucket “</w:t>
      </w:r>
      <w:r>
        <w:t>test-</w:t>
      </w:r>
      <w:proofErr w:type="spellStart"/>
      <w:r>
        <w:t>techpass</w:t>
      </w:r>
      <w:proofErr w:type="spellEnd"/>
      <w:r>
        <w:t>-</w:t>
      </w:r>
      <w:proofErr w:type="spellStart"/>
      <w:r>
        <w:t>dtpt</w:t>
      </w:r>
      <w:proofErr w:type="spellEnd"/>
      <w:r w:rsidRPr="00900AC7">
        <w:t>” to demonstrate that an attacker can privilege escalate to gain permission to create and remove S3 buckets.</w:t>
      </w:r>
    </w:p>
    <w:p w14:paraId="5483157A" w14:textId="77777777" w:rsidR="00F95758" w:rsidRPr="00BC0461" w:rsidRDefault="00F95758" w:rsidP="0009560D">
      <w:pPr>
        <w:pStyle w:val="SecObsBold"/>
        <w:spacing w:before="120" w:after="120" w:line="280" w:lineRule="atLeast"/>
        <w:rPr>
          <w:b w:val="0"/>
          <w:bCs/>
          <w:szCs w:val="18"/>
        </w:rPr>
      </w:pPr>
      <w:r w:rsidRPr="00BC0461">
        <w:rPr>
          <w:b w:val="0"/>
          <w:bCs/>
          <w:noProof/>
          <w:szCs w:val="18"/>
        </w:rPr>
        <w:drawing>
          <wp:inline distT="0" distB="0" distL="0" distR="0" wp14:anchorId="0B850A65" wp14:editId="52C083AD">
            <wp:extent cx="6647688" cy="315149"/>
            <wp:effectExtent l="19050" t="19050" r="20320" b="27940"/>
            <wp:docPr id="33654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4638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6647688" cy="315149"/>
                    </a:xfrm>
                    <a:prstGeom prst="rect">
                      <a:avLst/>
                    </a:prstGeom>
                    <a:ln w="19050">
                      <a:solidFill>
                        <a:schemeClr val="tx1"/>
                      </a:solidFill>
                    </a:ln>
                  </pic:spPr>
                </pic:pic>
              </a:graphicData>
            </a:graphic>
          </wp:inline>
        </w:drawing>
      </w:r>
    </w:p>
    <w:p w14:paraId="43DBB9CB" w14:textId="77777777" w:rsidR="00F95758" w:rsidRDefault="00F95758" w:rsidP="000A6CB8">
      <w:pPr>
        <w:pStyle w:val="SecObsBold"/>
        <w:numPr>
          <w:ilvl w:val="0"/>
          <w:numId w:val="9"/>
        </w:numPr>
        <w:spacing w:before="120" w:after="120" w:line="280" w:lineRule="atLeast"/>
        <w:rPr>
          <w:b w:val="0"/>
          <w:bCs/>
          <w:szCs w:val="18"/>
        </w:rPr>
      </w:pPr>
      <w:r w:rsidRPr="00834BC3">
        <w:rPr>
          <w:b w:val="0"/>
          <w:bCs/>
          <w:szCs w:val="18"/>
        </w:rPr>
        <w:t>Verified that the bucket “test-</w:t>
      </w:r>
      <w:proofErr w:type="spellStart"/>
      <w:r w:rsidRPr="00834BC3">
        <w:rPr>
          <w:b w:val="0"/>
          <w:bCs/>
          <w:szCs w:val="18"/>
        </w:rPr>
        <w:t>techpass</w:t>
      </w:r>
      <w:proofErr w:type="spellEnd"/>
      <w:r w:rsidRPr="00834BC3">
        <w:rPr>
          <w:b w:val="0"/>
          <w:bCs/>
          <w:szCs w:val="18"/>
        </w:rPr>
        <w:t>-</w:t>
      </w:r>
      <w:proofErr w:type="spellStart"/>
      <w:r w:rsidRPr="00834BC3">
        <w:rPr>
          <w:b w:val="0"/>
          <w:bCs/>
          <w:szCs w:val="18"/>
        </w:rPr>
        <w:t>dtpt</w:t>
      </w:r>
      <w:proofErr w:type="spellEnd"/>
      <w:r w:rsidRPr="00834BC3">
        <w:rPr>
          <w:b w:val="0"/>
          <w:bCs/>
          <w:szCs w:val="18"/>
        </w:rPr>
        <w:t>” was created successfully</w:t>
      </w:r>
      <w:r>
        <w:rPr>
          <w:b w:val="0"/>
          <w:bCs/>
          <w:szCs w:val="18"/>
        </w:rPr>
        <w:t xml:space="preserve"> by getting bucket encryption.</w:t>
      </w:r>
    </w:p>
    <w:p w14:paraId="5F737DBB" w14:textId="77777777" w:rsidR="00F95758" w:rsidRDefault="00F95758" w:rsidP="0009560D">
      <w:pPr>
        <w:pStyle w:val="SecObsBold"/>
        <w:spacing w:before="120" w:after="120" w:line="280" w:lineRule="atLeast"/>
        <w:rPr>
          <w:b w:val="0"/>
          <w:bCs/>
          <w:szCs w:val="18"/>
        </w:rPr>
      </w:pPr>
      <w:r w:rsidRPr="001A3A62">
        <w:rPr>
          <w:rFonts w:ascii="Calibri" w:hAnsi="Calibri" w:cs="Calibri"/>
          <w:noProof/>
        </w:rPr>
        <w:drawing>
          <wp:inline distT="0" distB="0" distL="0" distR="0" wp14:anchorId="521B00A7" wp14:editId="50B5A6CD">
            <wp:extent cx="6647688" cy="1527559"/>
            <wp:effectExtent l="19050" t="19050" r="20320" b="15875"/>
            <wp:docPr id="126019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0800" name=""/>
                    <pic:cNvPicPr/>
                  </pic:nvPicPr>
                  <pic:blipFill>
                    <a:blip r:embed="rId36"/>
                    <a:stretch>
                      <a:fillRect/>
                    </a:stretch>
                  </pic:blipFill>
                  <pic:spPr>
                    <a:xfrm>
                      <a:off x="0" y="0"/>
                      <a:ext cx="6647688" cy="1527559"/>
                    </a:xfrm>
                    <a:prstGeom prst="rect">
                      <a:avLst/>
                    </a:prstGeom>
                    <a:ln w="19050">
                      <a:solidFill>
                        <a:schemeClr val="tx1"/>
                      </a:solidFill>
                    </a:ln>
                  </pic:spPr>
                </pic:pic>
              </a:graphicData>
            </a:graphic>
          </wp:inline>
        </w:drawing>
      </w:r>
    </w:p>
    <w:p w14:paraId="6CAB58BB" w14:textId="77777777" w:rsidR="00F95758" w:rsidRPr="00BC0461" w:rsidRDefault="00F95758" w:rsidP="000A6CB8">
      <w:pPr>
        <w:pStyle w:val="SecObsBold"/>
        <w:numPr>
          <w:ilvl w:val="0"/>
          <w:numId w:val="9"/>
        </w:numPr>
        <w:spacing w:before="120" w:after="120" w:line="280" w:lineRule="atLeast"/>
        <w:rPr>
          <w:b w:val="0"/>
          <w:bCs/>
          <w:szCs w:val="18"/>
        </w:rPr>
      </w:pPr>
      <w:r w:rsidRPr="00A05FA4">
        <w:rPr>
          <w:b w:val="0"/>
          <w:bCs/>
          <w:szCs w:val="18"/>
        </w:rPr>
        <w:t>Delete the “</w:t>
      </w:r>
      <w:r w:rsidRPr="00834BC3">
        <w:rPr>
          <w:b w:val="0"/>
          <w:bCs/>
          <w:szCs w:val="18"/>
        </w:rPr>
        <w:t>test-</w:t>
      </w:r>
      <w:proofErr w:type="spellStart"/>
      <w:r w:rsidRPr="00834BC3">
        <w:rPr>
          <w:b w:val="0"/>
          <w:bCs/>
          <w:szCs w:val="18"/>
        </w:rPr>
        <w:t>techpass</w:t>
      </w:r>
      <w:proofErr w:type="spellEnd"/>
      <w:r w:rsidRPr="00834BC3">
        <w:rPr>
          <w:b w:val="0"/>
          <w:bCs/>
          <w:szCs w:val="18"/>
        </w:rPr>
        <w:t>-</w:t>
      </w:r>
      <w:proofErr w:type="spellStart"/>
      <w:r w:rsidRPr="00834BC3">
        <w:rPr>
          <w:b w:val="0"/>
          <w:bCs/>
          <w:szCs w:val="18"/>
        </w:rPr>
        <w:t>dtpt</w:t>
      </w:r>
      <w:proofErr w:type="spellEnd"/>
      <w:r w:rsidRPr="00A05FA4">
        <w:rPr>
          <w:b w:val="0"/>
          <w:bCs/>
          <w:szCs w:val="18"/>
        </w:rPr>
        <w:t>” bucket created</w:t>
      </w:r>
      <w:r>
        <w:rPr>
          <w:b w:val="0"/>
          <w:bCs/>
          <w:szCs w:val="18"/>
        </w:rPr>
        <w:t xml:space="preserve"> and validate the deletion</w:t>
      </w:r>
      <w:r w:rsidRPr="00A05FA4">
        <w:rPr>
          <w:b w:val="0"/>
          <w:bCs/>
          <w:szCs w:val="18"/>
        </w:rPr>
        <w:t>. Successful deletion might indicate that the resources are vulnerable to availability issues.</w:t>
      </w:r>
    </w:p>
    <w:p w14:paraId="0477EA0F" w14:textId="77777777" w:rsidR="00F95758" w:rsidRPr="00BC0461" w:rsidRDefault="00F95758" w:rsidP="00E4372D">
      <w:pPr>
        <w:pStyle w:val="SecObsBold"/>
        <w:spacing w:before="120" w:after="120" w:line="280" w:lineRule="atLeast"/>
        <w:rPr>
          <w:b w:val="0"/>
          <w:bCs/>
          <w:szCs w:val="18"/>
        </w:rPr>
      </w:pPr>
      <w:r w:rsidRPr="00D230FD">
        <w:rPr>
          <w:rFonts w:ascii="Calibri" w:hAnsi="Calibri" w:cs="Calibri"/>
          <w:noProof/>
        </w:rPr>
        <w:drawing>
          <wp:inline distT="0" distB="0" distL="0" distR="0" wp14:anchorId="7C86B635" wp14:editId="33107F74">
            <wp:extent cx="6647688" cy="698750"/>
            <wp:effectExtent l="19050" t="19050" r="20320" b="25400"/>
            <wp:docPr id="5839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82385" name=""/>
                    <pic:cNvPicPr/>
                  </pic:nvPicPr>
                  <pic:blipFill>
                    <a:blip r:embed="rId37"/>
                    <a:stretch>
                      <a:fillRect/>
                    </a:stretch>
                  </pic:blipFill>
                  <pic:spPr>
                    <a:xfrm>
                      <a:off x="0" y="0"/>
                      <a:ext cx="6647688" cy="698750"/>
                    </a:xfrm>
                    <a:prstGeom prst="rect">
                      <a:avLst/>
                    </a:prstGeom>
                    <a:ln w="19050">
                      <a:solidFill>
                        <a:schemeClr val="tx1"/>
                      </a:solidFill>
                    </a:ln>
                  </pic:spPr>
                </pic:pic>
              </a:graphicData>
            </a:graphic>
          </wp:inline>
        </w:drawing>
      </w:r>
    </w:p>
    <w:p w14:paraId="6A0A96FF" w14:textId="77777777" w:rsidR="00E4372D" w:rsidRDefault="00E4372D">
      <w:pPr>
        <w:spacing w:before="0" w:after="200" w:line="276" w:lineRule="auto"/>
        <w:jc w:val="left"/>
        <w:rPr>
          <w:rStyle w:val="Strong"/>
          <w:rFonts w:eastAsia="PMingLiU" w:cs="Times New Roman"/>
          <w:b/>
          <w:szCs w:val="20"/>
          <w:lang w:val="en-AU" w:eastAsia="en-US"/>
        </w:rPr>
      </w:pPr>
      <w:r>
        <w:rPr>
          <w:rStyle w:val="Strong"/>
        </w:rPr>
        <w:br w:type="page"/>
      </w:r>
    </w:p>
    <w:p w14:paraId="51F21D4F" w14:textId="397C20FF" w:rsidR="00465497" w:rsidRPr="007D2235" w:rsidRDefault="00465497" w:rsidP="00465497">
      <w:pPr>
        <w:pStyle w:val="SubHeading"/>
        <w:rPr>
          <w:rStyle w:val="Strong"/>
          <w:b w:val="0"/>
          <w:bCs/>
        </w:rPr>
      </w:pPr>
      <w:r w:rsidRPr="007D2235">
        <w:rPr>
          <w:rStyle w:val="Strong"/>
        </w:rPr>
        <w:lastRenderedPageBreak/>
        <w:t>Implications</w:t>
      </w:r>
    </w:p>
    <w:p w14:paraId="53C8230E" w14:textId="77777777" w:rsidR="00DF5F5F" w:rsidRPr="00BC0461" w:rsidRDefault="00DF5F5F" w:rsidP="00DF5F5F">
      <w:pPr>
        <w:pStyle w:val="SecObsNormal"/>
        <w:spacing w:before="120" w:after="120" w:line="280" w:lineRule="atLeast"/>
        <w:rPr>
          <w:szCs w:val="18"/>
        </w:rPr>
      </w:pPr>
      <w:r w:rsidRPr="00BC0461">
        <w:rPr>
          <w:rStyle w:val="normaltextrun"/>
        </w:rPr>
        <w:t>Attackers may abuse these following permissions to elevate privileges.</w:t>
      </w:r>
      <w:r w:rsidRPr="00BC0461">
        <w:rPr>
          <w:rStyle w:val="eop"/>
          <w:szCs w:val="18"/>
        </w:rPr>
        <w:t xml:space="preserve"> </w:t>
      </w:r>
      <w:r w:rsidRPr="00BC0461">
        <w:rPr>
          <w:szCs w:val="18"/>
        </w:rPr>
        <w:t>It is noted that the following highlighted permissions were granted to the identified role:</w:t>
      </w:r>
    </w:p>
    <w:p w14:paraId="3FF5A402" w14:textId="77777777" w:rsidR="00DF5F5F" w:rsidRPr="00BC0461" w:rsidRDefault="00DF5F5F" w:rsidP="00DF5F5F">
      <w:pPr>
        <w:pStyle w:val="SecObsNormal"/>
      </w:pPr>
    </w:p>
    <w:tbl>
      <w:tblPr>
        <w:tblStyle w:val="Deloitte-RiskTable1"/>
        <w:tblW w:w="4859" w:type="pct"/>
        <w:tblLayout w:type="fixed"/>
        <w:tblLook w:val="04A0" w:firstRow="1" w:lastRow="0" w:firstColumn="1" w:lastColumn="0" w:noHBand="0" w:noVBand="1"/>
      </w:tblPr>
      <w:tblGrid>
        <w:gridCol w:w="3981"/>
        <w:gridCol w:w="2474"/>
        <w:gridCol w:w="3711"/>
      </w:tblGrid>
      <w:tr w:rsidR="00DF5F5F" w:rsidRPr="00BC0461" w14:paraId="0FBFEE0A" w14:textId="77777777" w:rsidTr="00095168">
        <w:trPr>
          <w:cnfStyle w:val="100000000000" w:firstRow="1" w:lastRow="0" w:firstColumn="0" w:lastColumn="0" w:oddVBand="0" w:evenVBand="0" w:oddHBand="0" w:evenHBand="0" w:firstRowFirstColumn="0" w:firstRowLastColumn="0" w:lastRowFirstColumn="0" w:lastRowLastColumn="0"/>
        </w:trPr>
        <w:tc>
          <w:tcPr>
            <w:tcW w:w="1958" w:type="pct"/>
            <w:shd w:val="clear" w:color="auto" w:fill="D9D9D9" w:themeFill="background1" w:themeFillShade="D9"/>
          </w:tcPr>
          <w:p w14:paraId="4DA1A4FC" w14:textId="77777777" w:rsidR="00DF5F5F" w:rsidRPr="00BC0461" w:rsidRDefault="00DF5F5F" w:rsidP="00095168">
            <w:pPr>
              <w:pStyle w:val="SecObsBold"/>
              <w:jc w:val="center"/>
              <w:rPr>
                <w:b/>
                <w:bCs/>
                <w:color w:val="000000" w:themeColor="text1"/>
              </w:rPr>
            </w:pPr>
            <w:r w:rsidRPr="00BC0461">
              <w:rPr>
                <w:b/>
                <w:bCs/>
                <w:color w:val="000000" w:themeColor="text1"/>
              </w:rPr>
              <w:t>Permissions</w:t>
            </w:r>
          </w:p>
        </w:tc>
        <w:tc>
          <w:tcPr>
            <w:tcW w:w="1217" w:type="pct"/>
            <w:shd w:val="clear" w:color="auto" w:fill="D9D9D9" w:themeFill="background1" w:themeFillShade="D9"/>
          </w:tcPr>
          <w:p w14:paraId="4D434398" w14:textId="77777777" w:rsidR="00DF5F5F" w:rsidRPr="00BC0461" w:rsidRDefault="00DF5F5F" w:rsidP="00095168">
            <w:pPr>
              <w:pStyle w:val="SecObsBold"/>
              <w:jc w:val="center"/>
              <w:rPr>
                <w:b/>
                <w:bCs/>
                <w:color w:val="000000" w:themeColor="text1"/>
              </w:rPr>
            </w:pPr>
            <w:r w:rsidRPr="00BC0461">
              <w:rPr>
                <w:b/>
                <w:bCs/>
                <w:color w:val="000000" w:themeColor="text1"/>
              </w:rPr>
              <w:t>Account ID</w:t>
            </w:r>
          </w:p>
        </w:tc>
        <w:tc>
          <w:tcPr>
            <w:tcW w:w="1825" w:type="pct"/>
            <w:shd w:val="clear" w:color="auto" w:fill="D9D9D9" w:themeFill="background1" w:themeFillShade="D9"/>
          </w:tcPr>
          <w:p w14:paraId="2884F536" w14:textId="77777777" w:rsidR="00DF5F5F" w:rsidRPr="00BC0461" w:rsidRDefault="00DF5F5F" w:rsidP="00095168">
            <w:pPr>
              <w:pStyle w:val="SecObsBold"/>
              <w:jc w:val="center"/>
              <w:rPr>
                <w:b/>
                <w:bCs/>
                <w:color w:val="000000" w:themeColor="text1"/>
              </w:rPr>
            </w:pPr>
            <w:r w:rsidRPr="00BC0461">
              <w:rPr>
                <w:b/>
                <w:bCs/>
                <w:color w:val="000000" w:themeColor="text1"/>
              </w:rPr>
              <w:t>Identified Entity</w:t>
            </w:r>
          </w:p>
        </w:tc>
      </w:tr>
      <w:tr w:rsidR="00DF5F5F" w:rsidRPr="00BC0461" w14:paraId="5EB6DF30" w14:textId="77777777" w:rsidTr="00095168">
        <w:trPr>
          <w:trHeight w:val="734"/>
        </w:trPr>
        <w:tc>
          <w:tcPr>
            <w:tcW w:w="1958" w:type="pct"/>
          </w:tcPr>
          <w:p w14:paraId="511BABCE"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Pr>
                <w:rFonts w:ascii="Calibri" w:hAnsi="Calibri" w:cs="Calibri"/>
                <w:color w:val="000000"/>
                <w:sz w:val="22"/>
                <w:szCs w:val="22"/>
              </w:rPr>
              <w:t>iam:CreatePolicy</w:t>
            </w:r>
            <w:proofErr w:type="spellEnd"/>
            <w:proofErr w:type="gramEnd"/>
            <w:r>
              <w:rPr>
                <w:rFonts w:ascii="Calibri" w:hAnsi="Calibri" w:cs="Calibri"/>
                <w:color w:val="000000"/>
                <w:sz w:val="22"/>
                <w:szCs w:val="22"/>
              </w:rPr>
              <w:t>*”, “</w:t>
            </w:r>
            <w:proofErr w:type="spellStart"/>
            <w:r>
              <w:rPr>
                <w:rFonts w:ascii="Calibri" w:hAnsi="Calibri" w:cs="Calibri"/>
                <w:color w:val="000000"/>
                <w:sz w:val="22"/>
                <w:szCs w:val="22"/>
              </w:rPr>
              <w:t>iam:DeleteRolePolicy</w:t>
            </w:r>
            <w:proofErr w:type="spellEnd"/>
            <w:r>
              <w:rPr>
                <w:rFonts w:ascii="Calibri" w:hAnsi="Calibri" w:cs="Calibri"/>
                <w:color w:val="000000"/>
                <w:sz w:val="22"/>
                <w:szCs w:val="22"/>
              </w:rPr>
              <w:t>*”,</w:t>
            </w:r>
          </w:p>
          <w:p w14:paraId="2D9AE430"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sidRPr="004D076D">
              <w:rPr>
                <w:rFonts w:ascii="Calibri" w:hAnsi="Calibri" w:cs="Calibri"/>
                <w:color w:val="000000"/>
                <w:sz w:val="22"/>
                <w:szCs w:val="22"/>
              </w:rPr>
              <w:t>ecs:ListServicesByNamespace</w:t>
            </w:r>
            <w:proofErr w:type="spellEnd"/>
            <w:proofErr w:type="gram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ecs:DiscoverPollEndpoint</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ecs:DescribeTaskDefinition</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ecs:ListServices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ecs:CreateCapacityProvider</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ecs:DeregisterTaskDefinition</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ecs:ListAccountSettings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ecs:ListTaskDefinitionFamilies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ecs:RegisterTaskDefinition</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ecs:ListTaskDefinitions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ecs:CreateTaskSet</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ecs:ListClusters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ecs:TagResource</w:t>
            </w:r>
            <w:proofErr w:type="spellEnd"/>
            <w:r>
              <w:rPr>
                <w:rFonts w:ascii="Calibri" w:hAnsi="Calibri" w:cs="Calibri"/>
                <w:color w:val="000000"/>
                <w:sz w:val="22"/>
                <w:szCs w:val="22"/>
              </w:rPr>
              <w:t>*”</w:t>
            </w:r>
            <w:r w:rsidRPr="004D076D">
              <w:rPr>
                <w:rFonts w:ascii="Calibri" w:hAnsi="Calibri" w:cs="Calibri"/>
                <w:color w:val="000000"/>
                <w:sz w:val="22"/>
                <w:szCs w:val="22"/>
              </w:rPr>
              <w:t>, application-</w:t>
            </w:r>
            <w:r>
              <w:rPr>
                <w:rFonts w:ascii="Calibri" w:hAnsi="Calibri" w:cs="Calibri"/>
                <w:color w:val="000000"/>
                <w:sz w:val="22"/>
                <w:szCs w:val="22"/>
              </w:rPr>
              <w:t>“</w:t>
            </w:r>
            <w:proofErr w:type="spellStart"/>
            <w:r w:rsidRPr="004D076D">
              <w:rPr>
                <w:rFonts w:ascii="Calibri" w:hAnsi="Calibri" w:cs="Calibri"/>
                <w:color w:val="000000"/>
                <w:sz w:val="22"/>
                <w:szCs w:val="22"/>
              </w:rPr>
              <w:t>autoscaling:RegisterScalableTarget</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p>
          <w:p w14:paraId="2A30E3EC"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r w:rsidRPr="004D076D">
              <w:rPr>
                <w:rFonts w:ascii="Calibri" w:hAnsi="Calibri" w:cs="Calibri"/>
                <w:color w:val="000000"/>
                <w:sz w:val="22"/>
                <w:szCs w:val="22"/>
              </w:rPr>
              <w:t>application-</w:t>
            </w:r>
            <w:proofErr w:type="gramStart"/>
            <w:r w:rsidRPr="004D076D">
              <w:rPr>
                <w:rFonts w:ascii="Calibri" w:hAnsi="Calibri" w:cs="Calibri"/>
                <w:color w:val="000000"/>
                <w:sz w:val="22"/>
                <w:szCs w:val="22"/>
              </w:rPr>
              <w:t>autoscaling:DeregisterScalableTarget</w:t>
            </w:r>
            <w:proofErr w:type="spellEnd"/>
            <w:proofErr w:type="gramEnd"/>
            <w:r>
              <w:rPr>
                <w:rFonts w:ascii="Calibri" w:hAnsi="Calibri" w:cs="Calibri"/>
                <w:color w:val="000000"/>
                <w:sz w:val="22"/>
                <w:szCs w:val="22"/>
              </w:rPr>
              <w:t xml:space="preserve">*”, </w:t>
            </w:r>
          </w:p>
          <w:p w14:paraId="30A4B073" w14:textId="77777777" w:rsidR="00DF5F5F" w:rsidRDefault="00DF5F5F" w:rsidP="00095168">
            <w:pPr>
              <w:spacing w:after="0" w:line="240" w:lineRule="auto"/>
              <w:jc w:val="center"/>
              <w:rPr>
                <w:rFonts w:ascii="Calibri" w:hAnsi="Calibri" w:cs="Calibri"/>
                <w:color w:val="000000"/>
                <w:sz w:val="22"/>
                <w:szCs w:val="22"/>
              </w:rPr>
            </w:pPr>
          </w:p>
          <w:p w14:paraId="3911EBD7" w14:textId="77777777" w:rsidR="00DF5F5F" w:rsidRPr="00BC0461" w:rsidRDefault="00DF5F5F" w:rsidP="00095168">
            <w:pPr>
              <w:pStyle w:val="SecObsBold"/>
              <w:jc w:val="center"/>
              <w:rPr>
                <w:b w:val="0"/>
              </w:rPr>
            </w:pPr>
            <w:r w:rsidRPr="00BC0461">
              <w:rPr>
                <w:b w:val="0"/>
              </w:rPr>
              <w:t>"</w:t>
            </w:r>
            <w:proofErr w:type="spellStart"/>
            <w:proofErr w:type="gramStart"/>
            <w:r w:rsidRPr="00BC0461">
              <w:rPr>
                <w:b w:val="0"/>
              </w:rPr>
              <w:t>iam:PassRole</w:t>
            </w:r>
            <w:proofErr w:type="spellEnd"/>
            <w:proofErr w:type="gramEnd"/>
            <w:r>
              <w:rPr>
                <w:b w:val="0"/>
              </w:rPr>
              <w:t xml:space="preserve">: </w:t>
            </w:r>
          </w:p>
          <w:p w14:paraId="7F917C8E" w14:textId="77777777" w:rsidR="00DF5F5F" w:rsidRDefault="00DF5F5F" w:rsidP="00095168">
            <w:pPr>
              <w:spacing w:after="0" w:line="240" w:lineRule="auto"/>
              <w:jc w:val="center"/>
              <w:rPr>
                <w:rFonts w:ascii="Calibri" w:hAnsi="Calibri" w:cs="Calibri"/>
                <w:color w:val="000000"/>
                <w:sz w:val="22"/>
                <w:szCs w:val="22"/>
              </w:rPr>
            </w:pPr>
            <w:proofErr w:type="spellStart"/>
            <w:proofErr w:type="gramStart"/>
            <w:r>
              <w:rPr>
                <w:rFonts w:ascii="Calibri" w:hAnsi="Calibri" w:cs="Calibri"/>
                <w:color w:val="000000"/>
                <w:sz w:val="22"/>
                <w:szCs w:val="22"/>
              </w:rPr>
              <w:t>arn:aws</w:t>
            </w:r>
            <w:proofErr w:type="gramEnd"/>
            <w:r>
              <w:rPr>
                <w:rFonts w:ascii="Calibri" w:hAnsi="Calibri" w:cs="Calibri"/>
                <w:color w:val="000000"/>
                <w:sz w:val="22"/>
                <w:szCs w:val="22"/>
              </w:rPr>
              <w:t>:iam</w:t>
            </w:r>
            <w:proofErr w:type="spellEnd"/>
            <w:r>
              <w:rPr>
                <w:rFonts w:ascii="Calibri" w:hAnsi="Calibri" w:cs="Calibri"/>
                <w:color w:val="000000"/>
                <w:sz w:val="22"/>
                <w:szCs w:val="22"/>
              </w:rPr>
              <w:t>::275104344024:role/*</w:t>
            </w:r>
          </w:p>
          <w:p w14:paraId="0B64518B" w14:textId="77777777" w:rsidR="00DF5F5F" w:rsidRDefault="00DF5F5F" w:rsidP="00095168">
            <w:pPr>
              <w:pStyle w:val="SecObsBold"/>
              <w:jc w:val="center"/>
              <w:rPr>
                <w:b w:val="0"/>
              </w:rPr>
            </w:pPr>
            <w:r w:rsidRPr="00BC0461">
              <w:rPr>
                <w:b w:val="0"/>
              </w:rPr>
              <w:t>",</w:t>
            </w:r>
          </w:p>
          <w:p w14:paraId="22990203" w14:textId="77777777" w:rsidR="00DF5F5F" w:rsidRPr="00BC0461" w:rsidRDefault="00DF5F5F" w:rsidP="00095168">
            <w:pPr>
              <w:pStyle w:val="SecObsBold"/>
              <w:rPr>
                <w:b w:val="0"/>
              </w:rPr>
            </w:pPr>
          </w:p>
          <w:p w14:paraId="62EEEFA0" w14:textId="77777777" w:rsidR="00DF5F5F" w:rsidRPr="00BC0461" w:rsidRDefault="00DF5F5F" w:rsidP="00095168">
            <w:pPr>
              <w:pStyle w:val="SecObsBold"/>
              <w:jc w:val="center"/>
              <w:rPr>
                <w:b w:val="0"/>
              </w:rPr>
            </w:pPr>
            <w:r w:rsidRPr="00BC0461">
              <w:rPr>
                <w:b w:val="0"/>
              </w:rPr>
              <w:t>Applicable all resources (*)</w:t>
            </w:r>
          </w:p>
        </w:tc>
        <w:tc>
          <w:tcPr>
            <w:tcW w:w="1217" w:type="pct"/>
          </w:tcPr>
          <w:p w14:paraId="036BB25B" w14:textId="77777777" w:rsidR="00DF5F5F" w:rsidRPr="00BC0461" w:rsidRDefault="00DF5F5F" w:rsidP="00095168">
            <w:pPr>
              <w:spacing w:after="0" w:line="240" w:lineRule="auto"/>
              <w:jc w:val="center"/>
              <w:rPr>
                <w:rFonts w:eastAsia="MS Mincho"/>
              </w:rPr>
            </w:pPr>
            <w:r>
              <w:rPr>
                <w:bCs/>
              </w:rPr>
              <w:t>275104344024</w:t>
            </w:r>
          </w:p>
        </w:tc>
        <w:tc>
          <w:tcPr>
            <w:tcW w:w="1825" w:type="pct"/>
          </w:tcPr>
          <w:p w14:paraId="55A60FBE" w14:textId="77777777" w:rsidR="00DF5F5F" w:rsidRPr="00BC0461" w:rsidRDefault="00DF5F5F" w:rsidP="00095168">
            <w:pPr>
              <w:pStyle w:val="SecObsBold"/>
              <w:jc w:val="center"/>
              <w:rPr>
                <w:b w:val="0"/>
              </w:rPr>
            </w:pPr>
            <w:r w:rsidRPr="00BC0461">
              <w:rPr>
                <w:b w:val="0"/>
                <w:lang w:val="en-US"/>
              </w:rPr>
              <w:t>role/</w:t>
            </w:r>
            <w:proofErr w:type="spellStart"/>
            <w:r w:rsidRPr="003F6B16">
              <w:rPr>
                <w:b w:val="0"/>
                <w:bCs/>
                <w:szCs w:val="18"/>
              </w:rPr>
              <w:t>sgts</w:t>
            </w:r>
            <w:proofErr w:type="spellEnd"/>
            <w:r w:rsidRPr="003F6B16">
              <w:rPr>
                <w:b w:val="0"/>
                <w:bCs/>
                <w:szCs w:val="18"/>
              </w:rPr>
              <w:t>-</w:t>
            </w:r>
            <w:proofErr w:type="spellStart"/>
            <w:r w:rsidRPr="003F6B16">
              <w:rPr>
                <w:b w:val="0"/>
                <w:bCs/>
                <w:szCs w:val="18"/>
              </w:rPr>
              <w:t>gitlab</w:t>
            </w:r>
            <w:proofErr w:type="spellEnd"/>
            <w:r w:rsidRPr="003F6B16">
              <w:rPr>
                <w:b w:val="0"/>
                <w:bCs/>
                <w:szCs w:val="18"/>
              </w:rPr>
              <w:t>-runner</w:t>
            </w:r>
          </w:p>
        </w:tc>
      </w:tr>
      <w:tr w:rsidR="00DF5F5F" w:rsidRPr="00BC0461" w14:paraId="742FEB9E" w14:textId="77777777" w:rsidTr="00095168">
        <w:trPr>
          <w:trHeight w:val="734"/>
        </w:trPr>
        <w:tc>
          <w:tcPr>
            <w:tcW w:w="1958" w:type="pct"/>
          </w:tcPr>
          <w:p w14:paraId="289D153F"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Pr>
                <w:rFonts w:ascii="Calibri" w:hAnsi="Calibri" w:cs="Calibri"/>
                <w:color w:val="000000"/>
                <w:sz w:val="22"/>
                <w:szCs w:val="22"/>
              </w:rPr>
              <w:t>lambda:UpdateFunctionConfiguration</w:t>
            </w:r>
            <w:proofErr w:type="spellEnd"/>
            <w:proofErr w:type="gramEnd"/>
            <w:r>
              <w:rPr>
                <w:rFonts w:ascii="Calibri" w:hAnsi="Calibri" w:cs="Calibri"/>
                <w:color w:val="000000"/>
                <w:sz w:val="22"/>
                <w:szCs w:val="22"/>
              </w:rPr>
              <w:t xml:space="preserve">”, </w:t>
            </w:r>
          </w:p>
          <w:p w14:paraId="2D44DF70"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Pr>
                <w:rFonts w:ascii="Calibri" w:hAnsi="Calibri" w:cs="Calibri"/>
                <w:color w:val="000000"/>
                <w:sz w:val="22"/>
                <w:szCs w:val="22"/>
              </w:rPr>
              <w:t>lambda:PublishVersion</w:t>
            </w:r>
            <w:proofErr w:type="spellEnd"/>
            <w:proofErr w:type="gramEnd"/>
            <w:r>
              <w:rPr>
                <w:rFonts w:ascii="Calibri" w:hAnsi="Calibri" w:cs="Calibri"/>
                <w:color w:val="000000"/>
                <w:sz w:val="22"/>
                <w:szCs w:val="22"/>
              </w:rPr>
              <w:t>”, “</w:t>
            </w:r>
            <w:proofErr w:type="spellStart"/>
            <w:r>
              <w:rPr>
                <w:rFonts w:ascii="Calibri" w:hAnsi="Calibri" w:cs="Calibri"/>
                <w:color w:val="000000"/>
                <w:sz w:val="22"/>
                <w:szCs w:val="22"/>
              </w:rPr>
              <w:t>lambda:UpdateFunctionCode</w:t>
            </w:r>
            <w:proofErr w:type="spellEnd"/>
            <w:r>
              <w:rPr>
                <w:rFonts w:ascii="Calibri" w:hAnsi="Calibri" w:cs="Calibri"/>
                <w:color w:val="000000"/>
                <w:sz w:val="22"/>
                <w:szCs w:val="22"/>
              </w:rPr>
              <w:t>”, “</w:t>
            </w:r>
            <w:proofErr w:type="spellStart"/>
            <w:r>
              <w:rPr>
                <w:rFonts w:ascii="Calibri" w:hAnsi="Calibri" w:cs="Calibri"/>
                <w:color w:val="000000"/>
                <w:sz w:val="22"/>
                <w:szCs w:val="22"/>
              </w:rPr>
              <w:t>lambda:AddPermission</w:t>
            </w:r>
            <w:proofErr w:type="spellEnd"/>
            <w:r>
              <w:rPr>
                <w:rFonts w:ascii="Calibri" w:hAnsi="Calibri" w:cs="Calibri"/>
                <w:color w:val="000000"/>
                <w:sz w:val="22"/>
                <w:szCs w:val="22"/>
              </w:rPr>
              <w:t>”, “</w:t>
            </w:r>
            <w:proofErr w:type="spellStart"/>
            <w:r>
              <w:rPr>
                <w:rFonts w:ascii="Calibri" w:hAnsi="Calibri" w:cs="Calibri"/>
                <w:color w:val="000000"/>
                <w:sz w:val="22"/>
                <w:szCs w:val="22"/>
              </w:rPr>
              <w:t>lambda:RemovePermission</w:t>
            </w:r>
            <w:proofErr w:type="spellEnd"/>
            <w:r>
              <w:rPr>
                <w:rFonts w:ascii="Calibri" w:hAnsi="Calibri" w:cs="Calibri"/>
                <w:color w:val="000000"/>
                <w:sz w:val="22"/>
                <w:szCs w:val="22"/>
              </w:rPr>
              <w:t>”, “</w:t>
            </w:r>
            <w:proofErr w:type="spellStart"/>
            <w:r>
              <w:rPr>
                <w:rFonts w:ascii="Calibri" w:hAnsi="Calibri" w:cs="Calibri"/>
                <w:color w:val="000000"/>
                <w:sz w:val="22"/>
                <w:szCs w:val="22"/>
              </w:rPr>
              <w:t>lambda:DeleteFunctionConcurrency</w:t>
            </w:r>
            <w:proofErr w:type="spellEnd"/>
            <w:r>
              <w:rPr>
                <w:rFonts w:ascii="Calibri" w:hAnsi="Calibri" w:cs="Calibri"/>
                <w:color w:val="000000"/>
                <w:sz w:val="22"/>
                <w:szCs w:val="22"/>
              </w:rPr>
              <w:t>”, “</w:t>
            </w:r>
            <w:proofErr w:type="spellStart"/>
            <w:r>
              <w:rPr>
                <w:rFonts w:ascii="Calibri" w:hAnsi="Calibri" w:cs="Calibri"/>
                <w:color w:val="000000"/>
                <w:sz w:val="22"/>
                <w:szCs w:val="22"/>
              </w:rPr>
              <w:t>lambda:PutFunctionConcurrency</w:t>
            </w:r>
            <w:proofErr w:type="spellEnd"/>
            <w:r>
              <w:rPr>
                <w:rFonts w:ascii="Calibri" w:hAnsi="Calibri" w:cs="Calibri"/>
                <w:color w:val="000000"/>
                <w:sz w:val="22"/>
                <w:szCs w:val="22"/>
              </w:rPr>
              <w:t>”, “</w:t>
            </w:r>
            <w:proofErr w:type="spellStart"/>
            <w:r>
              <w:rPr>
                <w:rFonts w:ascii="Calibri" w:hAnsi="Calibri" w:cs="Calibri"/>
                <w:color w:val="000000"/>
                <w:sz w:val="22"/>
                <w:szCs w:val="22"/>
              </w:rPr>
              <w:t>lambda:PutFunctionEventInvokeConfig</w:t>
            </w:r>
            <w:proofErr w:type="spellEnd"/>
            <w:r>
              <w:rPr>
                <w:rFonts w:ascii="Calibri" w:hAnsi="Calibri" w:cs="Calibri"/>
                <w:color w:val="000000"/>
                <w:sz w:val="22"/>
                <w:szCs w:val="22"/>
              </w:rPr>
              <w:t>”, “</w:t>
            </w:r>
            <w:proofErr w:type="spellStart"/>
            <w:r>
              <w:rPr>
                <w:rFonts w:ascii="Calibri" w:hAnsi="Calibri" w:cs="Calibri"/>
                <w:color w:val="000000"/>
                <w:sz w:val="22"/>
                <w:szCs w:val="22"/>
              </w:rPr>
              <w:t>lambda:DeleteFunctionEventInvokeConfig</w:t>
            </w:r>
            <w:proofErr w:type="spellEnd"/>
            <w:r>
              <w:rPr>
                <w:rFonts w:ascii="Calibri" w:hAnsi="Calibri" w:cs="Calibri"/>
                <w:color w:val="000000"/>
                <w:sz w:val="22"/>
                <w:szCs w:val="22"/>
              </w:rPr>
              <w:t>”, “</w:t>
            </w:r>
            <w:proofErr w:type="spellStart"/>
            <w:r>
              <w:rPr>
                <w:rFonts w:ascii="Calibri" w:hAnsi="Calibri" w:cs="Calibri"/>
                <w:color w:val="000000"/>
                <w:sz w:val="22"/>
                <w:szCs w:val="22"/>
              </w:rPr>
              <w:t>lambda:UpdateAlias</w:t>
            </w:r>
            <w:proofErr w:type="spellEnd"/>
            <w:r>
              <w:rPr>
                <w:rFonts w:ascii="Calibri" w:hAnsi="Calibri" w:cs="Calibri"/>
                <w:color w:val="000000"/>
                <w:sz w:val="22"/>
                <w:szCs w:val="22"/>
              </w:rPr>
              <w:t>”, “</w:t>
            </w:r>
            <w:proofErr w:type="spellStart"/>
            <w:r>
              <w:rPr>
                <w:rFonts w:ascii="Calibri" w:hAnsi="Calibri" w:cs="Calibri"/>
                <w:color w:val="000000"/>
                <w:sz w:val="22"/>
                <w:szCs w:val="22"/>
              </w:rPr>
              <w:t>lambda:InvokeFunction</w:t>
            </w:r>
            <w:proofErr w:type="spellEnd"/>
            <w:r>
              <w:rPr>
                <w:rFonts w:ascii="Calibri" w:hAnsi="Calibri" w:cs="Calibri"/>
                <w:color w:val="000000"/>
                <w:sz w:val="22"/>
                <w:szCs w:val="22"/>
              </w:rPr>
              <w:t>”</w:t>
            </w:r>
          </w:p>
          <w:p w14:paraId="463CA574"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br/>
              <w:t xml:space="preserve">arn:aws:lambda:ap-southeast-1:275104344024:function:goventry-registration-lambda-prd*, arn:aws:lambda:ap-southeast-1:275104344024:function:goventry-importer-lambda-prd*, </w:t>
            </w:r>
            <w:r>
              <w:rPr>
                <w:rFonts w:ascii="Calibri" w:hAnsi="Calibri" w:cs="Calibri"/>
                <w:color w:val="000000"/>
                <w:sz w:val="22"/>
                <w:szCs w:val="22"/>
              </w:rPr>
              <w:lastRenderedPageBreak/>
              <w:t>arn:aws:lambda:ap-southeast-1:275104344024:function:goventry-esen-exporter-lambda-prd*, arn:aws:lambda:ap-southeast-1:275104344024:function:goventry-dbmigrate-lambda-prd*, arn:aws:lambda:ap-southeast-1:275104344024:function:goventry-stats-lambda-prd*, arn:aws:lambda:ap-southeast-1:275104344024:function:goventry-replymail-lambda-prd*</w:t>
            </w:r>
          </w:p>
          <w:p w14:paraId="1FA41DD9" w14:textId="77777777" w:rsidR="00DF5F5F" w:rsidRDefault="00DF5F5F" w:rsidP="00095168">
            <w:pPr>
              <w:spacing w:after="0" w:line="240" w:lineRule="auto"/>
              <w:jc w:val="center"/>
              <w:rPr>
                <w:rFonts w:ascii="Calibri" w:hAnsi="Calibri" w:cs="Calibri"/>
                <w:color w:val="000000"/>
                <w:sz w:val="22"/>
                <w:szCs w:val="22"/>
              </w:rPr>
            </w:pPr>
          </w:p>
        </w:tc>
        <w:tc>
          <w:tcPr>
            <w:tcW w:w="1217" w:type="pct"/>
          </w:tcPr>
          <w:p w14:paraId="7619C4FA" w14:textId="77777777" w:rsidR="00DF5F5F" w:rsidRDefault="00DF5F5F" w:rsidP="00095168">
            <w:pPr>
              <w:spacing w:after="0" w:line="240" w:lineRule="auto"/>
              <w:jc w:val="center"/>
              <w:rPr>
                <w:bCs/>
              </w:rPr>
            </w:pPr>
            <w:r>
              <w:rPr>
                <w:bCs/>
              </w:rPr>
              <w:lastRenderedPageBreak/>
              <w:t>275104344024</w:t>
            </w:r>
          </w:p>
        </w:tc>
        <w:tc>
          <w:tcPr>
            <w:tcW w:w="1825" w:type="pct"/>
          </w:tcPr>
          <w:p w14:paraId="55A69F08" w14:textId="77777777" w:rsidR="00DF5F5F" w:rsidRPr="00BC0461" w:rsidRDefault="00DF5F5F" w:rsidP="00095168">
            <w:pPr>
              <w:pStyle w:val="SecObsBold"/>
              <w:jc w:val="center"/>
              <w:rPr>
                <w:b w:val="0"/>
                <w:lang w:val="en-US"/>
              </w:rPr>
            </w:pPr>
            <w:r w:rsidRPr="00BC0461">
              <w:rPr>
                <w:b w:val="0"/>
                <w:lang w:val="en-US"/>
              </w:rPr>
              <w:t>role/</w:t>
            </w:r>
            <w:proofErr w:type="spellStart"/>
            <w:r w:rsidRPr="003F6B16">
              <w:rPr>
                <w:b w:val="0"/>
                <w:bCs/>
                <w:szCs w:val="18"/>
              </w:rPr>
              <w:t>sgts</w:t>
            </w:r>
            <w:proofErr w:type="spellEnd"/>
            <w:r w:rsidRPr="003F6B16">
              <w:rPr>
                <w:b w:val="0"/>
                <w:bCs/>
                <w:szCs w:val="18"/>
              </w:rPr>
              <w:t>-</w:t>
            </w:r>
            <w:proofErr w:type="spellStart"/>
            <w:r w:rsidRPr="003F6B16">
              <w:rPr>
                <w:b w:val="0"/>
                <w:bCs/>
                <w:szCs w:val="18"/>
              </w:rPr>
              <w:t>gitlab</w:t>
            </w:r>
            <w:proofErr w:type="spellEnd"/>
            <w:r w:rsidRPr="003F6B16">
              <w:rPr>
                <w:b w:val="0"/>
                <w:bCs/>
                <w:szCs w:val="18"/>
              </w:rPr>
              <w:t>-runner</w:t>
            </w:r>
          </w:p>
        </w:tc>
      </w:tr>
    </w:tbl>
    <w:p w14:paraId="55C9BFAB" w14:textId="6BED1C47" w:rsidR="00465497" w:rsidRDefault="00465497" w:rsidP="00465497">
      <w:pPr>
        <w:pStyle w:val="SubHeading"/>
        <w:rPr>
          <w:rStyle w:val="Strong"/>
          <w:b w:val="0"/>
          <w:bCs/>
        </w:rPr>
      </w:pPr>
      <w:r w:rsidRPr="007D2235">
        <w:rPr>
          <w:rStyle w:val="Strong"/>
        </w:rPr>
        <w:t>Recommendations</w:t>
      </w:r>
    </w:p>
    <w:p w14:paraId="3CB1B2DA" w14:textId="77777777" w:rsidR="000A6CB8" w:rsidRPr="00BC0461" w:rsidRDefault="000A6CB8" w:rsidP="000A6CB8">
      <w:pPr>
        <w:pStyle w:val="SecObsNormal"/>
        <w:spacing w:before="120" w:after="120" w:line="280" w:lineRule="atLeast"/>
        <w:rPr>
          <w:szCs w:val="18"/>
        </w:rPr>
      </w:pPr>
      <w:r>
        <w:rPr>
          <w:szCs w:val="18"/>
        </w:rPr>
        <w:t>Understanding</w:t>
      </w:r>
      <w:r w:rsidRPr="00C33154">
        <w:rPr>
          <w:szCs w:val="18"/>
        </w:rPr>
        <w:t xml:space="preserve"> that certain permissions such as unrestricted IAM and Lambda privileges may be necessary for specific tasks, the following mitigations can be implemented to reduce the risk of privilege escalation and ensure compliance with least privilege principles:</w:t>
      </w:r>
    </w:p>
    <w:p w14:paraId="08271BEE" w14:textId="77777777" w:rsidR="000A6CB8" w:rsidRPr="000C219E" w:rsidRDefault="000A6CB8" w:rsidP="000A6CB8">
      <w:pPr>
        <w:pStyle w:val="SecObsNormal"/>
        <w:numPr>
          <w:ilvl w:val="0"/>
          <w:numId w:val="10"/>
        </w:numPr>
        <w:spacing w:before="120" w:after="120" w:line="280" w:lineRule="atLeast"/>
        <w:rPr>
          <w:szCs w:val="18"/>
        </w:rPr>
      </w:pPr>
      <w:r w:rsidRPr="000C219E">
        <w:rPr>
          <w:szCs w:val="18"/>
        </w:rPr>
        <w:t xml:space="preserve">Restrict trust policies to specific roles and services with tightly scoped conditions. For example, limit </w:t>
      </w:r>
      <w:proofErr w:type="spellStart"/>
      <w:proofErr w:type="gramStart"/>
      <w:r w:rsidRPr="000C219E">
        <w:rPr>
          <w:szCs w:val="18"/>
        </w:rPr>
        <w:t>sts:AssumeRole</w:t>
      </w:r>
      <w:proofErr w:type="spellEnd"/>
      <w:proofErr w:type="gramEnd"/>
      <w:r w:rsidRPr="000C219E">
        <w:rPr>
          <w:szCs w:val="18"/>
        </w:rPr>
        <w:t xml:space="preserve"> actions by using Condition elements like </w:t>
      </w:r>
      <w:proofErr w:type="spellStart"/>
      <w:r w:rsidRPr="000C219E">
        <w:rPr>
          <w:szCs w:val="18"/>
        </w:rPr>
        <w:t>StringEquals</w:t>
      </w:r>
      <w:proofErr w:type="spellEnd"/>
      <w:r w:rsidRPr="000C219E">
        <w:rPr>
          <w:szCs w:val="18"/>
        </w:rPr>
        <w:t xml:space="preserve"> for specific ARNs or tags.</w:t>
      </w:r>
    </w:p>
    <w:p w14:paraId="5F673EEB" w14:textId="77777777" w:rsidR="000A6CB8" w:rsidRDefault="000A6CB8" w:rsidP="000A6CB8">
      <w:pPr>
        <w:pStyle w:val="SecObsNormal"/>
        <w:numPr>
          <w:ilvl w:val="0"/>
          <w:numId w:val="10"/>
        </w:numPr>
        <w:spacing w:before="120" w:after="120" w:line="280" w:lineRule="atLeast"/>
        <w:rPr>
          <w:szCs w:val="18"/>
        </w:rPr>
      </w:pPr>
      <w:r w:rsidRPr="000C219E">
        <w:rPr>
          <w:szCs w:val="18"/>
        </w:rPr>
        <w:t>Regularly review Lambda functions and their associated permissions to ensure they do not have excessive access, particularly to IAM actions like “</w:t>
      </w:r>
      <w:proofErr w:type="spellStart"/>
      <w:proofErr w:type="gramStart"/>
      <w:r w:rsidRPr="000C219E">
        <w:rPr>
          <w:szCs w:val="18"/>
        </w:rPr>
        <w:t>iam:CreatePolicy</w:t>
      </w:r>
      <w:proofErr w:type="spellEnd"/>
      <w:proofErr w:type="gramEnd"/>
      <w:r w:rsidRPr="000C219E">
        <w:rPr>
          <w:szCs w:val="18"/>
        </w:rPr>
        <w:t>”, “</w:t>
      </w:r>
      <w:proofErr w:type="spellStart"/>
      <w:r w:rsidRPr="000C219E">
        <w:rPr>
          <w:szCs w:val="18"/>
        </w:rPr>
        <w:t>iam:PassRole</w:t>
      </w:r>
      <w:proofErr w:type="spellEnd"/>
      <w:r w:rsidRPr="000C219E">
        <w:rPr>
          <w:szCs w:val="18"/>
        </w:rPr>
        <w:t>”, and “</w:t>
      </w:r>
      <w:proofErr w:type="spellStart"/>
      <w:r w:rsidRPr="000C219E">
        <w:rPr>
          <w:szCs w:val="18"/>
        </w:rPr>
        <w:t>iam:AttachRolePolicy</w:t>
      </w:r>
      <w:proofErr w:type="spellEnd"/>
      <w:r w:rsidRPr="000C219E">
        <w:rPr>
          <w:szCs w:val="18"/>
        </w:rPr>
        <w:t>”.</w:t>
      </w:r>
    </w:p>
    <w:p w14:paraId="16E5A5D3" w14:textId="77777777" w:rsidR="000A6CB8" w:rsidRPr="000C219E" w:rsidRDefault="000A6CB8" w:rsidP="000A6CB8">
      <w:pPr>
        <w:pStyle w:val="SecObsNormal"/>
        <w:numPr>
          <w:ilvl w:val="0"/>
          <w:numId w:val="10"/>
        </w:numPr>
        <w:spacing w:before="120" w:after="120" w:line="280" w:lineRule="atLeast"/>
        <w:rPr>
          <w:szCs w:val="18"/>
        </w:rPr>
      </w:pPr>
      <w:r w:rsidRPr="00A64DD3">
        <w:rPr>
          <w:szCs w:val="18"/>
        </w:rPr>
        <w:t xml:space="preserve">Restrict Lambda runtime/code modification permissions (e.g., </w:t>
      </w:r>
      <w:proofErr w:type="spellStart"/>
      <w:proofErr w:type="gramStart"/>
      <w:r w:rsidRPr="00A64DD3">
        <w:rPr>
          <w:szCs w:val="18"/>
        </w:rPr>
        <w:t>lambda:UpdateFunctionCode</w:t>
      </w:r>
      <w:proofErr w:type="spellEnd"/>
      <w:proofErr w:type="gramEnd"/>
      <w:r w:rsidRPr="00A64DD3">
        <w:rPr>
          <w:szCs w:val="18"/>
        </w:rPr>
        <w:t>) to isolated roles with logging and approval requirements.</w:t>
      </w:r>
    </w:p>
    <w:p w14:paraId="03174B13" w14:textId="77777777" w:rsidR="000A6CB8" w:rsidRPr="000C219E" w:rsidRDefault="000A6CB8" w:rsidP="000A6CB8">
      <w:pPr>
        <w:pStyle w:val="SecObsNormal"/>
        <w:numPr>
          <w:ilvl w:val="0"/>
          <w:numId w:val="10"/>
        </w:numPr>
        <w:spacing w:before="120" w:after="120" w:line="280" w:lineRule="atLeast"/>
        <w:rPr>
          <w:szCs w:val="18"/>
        </w:rPr>
      </w:pPr>
      <w:r w:rsidRPr="000C219E">
        <w:rPr>
          <w:szCs w:val="18"/>
        </w:rPr>
        <w:t>Regularly review and remove unused or over-permissioned IAM policies, roles, and permissions.</w:t>
      </w:r>
    </w:p>
    <w:p w14:paraId="2FA7CCF4" w14:textId="77777777" w:rsidR="000A6CB8" w:rsidRPr="00BC0461" w:rsidRDefault="000A6CB8" w:rsidP="000A6CB8">
      <w:pPr>
        <w:pStyle w:val="SecObsNormal"/>
        <w:numPr>
          <w:ilvl w:val="0"/>
          <w:numId w:val="10"/>
        </w:numPr>
        <w:spacing w:before="120" w:after="120" w:line="280" w:lineRule="atLeast"/>
        <w:rPr>
          <w:szCs w:val="18"/>
        </w:rPr>
      </w:pPr>
      <w:r>
        <w:rPr>
          <w:szCs w:val="18"/>
        </w:rPr>
        <w:t xml:space="preserve"> </w:t>
      </w:r>
      <w:r w:rsidRPr="00927DCF">
        <w:rPr>
          <w:szCs w:val="18"/>
        </w:rPr>
        <w:t>Enforce a strict policy for role segregation based on job functions and responsibilities, preventing roles from having conflicting permissions that could lead to privilege escalation.</w:t>
      </w:r>
    </w:p>
    <w:p w14:paraId="7C9CDA42" w14:textId="393340C6" w:rsidR="00465497" w:rsidRDefault="00465497" w:rsidP="00465497">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465497" w14:paraId="1D61999F" w14:textId="77777777" w:rsidTr="00E12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244F9DB3" w14:textId="101E8CBA" w:rsidR="00465497" w:rsidRPr="00373EE5" w:rsidRDefault="00465497" w:rsidP="00E12BC5">
            <w:pPr>
              <w:rPr>
                <w:b w:val="0"/>
                <w:lang w:val="en-AU" w:eastAsia="en-US"/>
              </w:rPr>
            </w:pPr>
          </w:p>
        </w:tc>
      </w:tr>
    </w:tbl>
    <w:p w14:paraId="444F2814" w14:textId="1EA3E867" w:rsidR="00465497" w:rsidRDefault="00465497" w:rsidP="00465497">
      <w:pPr>
        <w:pStyle w:val="SubHeading"/>
        <w:rPr>
          <w:rStyle w:val="Strong"/>
        </w:rPr>
      </w:pPr>
      <w:r>
        <w:rPr>
          <w:rStyle w:val="Strong"/>
        </w:rPr>
        <w:t>Status</w:t>
      </w:r>
    </w:p>
    <w:p w14:paraId="6C4F6FA0" w14:textId="4AE560CB" w:rsidR="0061172E" w:rsidRPr="00AE44D1" w:rsidRDefault="00AE44D1" w:rsidP="00B26924">
      <w:pPr>
        <w:spacing w:before="0"/>
        <w:rPr>
          <w:lang w:val="en-AU" w:eastAsia="en-US"/>
        </w:rPr>
      </w:pPr>
      <w:r>
        <w:rPr>
          <w:lang w:val="en-AU" w:eastAsia="en-US"/>
        </w:rPr>
        <w:t>Closed</w:t>
      </w:r>
    </w:p>
    <w:p w14:paraId="517A668A" w14:textId="63B8BBDD" w:rsidR="0061172E" w:rsidRDefault="0061172E" w:rsidP="0061172E">
      <w:pPr>
        <w:pStyle w:val="SubHeading"/>
        <w:rPr>
          <w:rStyle w:val="Strong"/>
          <w:b w:val="0"/>
          <w:bCs/>
        </w:rPr>
      </w:pPr>
      <w:r>
        <w:rPr>
          <w:rStyle w:val="Strong"/>
        </w:rPr>
        <w:t>Follow</w:t>
      </w:r>
      <w:r w:rsidR="00934552">
        <w:rPr>
          <w:rStyle w:val="Strong"/>
        </w:rPr>
        <w:t xml:space="preserve"> U</w:t>
      </w:r>
      <w:r>
        <w:rPr>
          <w:rStyle w:val="Strong"/>
        </w:rPr>
        <w:t>p Observations</w:t>
      </w:r>
    </w:p>
    <w:p w14:paraId="00442A4E" w14:textId="00B36A6A" w:rsidR="00C96077" w:rsidRDefault="000A6CB8" w:rsidP="00075C05">
      <w:pPr>
        <w:pStyle w:val="SecObsNormal"/>
        <w:spacing w:before="120" w:after="120" w:line="280" w:lineRule="atLeast"/>
        <w:rPr>
          <w:rStyle w:val="Strong"/>
          <w:bCs/>
        </w:rPr>
      </w:pPr>
      <w:r w:rsidRPr="00763DE0">
        <w:rPr>
          <w:szCs w:val="18"/>
        </w:rPr>
        <w:t xml:space="preserve">Based on the implemented restrictions, including the removal of wildcard resource scoping, additional restrictions of affected roles and permissions, and the implementation of code signing for Lambda deployments, the risk associated with this finding has been appropriately mitigated. These measures reduce the attack surface, limit potential privilege escalation, and adheres to the principle of least privilege. </w:t>
      </w:r>
      <w:r w:rsidRPr="00D230F2">
        <w:rPr>
          <w:rStyle w:val="Strong"/>
          <w:bCs/>
        </w:rPr>
        <w:t>the issue can now be closed.</w:t>
      </w:r>
    </w:p>
    <w:p w14:paraId="7E06022D" w14:textId="77777777" w:rsidR="00C96077" w:rsidRDefault="00C96077">
      <w:pPr>
        <w:spacing w:before="0" w:after="200" w:line="276" w:lineRule="auto"/>
        <w:jc w:val="left"/>
        <w:rPr>
          <w:rStyle w:val="Strong"/>
          <w:rFonts w:cstheme="minorHAnsi"/>
          <w:bCs/>
          <w:szCs w:val="24"/>
          <w:lang w:val="en-SG" w:eastAsia="en-SG"/>
        </w:rPr>
      </w:pPr>
      <w:r>
        <w:rPr>
          <w:rStyle w:val="Strong"/>
          <w:bCs/>
        </w:rPr>
        <w:br w:type="page"/>
      </w:r>
    </w:p>
    <w:p w14:paraId="65BAF478" w14:textId="717566BB" w:rsidR="00C96077" w:rsidRDefault="00C96077" w:rsidP="00C96077">
      <w:pPr>
        <w:pStyle w:val="Heading1"/>
      </w:pPr>
      <w:bookmarkStart w:id="83" w:name="_Toc212823797"/>
      <w:r>
        <w:lastRenderedPageBreak/>
        <w:t>Annex A: Cloud Vulnerability Assessment</w:t>
      </w:r>
      <w:bookmarkEnd w:id="83"/>
    </w:p>
    <w:p w14:paraId="4E6B2D3D" w14:textId="77777777" w:rsidR="00FC056F" w:rsidRPr="00075C05" w:rsidRDefault="00FC056F" w:rsidP="00075C05">
      <w:pPr>
        <w:pStyle w:val="SecObsNormal"/>
        <w:spacing w:before="120" w:after="120" w:line="280" w:lineRule="atLeast"/>
        <w:rPr>
          <w:bCs/>
        </w:rPr>
      </w:pPr>
    </w:p>
    <w:sectPr w:rsidR="00FC056F" w:rsidRPr="00075C05"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C5B35" w14:textId="77777777" w:rsidR="001E47DF" w:rsidRDefault="001E47DF" w:rsidP="00E91BBC">
      <w:pPr>
        <w:spacing w:before="0" w:after="0" w:line="240" w:lineRule="auto"/>
      </w:pPr>
      <w:r>
        <w:separator/>
      </w:r>
    </w:p>
  </w:endnote>
  <w:endnote w:type="continuationSeparator" w:id="0">
    <w:p w14:paraId="4FE6F166" w14:textId="77777777" w:rsidR="001E47DF" w:rsidRDefault="001E47DF" w:rsidP="00E91BBC">
      <w:pPr>
        <w:spacing w:before="0" w:after="0" w:line="240" w:lineRule="auto"/>
      </w:pPr>
      <w:r>
        <w:continuationSeparator/>
      </w:r>
    </w:p>
  </w:endnote>
  <w:endnote w:type="continuationNotice" w:id="1">
    <w:p w14:paraId="2BE1DF4E" w14:textId="77777777" w:rsidR="001E47DF" w:rsidRDefault="001E47D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7FCCB4F4" w:rsidR="008150A2" w:rsidRPr="00EC63A7" w:rsidRDefault="00934552" w:rsidP="00E30CF2">
    <w:pPr>
      <w:tabs>
        <w:tab w:val="center" w:pos="5245"/>
        <w:tab w:val="right" w:pos="10467"/>
      </w:tabs>
      <w:spacing w:before="0" w:after="0" w:line="240" w:lineRule="auto"/>
      <w:jc w:val="left"/>
      <w:rPr>
        <w:sz w:val="14"/>
      </w:rPr>
    </w:pPr>
    <w:r>
      <w:rPr>
        <w:sz w:val="14"/>
      </w:rPr>
      <w:t>Agency Full Name</w:t>
    </w:r>
    <w:r w:rsidR="00D91473">
      <w:rPr>
        <w:sz w:val="14"/>
      </w:rPr>
      <w:t xml:space="preserve"> (</w:t>
    </w:r>
    <w:r>
      <w:rPr>
        <w:sz w:val="14"/>
      </w:rPr>
      <w:t>XXX</w:t>
    </w:r>
    <w:r w:rsidR="00D91473">
      <w:rPr>
        <w:sz w:val="14"/>
      </w:rPr>
      <w:t>)</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250066">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1ADB836D"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250066">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250066">
          <w:rPr>
            <w:sz w:val="14"/>
          </w:rPr>
          <w:t>Deloitte Assurance Singapore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B832A" w14:textId="77777777" w:rsidR="001E47DF" w:rsidRDefault="001E47DF" w:rsidP="00E91BBC">
      <w:pPr>
        <w:spacing w:before="0" w:after="0" w:line="240" w:lineRule="auto"/>
      </w:pPr>
      <w:r>
        <w:separator/>
      </w:r>
    </w:p>
  </w:footnote>
  <w:footnote w:type="continuationSeparator" w:id="0">
    <w:p w14:paraId="130E46B3" w14:textId="77777777" w:rsidR="001E47DF" w:rsidRDefault="001E47DF" w:rsidP="00E91BBC">
      <w:pPr>
        <w:spacing w:before="0" w:after="0" w:line="240" w:lineRule="auto"/>
      </w:pPr>
      <w:r>
        <w:continuationSeparator/>
      </w:r>
    </w:p>
  </w:footnote>
  <w:footnote w:type="continuationNotice" w:id="1">
    <w:p w14:paraId="13DD8106" w14:textId="77777777" w:rsidR="001E47DF" w:rsidRDefault="001E47D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42E33781" w:rsidR="008150A2" w:rsidRPr="00EF37AF" w:rsidRDefault="00D861F6"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F32871">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0696FE1"/>
    <w:multiLevelType w:val="hybridMultilevel"/>
    <w:tmpl w:val="52FCDFD4"/>
    <w:lvl w:ilvl="0" w:tplc="B0986808">
      <w:start w:val="1"/>
      <w:numFmt w:val="lowerLetter"/>
      <w:lvlText w:val="(%1)"/>
      <w:lvlJc w:val="left"/>
      <w:pPr>
        <w:ind w:left="360" w:hanging="360"/>
      </w:pPr>
      <w:rPr>
        <w:rFonts w:ascii="Arial" w:hAnsi="Arial" w:cs="Times New Roman" w:hint="default"/>
        <w:b w:val="0"/>
        <w:i w:val="0"/>
        <w:color w:val="auto"/>
        <w:sz w:val="20"/>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32036061"/>
    <w:multiLevelType w:val="hybridMultilevel"/>
    <w:tmpl w:val="21D41E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9035CB4"/>
    <w:multiLevelType w:val="hybridMultilevel"/>
    <w:tmpl w:val="7C2283E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D3F5DD4"/>
    <w:multiLevelType w:val="hybridMultilevel"/>
    <w:tmpl w:val="85FA46DC"/>
    <w:lvl w:ilvl="0" w:tplc="48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3FB1775"/>
    <w:multiLevelType w:val="hybridMultilevel"/>
    <w:tmpl w:val="B5E21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8"/>
  </w:num>
  <w:num w:numId="2" w16cid:durableId="1741446129">
    <w:abstractNumId w:val="4"/>
  </w:num>
  <w:num w:numId="3" w16cid:durableId="561453048">
    <w:abstractNumId w:val="1"/>
  </w:num>
  <w:num w:numId="4" w16cid:durableId="95643020">
    <w:abstractNumId w:val="0"/>
  </w:num>
  <w:num w:numId="5" w16cid:durableId="839540273">
    <w:abstractNumId w:val="5"/>
  </w:num>
  <w:num w:numId="6" w16cid:durableId="1662538341">
    <w:abstractNumId w:val="6"/>
  </w:num>
  <w:num w:numId="7" w16cid:durableId="1837768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884673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3543665">
    <w:abstractNumId w:val="3"/>
  </w:num>
  <w:num w:numId="10" w16cid:durableId="185521817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2CD7"/>
    <w:rsid w:val="00013596"/>
    <w:rsid w:val="000146D3"/>
    <w:rsid w:val="00014AD1"/>
    <w:rsid w:val="00015BD2"/>
    <w:rsid w:val="00016BE8"/>
    <w:rsid w:val="00017279"/>
    <w:rsid w:val="000178D3"/>
    <w:rsid w:val="00021E76"/>
    <w:rsid w:val="00023DC3"/>
    <w:rsid w:val="00023E92"/>
    <w:rsid w:val="0002474B"/>
    <w:rsid w:val="00026A8F"/>
    <w:rsid w:val="00027C01"/>
    <w:rsid w:val="00031D6E"/>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C05"/>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7EF"/>
    <w:rsid w:val="000949A0"/>
    <w:rsid w:val="000949B0"/>
    <w:rsid w:val="00094C80"/>
    <w:rsid w:val="00094D8B"/>
    <w:rsid w:val="0009560D"/>
    <w:rsid w:val="00095C4F"/>
    <w:rsid w:val="00097461"/>
    <w:rsid w:val="00097A18"/>
    <w:rsid w:val="000A0109"/>
    <w:rsid w:val="000A01CD"/>
    <w:rsid w:val="000A1B71"/>
    <w:rsid w:val="000A25BA"/>
    <w:rsid w:val="000A281F"/>
    <w:rsid w:val="000A386E"/>
    <w:rsid w:val="000A3FAE"/>
    <w:rsid w:val="000A4799"/>
    <w:rsid w:val="000A5747"/>
    <w:rsid w:val="000A629C"/>
    <w:rsid w:val="000A6CB8"/>
    <w:rsid w:val="000A73C8"/>
    <w:rsid w:val="000B04CC"/>
    <w:rsid w:val="000B05A1"/>
    <w:rsid w:val="000B0E53"/>
    <w:rsid w:val="000B0E67"/>
    <w:rsid w:val="000B0FB2"/>
    <w:rsid w:val="000B2380"/>
    <w:rsid w:val="000B3335"/>
    <w:rsid w:val="000B477B"/>
    <w:rsid w:val="000B48BC"/>
    <w:rsid w:val="000B504E"/>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28C"/>
    <w:rsid w:val="000D37D7"/>
    <w:rsid w:val="000D4306"/>
    <w:rsid w:val="000D4FBE"/>
    <w:rsid w:val="000D7443"/>
    <w:rsid w:val="000D7EB3"/>
    <w:rsid w:val="000E1210"/>
    <w:rsid w:val="000E1FF0"/>
    <w:rsid w:val="000E3937"/>
    <w:rsid w:val="000E4FA1"/>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0787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60E"/>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5CF"/>
    <w:rsid w:val="001939EF"/>
    <w:rsid w:val="00193CCA"/>
    <w:rsid w:val="001958F7"/>
    <w:rsid w:val="0019665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7DF"/>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3407"/>
    <w:rsid w:val="002341B5"/>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066"/>
    <w:rsid w:val="002504D7"/>
    <w:rsid w:val="00250C2A"/>
    <w:rsid w:val="0025235C"/>
    <w:rsid w:val="00253380"/>
    <w:rsid w:val="00253C32"/>
    <w:rsid w:val="00254876"/>
    <w:rsid w:val="00254AF8"/>
    <w:rsid w:val="00255DCB"/>
    <w:rsid w:val="00256BEA"/>
    <w:rsid w:val="002571B2"/>
    <w:rsid w:val="00260324"/>
    <w:rsid w:val="00260659"/>
    <w:rsid w:val="00261A84"/>
    <w:rsid w:val="00261CAE"/>
    <w:rsid w:val="00261DCF"/>
    <w:rsid w:val="00262423"/>
    <w:rsid w:val="0026284B"/>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567"/>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D7B"/>
    <w:rsid w:val="002D5E24"/>
    <w:rsid w:val="002D60D1"/>
    <w:rsid w:val="002D6235"/>
    <w:rsid w:val="002D64FA"/>
    <w:rsid w:val="002D6A88"/>
    <w:rsid w:val="002D6EBE"/>
    <w:rsid w:val="002D73A2"/>
    <w:rsid w:val="002D7B10"/>
    <w:rsid w:val="002E3AC0"/>
    <w:rsid w:val="002E3D55"/>
    <w:rsid w:val="002E3E4C"/>
    <w:rsid w:val="002E5C34"/>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4191"/>
    <w:rsid w:val="00325604"/>
    <w:rsid w:val="0032641F"/>
    <w:rsid w:val="00326A80"/>
    <w:rsid w:val="00326B34"/>
    <w:rsid w:val="00326DAB"/>
    <w:rsid w:val="00326F2B"/>
    <w:rsid w:val="003271E5"/>
    <w:rsid w:val="003276C8"/>
    <w:rsid w:val="00330182"/>
    <w:rsid w:val="00330404"/>
    <w:rsid w:val="003307EC"/>
    <w:rsid w:val="00330C75"/>
    <w:rsid w:val="00330CBC"/>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7041"/>
    <w:rsid w:val="003A07D9"/>
    <w:rsid w:val="003A1108"/>
    <w:rsid w:val="003A1924"/>
    <w:rsid w:val="003A19F8"/>
    <w:rsid w:val="003A1DA2"/>
    <w:rsid w:val="003A3C66"/>
    <w:rsid w:val="003A49E8"/>
    <w:rsid w:val="003A567E"/>
    <w:rsid w:val="003A76B1"/>
    <w:rsid w:val="003A7D74"/>
    <w:rsid w:val="003B04EA"/>
    <w:rsid w:val="003B078B"/>
    <w:rsid w:val="003B08F3"/>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5F06"/>
    <w:rsid w:val="004162D2"/>
    <w:rsid w:val="00416303"/>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326D"/>
    <w:rsid w:val="004538B2"/>
    <w:rsid w:val="00456354"/>
    <w:rsid w:val="004566BB"/>
    <w:rsid w:val="0045737B"/>
    <w:rsid w:val="004607CE"/>
    <w:rsid w:val="00461A66"/>
    <w:rsid w:val="00462574"/>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51"/>
    <w:rsid w:val="004848E4"/>
    <w:rsid w:val="00486055"/>
    <w:rsid w:val="00487536"/>
    <w:rsid w:val="00487640"/>
    <w:rsid w:val="004879FC"/>
    <w:rsid w:val="00487CE3"/>
    <w:rsid w:val="004905DC"/>
    <w:rsid w:val="00490B0A"/>
    <w:rsid w:val="00492468"/>
    <w:rsid w:val="00492EE3"/>
    <w:rsid w:val="004930C1"/>
    <w:rsid w:val="004938CA"/>
    <w:rsid w:val="00493972"/>
    <w:rsid w:val="00493AAE"/>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B7ADA"/>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68F"/>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15CD1"/>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58B"/>
    <w:rsid w:val="00594D26"/>
    <w:rsid w:val="0059645B"/>
    <w:rsid w:val="005968F5"/>
    <w:rsid w:val="0059710E"/>
    <w:rsid w:val="005973F2"/>
    <w:rsid w:val="00597D62"/>
    <w:rsid w:val="005A051D"/>
    <w:rsid w:val="005A0E44"/>
    <w:rsid w:val="005A1A5B"/>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602F"/>
    <w:rsid w:val="005D6E04"/>
    <w:rsid w:val="005D7295"/>
    <w:rsid w:val="005D7CD5"/>
    <w:rsid w:val="005E0119"/>
    <w:rsid w:val="005E14CB"/>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2B4"/>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065F"/>
    <w:rsid w:val="00641C95"/>
    <w:rsid w:val="00641E78"/>
    <w:rsid w:val="00642290"/>
    <w:rsid w:val="006438D4"/>
    <w:rsid w:val="00644F73"/>
    <w:rsid w:val="0064561B"/>
    <w:rsid w:val="0064744A"/>
    <w:rsid w:val="00647FC0"/>
    <w:rsid w:val="00650D35"/>
    <w:rsid w:val="00650EAF"/>
    <w:rsid w:val="00653018"/>
    <w:rsid w:val="0065609A"/>
    <w:rsid w:val="00656638"/>
    <w:rsid w:val="0065766A"/>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AF1"/>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2FA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41B8"/>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01AD"/>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1E0E"/>
    <w:rsid w:val="007D2235"/>
    <w:rsid w:val="007D2C03"/>
    <w:rsid w:val="007D2CFD"/>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1AD6"/>
    <w:rsid w:val="00803482"/>
    <w:rsid w:val="00803EC4"/>
    <w:rsid w:val="00804B2D"/>
    <w:rsid w:val="00805B4B"/>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1B56"/>
    <w:rsid w:val="008328C5"/>
    <w:rsid w:val="00832B69"/>
    <w:rsid w:val="008338DA"/>
    <w:rsid w:val="00834698"/>
    <w:rsid w:val="00834984"/>
    <w:rsid w:val="00834DD5"/>
    <w:rsid w:val="00836E98"/>
    <w:rsid w:val="00837691"/>
    <w:rsid w:val="008411A1"/>
    <w:rsid w:val="00843F30"/>
    <w:rsid w:val="00844568"/>
    <w:rsid w:val="00846162"/>
    <w:rsid w:val="008469F7"/>
    <w:rsid w:val="00846A6C"/>
    <w:rsid w:val="00847732"/>
    <w:rsid w:val="00847B5F"/>
    <w:rsid w:val="00847B8C"/>
    <w:rsid w:val="00847B92"/>
    <w:rsid w:val="008500A5"/>
    <w:rsid w:val="00850C8D"/>
    <w:rsid w:val="008512C4"/>
    <w:rsid w:val="00851A7B"/>
    <w:rsid w:val="00851E90"/>
    <w:rsid w:val="00851EAE"/>
    <w:rsid w:val="00851ECD"/>
    <w:rsid w:val="00852705"/>
    <w:rsid w:val="00852A12"/>
    <w:rsid w:val="00862100"/>
    <w:rsid w:val="008621E1"/>
    <w:rsid w:val="008633AB"/>
    <w:rsid w:val="008643F5"/>
    <w:rsid w:val="00865325"/>
    <w:rsid w:val="008653E3"/>
    <w:rsid w:val="00867376"/>
    <w:rsid w:val="008674D3"/>
    <w:rsid w:val="00867CB9"/>
    <w:rsid w:val="00870515"/>
    <w:rsid w:val="00870F5D"/>
    <w:rsid w:val="008723F6"/>
    <w:rsid w:val="008757B7"/>
    <w:rsid w:val="00876C20"/>
    <w:rsid w:val="00877197"/>
    <w:rsid w:val="008772B3"/>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569"/>
    <w:rsid w:val="00923984"/>
    <w:rsid w:val="00923FEE"/>
    <w:rsid w:val="00924699"/>
    <w:rsid w:val="0092534D"/>
    <w:rsid w:val="00925DDE"/>
    <w:rsid w:val="0092732C"/>
    <w:rsid w:val="009273B4"/>
    <w:rsid w:val="00927FDA"/>
    <w:rsid w:val="0093047E"/>
    <w:rsid w:val="00931F9C"/>
    <w:rsid w:val="00932641"/>
    <w:rsid w:val="00934552"/>
    <w:rsid w:val="0093568A"/>
    <w:rsid w:val="009357F8"/>
    <w:rsid w:val="00935C2A"/>
    <w:rsid w:val="00936699"/>
    <w:rsid w:val="00941833"/>
    <w:rsid w:val="00942793"/>
    <w:rsid w:val="00942868"/>
    <w:rsid w:val="00943B0A"/>
    <w:rsid w:val="00943F38"/>
    <w:rsid w:val="00943FEE"/>
    <w:rsid w:val="00944942"/>
    <w:rsid w:val="00944E90"/>
    <w:rsid w:val="00947487"/>
    <w:rsid w:val="00947A24"/>
    <w:rsid w:val="00951D14"/>
    <w:rsid w:val="009526A9"/>
    <w:rsid w:val="009536FA"/>
    <w:rsid w:val="00953751"/>
    <w:rsid w:val="00954995"/>
    <w:rsid w:val="00954AA1"/>
    <w:rsid w:val="009560B0"/>
    <w:rsid w:val="0096014A"/>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20DA"/>
    <w:rsid w:val="00A0249B"/>
    <w:rsid w:val="00A037D9"/>
    <w:rsid w:val="00A0548D"/>
    <w:rsid w:val="00A06774"/>
    <w:rsid w:val="00A10F3C"/>
    <w:rsid w:val="00A13019"/>
    <w:rsid w:val="00A13B6D"/>
    <w:rsid w:val="00A14822"/>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140"/>
    <w:rsid w:val="00A82954"/>
    <w:rsid w:val="00A82DA5"/>
    <w:rsid w:val="00A831B8"/>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B01"/>
    <w:rsid w:val="00AC5CD2"/>
    <w:rsid w:val="00AC66B7"/>
    <w:rsid w:val="00AC7271"/>
    <w:rsid w:val="00AD0D6B"/>
    <w:rsid w:val="00AD2534"/>
    <w:rsid w:val="00AD262F"/>
    <w:rsid w:val="00AD2FB8"/>
    <w:rsid w:val="00AD3FC2"/>
    <w:rsid w:val="00AD4961"/>
    <w:rsid w:val="00AD5757"/>
    <w:rsid w:val="00AD626C"/>
    <w:rsid w:val="00AD6E5B"/>
    <w:rsid w:val="00AD76E6"/>
    <w:rsid w:val="00AD774B"/>
    <w:rsid w:val="00AD797B"/>
    <w:rsid w:val="00AD7B5F"/>
    <w:rsid w:val="00AD7E1A"/>
    <w:rsid w:val="00AE123A"/>
    <w:rsid w:val="00AE272C"/>
    <w:rsid w:val="00AE308C"/>
    <w:rsid w:val="00AE3C83"/>
    <w:rsid w:val="00AE448A"/>
    <w:rsid w:val="00AE44D1"/>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924"/>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1239"/>
    <w:rsid w:val="00B61865"/>
    <w:rsid w:val="00B6189F"/>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1897"/>
    <w:rsid w:val="00B824BB"/>
    <w:rsid w:val="00B82AE3"/>
    <w:rsid w:val="00B837CD"/>
    <w:rsid w:val="00B84312"/>
    <w:rsid w:val="00B85103"/>
    <w:rsid w:val="00B85B5F"/>
    <w:rsid w:val="00B85C7E"/>
    <w:rsid w:val="00B86508"/>
    <w:rsid w:val="00B87A85"/>
    <w:rsid w:val="00B906FD"/>
    <w:rsid w:val="00B90D98"/>
    <w:rsid w:val="00B911FC"/>
    <w:rsid w:val="00B92899"/>
    <w:rsid w:val="00B94BFB"/>
    <w:rsid w:val="00B95560"/>
    <w:rsid w:val="00B96EC4"/>
    <w:rsid w:val="00B96F6D"/>
    <w:rsid w:val="00B974A5"/>
    <w:rsid w:val="00B97570"/>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BF7406"/>
    <w:rsid w:val="00C02490"/>
    <w:rsid w:val="00C0278D"/>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04B9"/>
    <w:rsid w:val="00C812C9"/>
    <w:rsid w:val="00C82BBE"/>
    <w:rsid w:val="00C83020"/>
    <w:rsid w:val="00C84769"/>
    <w:rsid w:val="00C85284"/>
    <w:rsid w:val="00C852CE"/>
    <w:rsid w:val="00C85B6C"/>
    <w:rsid w:val="00C85D32"/>
    <w:rsid w:val="00C85F36"/>
    <w:rsid w:val="00C87737"/>
    <w:rsid w:val="00C906CB"/>
    <w:rsid w:val="00C91CE2"/>
    <w:rsid w:val="00C92280"/>
    <w:rsid w:val="00C925B9"/>
    <w:rsid w:val="00C92FD6"/>
    <w:rsid w:val="00C947E2"/>
    <w:rsid w:val="00C949B7"/>
    <w:rsid w:val="00C95387"/>
    <w:rsid w:val="00C96077"/>
    <w:rsid w:val="00C96698"/>
    <w:rsid w:val="00C97632"/>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03E"/>
    <w:rsid w:val="00CC162C"/>
    <w:rsid w:val="00CC1B10"/>
    <w:rsid w:val="00CC4A2F"/>
    <w:rsid w:val="00CC74F5"/>
    <w:rsid w:val="00CC76AB"/>
    <w:rsid w:val="00CD1E86"/>
    <w:rsid w:val="00CD2DAD"/>
    <w:rsid w:val="00CD308A"/>
    <w:rsid w:val="00CD3AE2"/>
    <w:rsid w:val="00CD4E22"/>
    <w:rsid w:val="00CD584E"/>
    <w:rsid w:val="00CD6A6B"/>
    <w:rsid w:val="00CD70AF"/>
    <w:rsid w:val="00CD7360"/>
    <w:rsid w:val="00CE02EB"/>
    <w:rsid w:val="00CE0668"/>
    <w:rsid w:val="00CE0B86"/>
    <w:rsid w:val="00CE0C2B"/>
    <w:rsid w:val="00CE0FF8"/>
    <w:rsid w:val="00CE1D9D"/>
    <w:rsid w:val="00CE42FC"/>
    <w:rsid w:val="00CE4821"/>
    <w:rsid w:val="00CE5650"/>
    <w:rsid w:val="00CE5741"/>
    <w:rsid w:val="00CE6C83"/>
    <w:rsid w:val="00CF080F"/>
    <w:rsid w:val="00CF11C3"/>
    <w:rsid w:val="00CF1D5B"/>
    <w:rsid w:val="00CF3E99"/>
    <w:rsid w:val="00CF5370"/>
    <w:rsid w:val="00CF619D"/>
    <w:rsid w:val="00CF6DBB"/>
    <w:rsid w:val="00CF6F6E"/>
    <w:rsid w:val="00CF7CFE"/>
    <w:rsid w:val="00CF7D96"/>
    <w:rsid w:val="00D007E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1F6"/>
    <w:rsid w:val="00D86657"/>
    <w:rsid w:val="00D8683C"/>
    <w:rsid w:val="00D87B32"/>
    <w:rsid w:val="00D91473"/>
    <w:rsid w:val="00D919F6"/>
    <w:rsid w:val="00D92ED5"/>
    <w:rsid w:val="00D932EB"/>
    <w:rsid w:val="00D94772"/>
    <w:rsid w:val="00D947DC"/>
    <w:rsid w:val="00D960BB"/>
    <w:rsid w:val="00DA0940"/>
    <w:rsid w:val="00DA2445"/>
    <w:rsid w:val="00DA28A2"/>
    <w:rsid w:val="00DA29AE"/>
    <w:rsid w:val="00DA2F88"/>
    <w:rsid w:val="00DA3BDA"/>
    <w:rsid w:val="00DA4758"/>
    <w:rsid w:val="00DA67A9"/>
    <w:rsid w:val="00DB1413"/>
    <w:rsid w:val="00DB18B7"/>
    <w:rsid w:val="00DB1D87"/>
    <w:rsid w:val="00DB22C1"/>
    <w:rsid w:val="00DB43E4"/>
    <w:rsid w:val="00DB52B5"/>
    <w:rsid w:val="00DB7618"/>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658"/>
    <w:rsid w:val="00DF1D87"/>
    <w:rsid w:val="00DF2F6D"/>
    <w:rsid w:val="00DF3223"/>
    <w:rsid w:val="00DF5573"/>
    <w:rsid w:val="00DF56F1"/>
    <w:rsid w:val="00DF5F2C"/>
    <w:rsid w:val="00DF5F5F"/>
    <w:rsid w:val="00DF6C19"/>
    <w:rsid w:val="00DF77E2"/>
    <w:rsid w:val="00E01430"/>
    <w:rsid w:val="00E02DDC"/>
    <w:rsid w:val="00E02FD0"/>
    <w:rsid w:val="00E0467D"/>
    <w:rsid w:val="00E04AC1"/>
    <w:rsid w:val="00E04D22"/>
    <w:rsid w:val="00E06996"/>
    <w:rsid w:val="00E069EC"/>
    <w:rsid w:val="00E10FB7"/>
    <w:rsid w:val="00E123A7"/>
    <w:rsid w:val="00E12BC5"/>
    <w:rsid w:val="00E1360B"/>
    <w:rsid w:val="00E13AD6"/>
    <w:rsid w:val="00E14E55"/>
    <w:rsid w:val="00E15744"/>
    <w:rsid w:val="00E159B0"/>
    <w:rsid w:val="00E166E7"/>
    <w:rsid w:val="00E1723F"/>
    <w:rsid w:val="00E17A78"/>
    <w:rsid w:val="00E17F17"/>
    <w:rsid w:val="00E17FBA"/>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72D"/>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3EC5"/>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6BDB"/>
    <w:rsid w:val="00EA74CA"/>
    <w:rsid w:val="00EA7C78"/>
    <w:rsid w:val="00EB0005"/>
    <w:rsid w:val="00EB1A01"/>
    <w:rsid w:val="00EB1E80"/>
    <w:rsid w:val="00EB327F"/>
    <w:rsid w:val="00EB559F"/>
    <w:rsid w:val="00EB5747"/>
    <w:rsid w:val="00EB584B"/>
    <w:rsid w:val="00EB5BF3"/>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D67A9"/>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A9A"/>
    <w:rsid w:val="00F15B17"/>
    <w:rsid w:val="00F16AA7"/>
    <w:rsid w:val="00F212A5"/>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7E9"/>
    <w:rsid w:val="00F41E3A"/>
    <w:rsid w:val="00F42E6D"/>
    <w:rsid w:val="00F431D2"/>
    <w:rsid w:val="00F437F4"/>
    <w:rsid w:val="00F44517"/>
    <w:rsid w:val="00F45716"/>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5758"/>
    <w:rsid w:val="00F97911"/>
    <w:rsid w:val="00F97E57"/>
    <w:rsid w:val="00FA11AF"/>
    <w:rsid w:val="00FA2D5A"/>
    <w:rsid w:val="00FA3D44"/>
    <w:rsid w:val="00FA44D8"/>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69E"/>
    <w:rsid w:val="00FC0211"/>
    <w:rsid w:val="00FC056F"/>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RUS List,Noise heading,Text,Colorful List - Accent 11,Credits,Number abc,a List Paragraph,Cell bullets,alphabet listing,Rec para,MICA-List,En tête 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Deloitte-DocumentTitle">
    <w:name w:val="Deloitte - Document Title"/>
    <w:basedOn w:val="Documenttitle"/>
    <w:link w:val="Deloitte-DocumentTitleChar"/>
    <w:qFormat/>
    <w:rsid w:val="004C44BA"/>
    <w:rPr>
      <w:rFonts w:ascii="Verdana" w:hAnsi="Verdana"/>
    </w:rPr>
  </w:style>
  <w:style w:type="paragraph" w:customStyle="1" w:styleId="Deloitte-DocumentSubtitle">
    <w:name w:val="Deloitte - Document Subtitle"/>
    <w:basedOn w:val="Documentsubtitle"/>
    <w:link w:val="Deloitte-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Deloitte-DocumentTitleChar">
    <w:name w:val="Deloitte - Document Title Char"/>
    <w:basedOn w:val="DocumenttitleChar"/>
    <w:link w:val="Deloitte-DocumentTitle"/>
    <w:rsid w:val="004C44BA"/>
    <w:rPr>
      <w:rFonts w:ascii="Verdana" w:eastAsiaTheme="majorEastAsia" w:hAnsi="Verdana" w:cstheme="majorBidi"/>
      <w:b/>
      <w:bCs/>
      <w:color w:val="000000" w:themeColor="text1"/>
      <w:sz w:val="36"/>
      <w:szCs w:val="28"/>
      <w:lang w:val="en-GB" w:eastAsia="en-US"/>
    </w:rPr>
  </w:style>
  <w:style w:type="paragraph" w:customStyle="1" w:styleId="Deloitte-DocumentText">
    <w:name w:val="Deloitte - Document Text"/>
    <w:basedOn w:val="Document"/>
    <w:link w:val="Deloitte-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Deloitte-DocumentSubtitleChar">
    <w:name w:val="Deloitte - Document Subtitle Char"/>
    <w:basedOn w:val="DocumentsubtitleChar"/>
    <w:link w:val="Deloitte-DocumentSubtitle"/>
    <w:rsid w:val="004C44BA"/>
    <w:rPr>
      <w:rFonts w:ascii="Verdana" w:eastAsiaTheme="minorHAnsi" w:hAnsi="Verdana"/>
      <w:sz w:val="36"/>
      <w:lang w:eastAsia="en-US"/>
    </w:rPr>
  </w:style>
  <w:style w:type="paragraph" w:customStyle="1" w:styleId="Deloitte-DocumentCopyright">
    <w:name w:val="Deloitte - Document Copyright"/>
    <w:basedOn w:val="Normal"/>
    <w:link w:val="Deloitte-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Deloitte-DocumentTextChar">
    <w:name w:val="Deloitte - Document Text Char"/>
    <w:basedOn w:val="DocumentChar"/>
    <w:link w:val="Deloitte-DocumentText"/>
    <w:rsid w:val="004C44BA"/>
    <w:rPr>
      <w:rFonts w:ascii="Verdana" w:eastAsiaTheme="minorHAnsi" w:hAnsi="Verdana"/>
      <w:sz w:val="18"/>
      <w:lang w:eastAsia="en-US"/>
    </w:rPr>
  </w:style>
  <w:style w:type="paragraph" w:customStyle="1" w:styleId="Deloitte-PanelHeading">
    <w:name w:val="Deloitte - Panel Heading"/>
    <w:basedOn w:val="Paneltitle"/>
    <w:link w:val="Deloitte-PanelHeadingChar"/>
    <w:qFormat/>
    <w:rsid w:val="004C44BA"/>
    <w:rPr>
      <w:rFonts w:ascii="Verdana" w:hAnsi="Verdana"/>
    </w:rPr>
  </w:style>
  <w:style w:type="character" w:customStyle="1" w:styleId="Deloitte-DocumentCopyrightChar">
    <w:name w:val="Deloitte - Document Copyright Char"/>
    <w:basedOn w:val="DefaultParagraphFont"/>
    <w:link w:val="Deloitte-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Deloitte-PanelHeadingChar">
    <w:name w:val="Deloitte - Panel Heading Char"/>
    <w:basedOn w:val="PaneltitleChar"/>
    <w:link w:val="Deloitte-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Deloitte-PulloutGreen">
    <w:name w:val="Deloitte - Pullout Green"/>
    <w:basedOn w:val="PulloutGreen"/>
    <w:link w:val="Deloitte-PulloutGreenChar"/>
    <w:qFormat/>
    <w:rsid w:val="004C44BA"/>
    <w:rPr>
      <w:rFonts w:ascii="Verdana" w:hAnsi="Verdana"/>
      <w:color w:val="81BC00" w:themeColor="accent2"/>
    </w:rPr>
  </w:style>
  <w:style w:type="table" w:customStyle="1" w:styleId="Deloitte-VerticalTable">
    <w:name w:val="Deloitte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Deloitte-PulloutGreenChar">
    <w:name w:val="Deloitte - Pullout Green Char"/>
    <w:basedOn w:val="PulloutGreenChar"/>
    <w:link w:val="Deloitte-PulloutGreen"/>
    <w:rsid w:val="004C44BA"/>
    <w:rPr>
      <w:rFonts w:ascii="Verdana" w:eastAsiaTheme="minorHAnsi" w:hAnsi="Verdana"/>
      <w:color w:val="81BC00" w:themeColor="accent2"/>
      <w:sz w:val="28"/>
      <w:lang w:eastAsia="en-US"/>
    </w:rPr>
  </w:style>
  <w:style w:type="table" w:customStyle="1" w:styleId="Deloitte-HorizontalTable">
    <w:name w:val="Deloitte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Deloitte-RiskTable">
    <w:name w:val="Deloitte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loitte-Appendix">
    <w:name w:val="Deloitte - Appendix"/>
    <w:basedOn w:val="Heading5"/>
    <w:link w:val="Deloitte-AppendixChar"/>
    <w:qFormat/>
    <w:rsid w:val="005D7CD5"/>
    <w:rPr>
      <w:b w:val="0"/>
      <w:color w:val="81BC00" w:themeColor="accent2"/>
      <w:sz w:val="28"/>
      <w:szCs w:val="28"/>
    </w:rPr>
  </w:style>
  <w:style w:type="character" w:customStyle="1" w:styleId="Deloitte-AppendixChar">
    <w:name w:val="Deloitte - Appendix Char"/>
    <w:basedOn w:val="Heading5Char"/>
    <w:link w:val="Deloitte-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RUS List Char,Noise heading Char,Text Char,Colorful List - Accent 11 Char,Credits Char,Number abc Char,a List Paragraph Char,Cell bullets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paragraph" w:customStyle="1" w:styleId="SecObsBold">
    <w:name w:val="SecObs Bold"/>
    <w:basedOn w:val="Normal"/>
    <w:link w:val="SecObsBoldChar"/>
    <w:qFormat/>
    <w:rsid w:val="00FA44D8"/>
    <w:pPr>
      <w:spacing w:before="0" w:after="0" w:line="240" w:lineRule="auto"/>
    </w:pPr>
    <w:rPr>
      <w:rFonts w:cstheme="minorHAnsi"/>
      <w:b/>
      <w:szCs w:val="24"/>
      <w:lang w:val="en-SG" w:eastAsia="en-SG"/>
    </w:rPr>
  </w:style>
  <w:style w:type="character" w:customStyle="1" w:styleId="SecObsBoldChar">
    <w:name w:val="SecObs Bold Char"/>
    <w:basedOn w:val="DefaultParagraphFont"/>
    <w:link w:val="SecObsBold"/>
    <w:rsid w:val="00FA44D8"/>
    <w:rPr>
      <w:rFonts w:cstheme="minorHAnsi"/>
      <w:b/>
      <w:szCs w:val="24"/>
      <w:lang w:val="en-SG" w:eastAsia="en-SG"/>
    </w:rPr>
  </w:style>
  <w:style w:type="paragraph" w:customStyle="1" w:styleId="SecObsNormal">
    <w:name w:val="SecObs Normal"/>
    <w:link w:val="SecObsNormalChar"/>
    <w:autoRedefine/>
    <w:qFormat/>
    <w:rsid w:val="00DF5F5F"/>
    <w:pPr>
      <w:spacing w:after="0" w:line="240" w:lineRule="auto"/>
      <w:jc w:val="both"/>
    </w:pPr>
    <w:rPr>
      <w:rFonts w:cstheme="minorHAnsi"/>
      <w:szCs w:val="24"/>
      <w:lang w:val="en-SG" w:eastAsia="en-SG"/>
    </w:rPr>
  </w:style>
  <w:style w:type="character" w:customStyle="1" w:styleId="SecObsNormalChar">
    <w:name w:val="SecObs Normal Char"/>
    <w:basedOn w:val="DefaultParagraphFont"/>
    <w:link w:val="SecObsNormal"/>
    <w:qFormat/>
    <w:rsid w:val="00DF5F5F"/>
    <w:rPr>
      <w:rFonts w:cstheme="minorHAnsi"/>
      <w:szCs w:val="24"/>
      <w:lang w:val="en-SG" w:eastAsia="en-SG"/>
    </w:rPr>
  </w:style>
  <w:style w:type="character" w:customStyle="1" w:styleId="normaltextrun">
    <w:name w:val="normaltextrun"/>
    <w:basedOn w:val="DefaultParagraphFont"/>
    <w:rsid w:val="00DF5F5F"/>
  </w:style>
  <w:style w:type="character" w:customStyle="1" w:styleId="eop">
    <w:name w:val="eop"/>
    <w:basedOn w:val="DefaultParagraphFont"/>
    <w:rsid w:val="00DF5F5F"/>
  </w:style>
  <w:style w:type="table" w:customStyle="1" w:styleId="Deloitte-RiskTable1">
    <w:name w:val="Deloitte - Risk Table1"/>
    <w:basedOn w:val="TableNormal"/>
    <w:uiPriority w:val="99"/>
    <w:rsid w:val="00DF5F5F"/>
    <w:pPr>
      <w:spacing w:after="0" w:line="240" w:lineRule="auto"/>
    </w:pPr>
    <w:rPr>
      <w:rFonts w:eastAsia="SimSun" w:cs="Cordia New"/>
    </w:rPr>
    <w:tblPr>
      <w:tblBorders>
        <w:top w:val="single" w:sz="24" w:space="0" w:color="auto"/>
        <w:left w:val="single" w:sz="2" w:space="0" w:color="FFFFFF"/>
        <w:bottom w:val="single" w:sz="2" w:space="0" w:color="auto"/>
        <w:right w:val="single" w:sz="2" w:space="0" w:color="FFFFFF"/>
        <w:insideH w:val="single" w:sz="2" w:space="0" w:color="auto"/>
        <w:insideV w:val="single" w:sz="2" w:space="0" w:color="FFFFFF"/>
      </w:tblBorders>
    </w:tblPr>
    <w:tblStylePr w:type="firstRow">
      <w:rPr>
        <w:b/>
      </w:rPr>
    </w:tblStylePr>
  </w:style>
  <w:style w:type="paragraph" w:customStyle="1" w:styleId="Coverparagraph">
    <w:name w:val="Coverparagraph"/>
    <w:basedOn w:val="Normal"/>
    <w:link w:val="CoverparagraphChar"/>
    <w:qFormat/>
    <w:rsid w:val="00F95758"/>
    <w:pPr>
      <w:overflowPunct w:val="0"/>
      <w:spacing w:before="0" w:after="200" w:line="360" w:lineRule="auto"/>
      <w:jc w:val="left"/>
    </w:pPr>
    <w:rPr>
      <w:rFonts w:ascii="Lucida Sans" w:eastAsia="Noto Sans CJK SC Regular" w:hAnsi="Lucida Sans" w:cs="FreeSans"/>
      <w:sz w:val="20"/>
      <w:szCs w:val="20"/>
      <w:lang w:bidi="hi-IN"/>
    </w:rPr>
  </w:style>
  <w:style w:type="character" w:customStyle="1" w:styleId="CoverparagraphChar">
    <w:name w:val="Coverparagraph Char"/>
    <w:basedOn w:val="DefaultParagraphFont"/>
    <w:link w:val="Coverparagraph"/>
    <w:rsid w:val="00F95758"/>
    <w:rPr>
      <w:rFonts w:ascii="Lucida Sans" w:eastAsia="Noto Sans CJK SC Regular" w:hAnsi="Lucida Sans" w:cs="FreeSans"/>
      <w:sz w:val="20"/>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63049315">
      <w:bodyDiv w:val="1"/>
      <w:marLeft w:val="0"/>
      <w:marRight w:val="0"/>
      <w:marTop w:val="0"/>
      <w:marBottom w:val="0"/>
      <w:divBdr>
        <w:top w:val="none" w:sz="0" w:space="0" w:color="auto"/>
        <w:left w:val="none" w:sz="0" w:space="0" w:color="auto"/>
        <w:bottom w:val="none" w:sz="0" w:space="0" w:color="auto"/>
        <w:right w:val="none" w:sz="0" w:space="0" w:color="auto"/>
      </w:divBdr>
      <w:divsChild>
        <w:div w:id="1544712957">
          <w:marLeft w:val="547"/>
          <w:marRight w:val="0"/>
          <w:marTop w:val="0"/>
          <w:marBottom w:val="0"/>
          <w:divBdr>
            <w:top w:val="none" w:sz="0" w:space="0" w:color="auto"/>
            <w:left w:val="none" w:sz="0" w:space="0" w:color="auto"/>
            <w:bottom w:val="none" w:sz="0" w:space="0" w:color="auto"/>
            <w:right w:val="none" w:sz="0" w:space="0" w:color="auto"/>
          </w:divBdr>
        </w:div>
        <w:div w:id="1018040800">
          <w:marLeft w:val="547"/>
          <w:marRight w:val="0"/>
          <w:marTop w:val="0"/>
          <w:marBottom w:val="0"/>
          <w:divBdr>
            <w:top w:val="none" w:sz="0" w:space="0" w:color="auto"/>
            <w:left w:val="none" w:sz="0" w:space="0" w:color="auto"/>
            <w:bottom w:val="none" w:sz="0" w:space="0" w:color="auto"/>
            <w:right w:val="none" w:sz="0" w:space="0" w:color="auto"/>
          </w:divBdr>
        </w:div>
        <w:div w:id="1367488061">
          <w:marLeft w:val="547"/>
          <w:marRight w:val="0"/>
          <w:marTop w:val="0"/>
          <w:marBottom w:val="0"/>
          <w:divBdr>
            <w:top w:val="none" w:sz="0" w:space="0" w:color="auto"/>
            <w:left w:val="none" w:sz="0" w:space="0" w:color="auto"/>
            <w:bottom w:val="none" w:sz="0" w:space="0" w:color="auto"/>
            <w:right w:val="none" w:sz="0" w:space="0" w:color="auto"/>
          </w:divBdr>
        </w:div>
        <w:div w:id="621157381">
          <w:marLeft w:val="547"/>
          <w:marRight w:val="0"/>
          <w:marTop w:val="0"/>
          <w:marBottom w:val="0"/>
          <w:divBdr>
            <w:top w:val="none" w:sz="0" w:space="0" w:color="auto"/>
            <w:left w:val="none" w:sz="0" w:space="0" w:color="auto"/>
            <w:bottom w:val="none" w:sz="0" w:space="0" w:color="auto"/>
            <w:right w:val="none" w:sz="0" w:space="0" w:color="auto"/>
          </w:divBdr>
        </w:div>
        <w:div w:id="385643362">
          <w:marLeft w:val="547"/>
          <w:marRight w:val="0"/>
          <w:marTop w:val="0"/>
          <w:marBottom w:val="0"/>
          <w:divBdr>
            <w:top w:val="none" w:sz="0" w:space="0" w:color="auto"/>
            <w:left w:val="none" w:sz="0" w:space="0" w:color="auto"/>
            <w:bottom w:val="none" w:sz="0" w:space="0" w:color="auto"/>
            <w:right w:val="none" w:sz="0" w:space="0" w:color="auto"/>
          </w:divBdr>
        </w:div>
        <w:div w:id="1866403331">
          <w:marLeft w:val="547"/>
          <w:marRight w:val="0"/>
          <w:marTop w:val="0"/>
          <w:marBottom w:val="0"/>
          <w:divBdr>
            <w:top w:val="none" w:sz="0" w:space="0" w:color="auto"/>
            <w:left w:val="none" w:sz="0" w:space="0" w:color="auto"/>
            <w:bottom w:val="none" w:sz="0" w:space="0" w:color="auto"/>
            <w:right w:val="none" w:sz="0" w:space="0" w:color="auto"/>
          </w:divBdr>
        </w:div>
        <w:div w:id="1619725155">
          <w:marLeft w:val="547"/>
          <w:marRight w:val="0"/>
          <w:marTop w:val="0"/>
          <w:marBottom w:val="0"/>
          <w:divBdr>
            <w:top w:val="none" w:sz="0" w:space="0" w:color="auto"/>
            <w:left w:val="none" w:sz="0" w:space="0" w:color="auto"/>
            <w:bottom w:val="none" w:sz="0" w:space="0" w:color="auto"/>
            <w:right w:val="none" w:sz="0" w:space="0" w:color="auto"/>
          </w:divBdr>
        </w:div>
        <w:div w:id="555437980">
          <w:marLeft w:val="547"/>
          <w:marRight w:val="0"/>
          <w:marTop w:val="0"/>
          <w:marBottom w:val="120"/>
          <w:divBdr>
            <w:top w:val="none" w:sz="0" w:space="0" w:color="auto"/>
            <w:left w:val="none" w:sz="0" w:space="0" w:color="auto"/>
            <w:bottom w:val="none" w:sz="0" w:space="0" w:color="auto"/>
            <w:right w:val="none" w:sz="0" w:space="0" w:color="auto"/>
          </w:divBdr>
        </w:div>
        <w:div w:id="1259826148">
          <w:marLeft w:val="547"/>
          <w:marRight w:val="0"/>
          <w:marTop w:val="0"/>
          <w:marBottom w:val="0"/>
          <w:divBdr>
            <w:top w:val="none" w:sz="0" w:space="0" w:color="auto"/>
            <w:left w:val="none" w:sz="0" w:space="0" w:color="auto"/>
            <w:bottom w:val="none" w:sz="0" w:space="0" w:color="auto"/>
            <w:right w:val="none" w:sz="0" w:space="0" w:color="auto"/>
          </w:divBdr>
        </w:div>
        <w:div w:id="2138600616">
          <w:marLeft w:val="547"/>
          <w:marRight w:val="0"/>
          <w:marTop w:val="0"/>
          <w:marBottom w:val="0"/>
          <w:divBdr>
            <w:top w:val="none" w:sz="0" w:space="0" w:color="auto"/>
            <w:left w:val="none" w:sz="0" w:space="0" w:color="auto"/>
            <w:bottom w:val="none" w:sz="0" w:space="0" w:color="auto"/>
            <w:right w:val="none" w:sz="0" w:space="0" w:color="auto"/>
          </w:divBdr>
        </w:div>
        <w:div w:id="1227640677">
          <w:marLeft w:val="547"/>
          <w:marRight w:val="0"/>
          <w:marTop w:val="0"/>
          <w:marBottom w:val="0"/>
          <w:divBdr>
            <w:top w:val="none" w:sz="0" w:space="0" w:color="auto"/>
            <w:left w:val="none" w:sz="0" w:space="0" w:color="auto"/>
            <w:bottom w:val="none" w:sz="0" w:space="0" w:color="auto"/>
            <w:right w:val="none" w:sz="0" w:space="0" w:color="auto"/>
          </w:divBdr>
        </w:div>
        <w:div w:id="1210997395">
          <w:marLeft w:val="547"/>
          <w:marRight w:val="0"/>
          <w:marTop w:val="0"/>
          <w:marBottom w:val="0"/>
          <w:divBdr>
            <w:top w:val="none" w:sz="0" w:space="0" w:color="auto"/>
            <w:left w:val="none" w:sz="0" w:space="0" w:color="auto"/>
            <w:bottom w:val="none" w:sz="0" w:space="0" w:color="auto"/>
            <w:right w:val="none" w:sz="0" w:space="0" w:color="auto"/>
          </w:divBdr>
        </w:div>
        <w:div w:id="1957325166">
          <w:marLeft w:val="547"/>
          <w:marRight w:val="0"/>
          <w:marTop w:val="0"/>
          <w:marBottom w:val="0"/>
          <w:divBdr>
            <w:top w:val="none" w:sz="0" w:space="0" w:color="auto"/>
            <w:left w:val="none" w:sz="0" w:space="0" w:color="auto"/>
            <w:bottom w:val="none" w:sz="0" w:space="0" w:color="auto"/>
            <w:right w:val="none" w:sz="0" w:space="0" w:color="auto"/>
          </w:divBdr>
        </w:div>
        <w:div w:id="2118209493">
          <w:marLeft w:val="547"/>
          <w:marRight w:val="0"/>
          <w:marTop w:val="0"/>
          <w:marBottom w:val="120"/>
          <w:divBdr>
            <w:top w:val="none" w:sz="0" w:space="0" w:color="auto"/>
            <w:left w:val="none" w:sz="0" w:space="0" w:color="auto"/>
            <w:bottom w:val="none" w:sz="0" w:space="0" w:color="auto"/>
            <w:right w:val="none" w:sz="0" w:space="0" w:color="auto"/>
          </w:divBdr>
        </w:div>
      </w:divsChild>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07/relationships/diagramDrawing" Target="diagrams/drawing1.xml"/><Relationship Id="rId26" Type="http://schemas.openxmlformats.org/officeDocument/2006/relationships/image" Target="media/image7.png"/><Relationship Id="rId39" Type="http://schemas.openxmlformats.org/officeDocument/2006/relationships/glossaryDocument" Target="glossary/document.xml"/><Relationship Id="rId21" Type="http://schemas.openxmlformats.org/officeDocument/2006/relationships/image" Target="media/image2.png"/><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3.png"/><Relationship Id="rId27" Type="http://schemas.openxmlformats.org/officeDocument/2006/relationships/image" Target="media/image70.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36F79"/>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538B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E12D9"/>
    <w:rsid w:val="00617DE1"/>
    <w:rsid w:val="0064036D"/>
    <w:rsid w:val="00656BA3"/>
    <w:rsid w:val="00672CB7"/>
    <w:rsid w:val="00677FB2"/>
    <w:rsid w:val="00680ED5"/>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772B3"/>
    <w:rsid w:val="00883DD6"/>
    <w:rsid w:val="00885140"/>
    <w:rsid w:val="0089404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95B88"/>
    <w:rsid w:val="009A7A76"/>
    <w:rsid w:val="009B522A"/>
    <w:rsid w:val="009F0333"/>
    <w:rsid w:val="00A020A0"/>
    <w:rsid w:val="00A1741C"/>
    <w:rsid w:val="00A217EC"/>
    <w:rsid w:val="00A35163"/>
    <w:rsid w:val="00A4311A"/>
    <w:rsid w:val="00A64F53"/>
    <w:rsid w:val="00A91D02"/>
    <w:rsid w:val="00A929CF"/>
    <w:rsid w:val="00AC47CD"/>
    <w:rsid w:val="00AC64FB"/>
    <w:rsid w:val="00AD6711"/>
    <w:rsid w:val="00AD6E5B"/>
    <w:rsid w:val="00AE13B5"/>
    <w:rsid w:val="00AE33CF"/>
    <w:rsid w:val="00B047BD"/>
    <w:rsid w:val="00B053D0"/>
    <w:rsid w:val="00B131C9"/>
    <w:rsid w:val="00B211BB"/>
    <w:rsid w:val="00B36AFC"/>
    <w:rsid w:val="00B51B59"/>
    <w:rsid w:val="00B842F0"/>
    <w:rsid w:val="00BE4113"/>
    <w:rsid w:val="00C0403F"/>
    <w:rsid w:val="00C05B62"/>
    <w:rsid w:val="00C16092"/>
    <w:rsid w:val="00C21023"/>
    <w:rsid w:val="00C27FC5"/>
    <w:rsid w:val="00C61F2A"/>
    <w:rsid w:val="00C75AC5"/>
    <w:rsid w:val="00C804B9"/>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E3256"/>
    <w:rsid w:val="00DE6E01"/>
    <w:rsid w:val="00DF412F"/>
    <w:rsid w:val="00E32E51"/>
    <w:rsid w:val="00E553B2"/>
    <w:rsid w:val="00E63EC5"/>
    <w:rsid w:val="00EA0FEC"/>
    <w:rsid w:val="00EB5BF3"/>
    <w:rsid w:val="00ED4AEB"/>
    <w:rsid w:val="00F0555A"/>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3.xml><?xml version="1.0" encoding="utf-8"?>
<ds:datastoreItem xmlns:ds="http://schemas.openxmlformats.org/officeDocument/2006/customXml" ds:itemID="{45CD7FF3-E93F-4CA1-99D0-958414B1A1F0}">
  <ds:schemaRefs>
    <ds:schemaRef ds:uri="071f62f0-0511-4d17-a076-878e40549982"/>
    <ds:schemaRef ds:uri="http://purl.org/dc/dcmitype/"/>
    <ds:schemaRef ds:uri="http://purl.org/dc/elements/1.1/"/>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http://schemas.microsoft.com/office/infopath/2007/PartnerControls"/>
    <ds:schemaRef ds:uri="0508b0c6-d943-4577-ae4c-84b656c09f0c"/>
    <ds:schemaRef ds:uri="http://purl.org/dc/terms/"/>
  </ds:schemaRefs>
</ds:datastoreItem>
</file>

<file path=customXml/itemProps4.xml><?xml version="1.0" encoding="utf-8"?>
<ds:datastoreItem xmlns:ds="http://schemas.openxmlformats.org/officeDocument/2006/customXml" ds:itemID="{2786B68A-3E62-4F96-8F2E-98057E4AED0C}">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Report.dotx</Template>
  <TotalTime>146</TotalTime>
  <Pages>24</Pages>
  <Words>3883</Words>
  <Characters>22488</Characters>
  <Application>Microsoft Office Word</Application>
  <DocSecurity>0</DocSecurity>
  <Lines>864</Lines>
  <Paragraphs>573</Paragraphs>
  <ScaleCrop>false</ScaleCrop>
  <HeadingPairs>
    <vt:vector size="2" baseType="variant">
      <vt:variant>
        <vt:lpstr>Title</vt:lpstr>
      </vt:variant>
      <vt:variant>
        <vt:i4>1</vt:i4>
      </vt:variant>
    </vt:vector>
  </HeadingPairs>
  <TitlesOfParts>
    <vt:vector size="1" baseType="lpstr">
      <vt:lpstr/>
    </vt:vector>
  </TitlesOfParts>
  <Company>Deloitte Assurance Singapore Pte. Ltd.</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Tan, Edwina Ser Chen</cp:lastModifiedBy>
  <cp:revision>97</cp:revision>
  <cp:lastPrinted>2024-10-16T03:58:00Z</cp:lastPrinted>
  <dcterms:created xsi:type="dcterms:W3CDTF">2024-10-16T03:54:00Z</dcterms:created>
  <dcterms:modified xsi:type="dcterms:W3CDTF">2025-10-31T09:22:00Z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November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