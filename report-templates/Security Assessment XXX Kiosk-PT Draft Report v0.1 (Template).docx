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80625881"/>
        <w:docPartObj>
          <w:docPartGallery w:val="Cover Pages"/>
          <w:docPartUnique/>
        </w:docPartObj>
      </w:sdtPr>
      <w:sdtContent>
        <w:p w14:paraId="5AAC3528" w14:textId="77777777" w:rsidR="004C44BA" w:rsidRDefault="004C44BA" w:rsidP="004C44BA">
          <w:pPr>
            <w:spacing w:after="0" w:line="240" w:lineRule="auto"/>
          </w:pPr>
          <w:r>
            <w:rPr>
              <w:noProof/>
            </w:rPr>
            <w:drawing>
              <wp:inline distT="0" distB="0" distL="0" distR="0" wp14:anchorId="6959BAAB" wp14:editId="43CF1783">
                <wp:extent cx="6646013" cy="6442363"/>
                <wp:effectExtent l="0" t="0" r="2540" b="0"/>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8138" cy="6444423"/>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8241" behindDoc="1" locked="1" layoutInCell="1" allowOverlap="1" wp14:anchorId="757ECA3E" wp14:editId="5E67A152">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48F7D" id="Rectangle 17" o:spid="_x0000_s1026" style="position:absolute;margin-left:0;margin-top:0;width:598.1pt;height:844.7pt;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49208AD8" w:rsidR="00C204F5" w:rsidRDefault="00DC3AD4" w:rsidP="004C44BA">
      <w:pPr>
        <w:pStyle w:val="VibeDocs-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sidR="00322A87">
        <w:rPr>
          <w:rFonts w:eastAsiaTheme="majorEastAsia" w:cstheme="majorBidi"/>
          <w:b/>
          <w:bCs/>
          <w:color w:val="000000" w:themeColor="text1"/>
          <w:szCs w:val="28"/>
          <w:lang w:val="en-GB"/>
        </w:rPr>
        <w:t>Agency Full Name</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sidR="00322A87">
        <w:rPr>
          <w:rFonts w:eastAsiaTheme="majorEastAsia" w:cstheme="majorBidi"/>
          <w:b/>
          <w:bCs/>
          <w:color w:val="000000" w:themeColor="text1"/>
          <w:szCs w:val="28"/>
          <w:lang w:val="en-GB"/>
        </w:rPr>
        <w:t>XXX</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19554294" w:rsidR="00F232CD" w:rsidRDefault="00E720E5" w:rsidP="004C44BA">
      <w:pPr>
        <w:pStyle w:val="VibeDocs-DocumentText"/>
        <w:rPr>
          <w:sz w:val="36"/>
        </w:rPr>
      </w:pPr>
      <w:r>
        <w:rPr>
          <w:sz w:val="36"/>
        </w:rPr>
        <w:fldChar w:fldCharType="begin"/>
      </w:r>
      <w:r>
        <w:rPr>
          <w:sz w:val="36"/>
        </w:rPr>
        <w:instrText xml:space="preserve"> DOCPROPERTY  projectFullName  \* MERGEFORMAT </w:instrText>
      </w:r>
      <w:r>
        <w:rPr>
          <w:sz w:val="36"/>
        </w:rPr>
        <w:fldChar w:fldCharType="separate"/>
      </w:r>
      <w:r w:rsidR="00322A87">
        <w:rPr>
          <w:sz w:val="36"/>
        </w:rPr>
        <w:t>IT Security Assessment for XXX Application</w:t>
      </w:r>
      <w:r>
        <w:rPr>
          <w:sz w:val="36"/>
        </w:rPr>
        <w:fldChar w:fldCharType="end"/>
      </w:r>
    </w:p>
    <w:p w14:paraId="268B44CE" w14:textId="391A67F4" w:rsidR="00F232CD" w:rsidRDefault="00322A87" w:rsidP="004C44BA">
      <w:pPr>
        <w:pStyle w:val="VibeDocs-DocumentText"/>
      </w:pPr>
      <w:fldSimple w:instr=" DOCPROPERTY  reportType  \* MERGEFORMAT ">
        <w:r>
          <w:t>Draft Report</w:t>
        </w:r>
      </w:fldSimple>
    </w:p>
    <w:p w14:paraId="1179393A" w14:textId="7F4C9913" w:rsidR="00F232CD" w:rsidRDefault="00F232CD" w:rsidP="004C44BA">
      <w:pPr>
        <w:pStyle w:val="VibeDocs-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sidR="00322A87">
        <w:rPr>
          <w:rFonts w:eastAsiaTheme="minorHAnsi"/>
          <w:b w:val="0"/>
          <w:lang w:eastAsia="en-US"/>
        </w:rPr>
        <w:t>September 2025</w:t>
      </w:r>
      <w:r>
        <w:rPr>
          <w:rFonts w:eastAsiaTheme="minorHAnsi"/>
          <w:b w:val="0"/>
          <w:lang w:eastAsia="en-US"/>
        </w:rPr>
        <w:fldChar w:fldCharType="end"/>
      </w:r>
    </w:p>
    <w:p w14:paraId="4A6EA108" w14:textId="71C88C0D"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322A87">
        <w:rPr>
          <w:b/>
        </w:rPr>
        <w:t>Confidential</w:t>
      </w:r>
      <w:r>
        <w:rPr>
          <w:b/>
        </w:rPr>
        <w:fldChar w:fldCharType="end"/>
      </w:r>
    </w:p>
    <w:p w14:paraId="1AC6F6D3" w14:textId="77777777" w:rsidR="004C44BA" w:rsidRPr="004C44BA" w:rsidRDefault="004C44BA" w:rsidP="004C44BA">
      <w:pPr>
        <w:pStyle w:val="VibeDocs-PanelHeading"/>
      </w:pPr>
      <w:bookmarkStart w:id="0" w:name="_Toc475540963"/>
      <w:bookmarkStart w:id="1" w:name="_Toc363034401"/>
      <w:bookmarkStart w:id="2" w:name="_Toc363034427"/>
      <w:bookmarkStart w:id="3" w:name="_Toc363051664"/>
      <w:r w:rsidRPr="004C44BA">
        <w:t>Confidentiality Statement</w:t>
      </w:r>
      <w:bookmarkEnd w:id="0"/>
    </w:p>
    <w:p w14:paraId="2F54AF3F" w14:textId="77777777" w:rsidR="0076281E" w:rsidRPr="00DE1EE4" w:rsidRDefault="0076281E" w:rsidP="0076281E">
      <w:pPr>
        <w:pStyle w:val="VibeDocs-DocumentText"/>
        <w:spacing w:after="240"/>
        <w:rPr>
          <w:b/>
          <w:bCs/>
          <w:color w:val="FFFFFF" w:themeColor="background1"/>
          <w:sz w:val="28"/>
          <w:szCs w:val="28"/>
        </w:rPr>
      </w:pPr>
      <w:r w:rsidRPr="00E16D39">
        <w:rPr>
          <w:b/>
          <w:bCs/>
          <w:color w:val="FFFFFF" w:themeColor="background1"/>
          <w:sz w:val="28"/>
          <w:szCs w:val="28"/>
        </w:rPr>
        <w:lastRenderedPageBreak/>
        <w:t>Confidentiality Statement</w:t>
      </w:r>
    </w:p>
    <w:p w14:paraId="5DF7C7A7" w14:textId="36600445" w:rsidR="004C44BA" w:rsidRPr="004C44BA" w:rsidRDefault="004C44BA" w:rsidP="004C44BA">
      <w:pPr>
        <w:pStyle w:val="VibeDocs-DocumentText"/>
        <w:spacing w:after="240"/>
        <w:rPr>
          <w:color w:val="FFFFFF" w:themeColor="background1"/>
        </w:rPr>
      </w:pPr>
      <w:r w:rsidRPr="004C44BA">
        <w:rPr>
          <w:color w:val="FFFFFF" w:themeColor="background1"/>
        </w:rPr>
        <w:t xml:space="preserve">Our audit reports are intended solely for the information and use of management and the Board of Directors of </w:t>
      </w:r>
      <w:r w:rsidR="00CB162B">
        <w:rPr>
          <w:noProof/>
        </w:rPr>
        <mc:AlternateContent>
          <mc:Choice Requires="wps">
            <w:drawing>
              <wp:anchor distT="0" distB="0" distL="114300" distR="114300" simplePos="0" relativeHeight="251658240" behindDoc="1" locked="1" layoutInCell="1" allowOverlap="1" wp14:anchorId="6B2D71F1" wp14:editId="44E29B02">
                <wp:simplePos x="0" y="0"/>
                <wp:positionH relativeFrom="page">
                  <wp:posOffset>-38100</wp:posOffset>
                </wp:positionH>
                <wp:positionV relativeFrom="page">
                  <wp:align>top</wp:align>
                </wp:positionV>
                <wp:extent cx="7595870" cy="1072769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CC692" id="Rectangle 15" o:spid="_x0000_s1026" style="position:absolute;margin-left:-3pt;margin-top:0;width:598.1pt;height:844.7pt;z-index:-251658240;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sidR="00322A87">
        <w:rPr>
          <w:color w:val="FFFFFF" w:themeColor="background1"/>
        </w:rPr>
        <w:t>Agency Full Name</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sidR="00322A87">
        <w:rPr>
          <w:color w:val="FFFFFF" w:themeColor="background1"/>
        </w:rPr>
        <w:t>XXX</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sidR="00322A87">
        <w:rPr>
          <w:color w:val="FFFFFF" w:themeColor="background1"/>
        </w:rPr>
        <w:t>XXX</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Content>
          <w:r w:rsidR="008E4633">
            <w:rPr>
              <w:color w:val="FFFFFF" w:themeColor="background1"/>
            </w:rPr>
            <w:t>VibeDocs Security</w:t>
          </w:r>
        </w:sdtContent>
      </w:sdt>
      <w:r w:rsidRPr="004C44BA">
        <w:rPr>
          <w:color w:val="FFFFFF" w:themeColor="background1"/>
        </w:rPr>
        <w:t xml:space="preserve"> (“VibeDocs”).</w:t>
      </w:r>
    </w:p>
    <w:p w14:paraId="05B34B0E" w14:textId="01AE9CDD" w:rsidR="004C44BA" w:rsidRPr="00C10E7C" w:rsidRDefault="004C44BA" w:rsidP="004C44BA">
      <w:pPr>
        <w:pStyle w:val="VibeDocs-PanelHeading"/>
      </w:pPr>
      <w:bookmarkStart w:id="4" w:name="_Toc424661121"/>
      <w:bookmarkStart w:id="5" w:name="_Toc427234470"/>
      <w:bookmarkStart w:id="6" w:name="_Toc427615204"/>
      <w:bookmarkStart w:id="7" w:name="_Toc433667859"/>
      <w:r w:rsidRPr="00C10E7C">
        <w:t>Disclaimer</w:t>
      </w:r>
      <w:bookmarkEnd w:id="1"/>
      <w:bookmarkEnd w:id="2"/>
      <w:bookmarkEnd w:id="3"/>
      <w:bookmarkEnd w:id="4"/>
      <w:bookmarkEnd w:id="5"/>
      <w:bookmarkEnd w:id="6"/>
      <w:bookmarkEnd w:id="7"/>
    </w:p>
    <w:p w14:paraId="65601779" w14:textId="77777777" w:rsidR="002F5001" w:rsidRDefault="002F5001" w:rsidP="002F5001">
      <w:pPr>
        <w:pStyle w:val="VibeDocs-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VibeDocs-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VibeDocs-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VibeDocs-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VibeDocs-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380F91BE" w:rsidR="002F5001" w:rsidRPr="004C44BA" w:rsidRDefault="002F5001" w:rsidP="002F5001">
      <w:pPr>
        <w:pStyle w:val="VibeDocs-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322A87">
        <w:rPr>
          <w:color w:val="FFFFFF" w:themeColor="background1"/>
        </w:rPr>
        <w:t>XXX</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48D9DE8A" w:rsidR="002F5001" w:rsidRPr="004C44BA" w:rsidRDefault="002F5001" w:rsidP="002F5001">
      <w:pPr>
        <w:pStyle w:val="VibeDocs-DocumentText"/>
        <w:spacing w:after="240"/>
        <w:rPr>
          <w:color w:val="FFFFFF" w:themeColor="background1"/>
        </w:rPr>
      </w:pPr>
      <w:r w:rsidRPr="004C44BA">
        <w:rPr>
          <w:color w:val="FFFFFF" w:themeColor="background1"/>
        </w:rPr>
        <w:t xml:space="preserve">VibeDocs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322A87">
        <w:rPr>
          <w:color w:val="FFFFFF" w:themeColor="background1"/>
        </w:rPr>
        <w:t>XXX</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VibeDocs-PulloutGreen"/>
      </w:pPr>
      <w:bookmarkStart w:id="8" w:name="_Toc475540965"/>
      <w:r w:rsidRPr="0089771D">
        <w:lastRenderedPageBreak/>
        <w:t>General Information</w:t>
      </w:r>
      <w:bookmarkEnd w:id="8"/>
    </w:p>
    <w:tbl>
      <w:tblPr>
        <w:tblStyle w:val="VibeDocs-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18B199C6" w:rsidR="0035098B" w:rsidRPr="00492468" w:rsidRDefault="00322A87" w:rsidP="00535ABD">
            <w:pPr>
              <w:jc w:val="left"/>
              <w:cnfStyle w:val="000000000000" w:firstRow="0" w:lastRow="0" w:firstColumn="0" w:lastColumn="0" w:oddVBand="0" w:evenVBand="0" w:oddHBand="0" w:evenHBand="0" w:firstRowFirstColumn="0" w:firstRowLastColumn="0" w:lastRowFirstColumn="0" w:lastRowLastColumn="0"/>
            </w:pPr>
            <w:fldSimple w:instr=" DOCPROPERTY  clientFullName  \* MERGEFORMAT ">
              <w:r>
                <w:t>Agency Full Name</w:t>
              </w:r>
            </w:fldSimple>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6FB5A0C6" w:rsidR="0035098B" w:rsidRPr="00492468" w:rsidRDefault="00322A87" w:rsidP="00535ABD">
            <w:pPr>
              <w:jc w:val="left"/>
              <w:cnfStyle w:val="000000000000" w:firstRow="0" w:lastRow="0" w:firstColumn="0" w:lastColumn="0" w:oddVBand="0" w:evenVBand="0" w:oddHBand="0" w:evenHBand="0" w:firstRowFirstColumn="0" w:firstRowLastColumn="0" w:lastRowFirstColumn="0" w:lastRowLastColumn="0"/>
            </w:pPr>
            <w:fldSimple w:instr=" DOCPROPERTY  projectFullName  \* MERGEFORMAT ">
              <w:r>
                <w:t>IT Security Assessment for XXX Application</w:t>
              </w:r>
            </w:fldSimple>
          </w:p>
        </w:tc>
      </w:tr>
    </w:tbl>
    <w:p w14:paraId="04ADF2D8" w14:textId="77777777" w:rsidR="0035098B" w:rsidRPr="0013527B" w:rsidRDefault="0035098B" w:rsidP="0035098B"/>
    <w:p w14:paraId="2049F488" w14:textId="77777777" w:rsidR="00286E49" w:rsidRPr="0013527B" w:rsidRDefault="00286E49" w:rsidP="0089771D">
      <w:pPr>
        <w:pStyle w:val="VibeDocs-PulloutGreen"/>
      </w:pPr>
      <w:bookmarkStart w:id="9" w:name="_Toc363034404"/>
      <w:bookmarkStart w:id="10" w:name="_Toc363051667"/>
      <w:r w:rsidRPr="0013527B">
        <w:t>Document Information</w:t>
      </w:r>
      <w:bookmarkEnd w:id="9"/>
      <w:bookmarkEnd w:id="10"/>
    </w:p>
    <w:tbl>
      <w:tblPr>
        <w:tblStyle w:val="VibeDocs-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792EA49E" w:rsidR="00286E49" w:rsidRPr="00492468" w:rsidRDefault="00322A87" w:rsidP="007A3E26">
            <w:pPr>
              <w:jc w:val="left"/>
              <w:cnfStyle w:val="000000000000" w:firstRow="0" w:lastRow="0" w:firstColumn="0" w:lastColumn="0" w:oddVBand="0" w:evenVBand="0" w:oddHBand="0" w:evenHBand="0" w:firstRowFirstColumn="0" w:firstRowLastColumn="0" w:lastRowFirstColumn="0" w:lastRowLastColumn="0"/>
            </w:pPr>
            <w:fldSimple w:instr=" DOCPROPERTY  reportType  \* MERGEFORMAT ">
              <w:r>
                <w:t>Draft Report</w:t>
              </w:r>
            </w:fldSimple>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57174273"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322A87">
              <w:rPr>
                <w:noProof/>
              </w:rPr>
              <w:t>Security Assessment XXX MAPT Draft Report v0.1 (Template).docx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3B06E5B6" w:rsidR="00286E49" w:rsidRPr="00492468" w:rsidRDefault="00322A87" w:rsidP="00B1534B">
            <w:pPr>
              <w:jc w:val="left"/>
              <w:cnfStyle w:val="000000000000" w:firstRow="0" w:lastRow="0" w:firstColumn="0" w:lastColumn="0" w:oddVBand="0" w:evenVBand="0" w:oddHBand="0" w:evenHBand="0" w:firstRowFirstColumn="0" w:firstRowLastColumn="0" w:lastRowFirstColumn="0" w:lastRowLastColumn="0"/>
            </w:pPr>
            <w:fldSimple w:instr=" DOCPROPERTY  docVersion  \* MERGEFORMAT ">
              <w:r>
                <w:t>0.1</w:t>
              </w:r>
            </w:fldSimple>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38AB6F3C" w:rsidR="00286E49" w:rsidRPr="00492468" w:rsidRDefault="00322A87" w:rsidP="007A3E26">
            <w:pPr>
              <w:jc w:val="left"/>
              <w:cnfStyle w:val="000000000000" w:firstRow="0" w:lastRow="0" w:firstColumn="0" w:lastColumn="0" w:oddVBand="0" w:evenVBand="0" w:oddHBand="0" w:evenHBand="0" w:firstRowFirstColumn="0" w:firstRowLastColumn="0" w:lastRowFirstColumn="0" w:lastRowLastColumn="0"/>
            </w:pPr>
            <w:fldSimple w:instr=" DOCPROPERTY  reportDate  \* MERGEFORMAT ">
              <w:r>
                <w:t>September 2025</w:t>
              </w:r>
            </w:fldSimple>
          </w:p>
        </w:tc>
      </w:tr>
    </w:tbl>
    <w:p w14:paraId="08E9429D" w14:textId="77777777" w:rsidR="00286E49" w:rsidRPr="00C10E7C" w:rsidRDefault="00286E49" w:rsidP="00286E49"/>
    <w:p w14:paraId="77AD2B5E" w14:textId="77777777" w:rsidR="00286E49" w:rsidRPr="00C10E7C" w:rsidRDefault="00286E49" w:rsidP="0089771D">
      <w:pPr>
        <w:pStyle w:val="VibeDocs-PulloutGreen"/>
      </w:pPr>
      <w:bookmarkStart w:id="11" w:name="_Toc363034405"/>
      <w:bookmarkStart w:id="12" w:name="_Toc363051668"/>
      <w:r w:rsidRPr="00C10E7C">
        <w:t>Document Change History</w:t>
      </w:r>
      <w:bookmarkEnd w:id="11"/>
      <w:bookmarkEnd w:id="12"/>
    </w:p>
    <w:tbl>
      <w:tblPr>
        <w:tblStyle w:val="VibeDocs-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68DBAE57" w:rsidR="00286E49" w:rsidRPr="00F40923" w:rsidRDefault="00286E49" w:rsidP="00732C8D">
            <w:pPr>
              <w:jc w:val="left"/>
            </w:pPr>
          </w:p>
        </w:tc>
        <w:tc>
          <w:tcPr>
            <w:tcW w:w="744" w:type="pct"/>
          </w:tcPr>
          <w:p w14:paraId="15618089" w14:textId="0C8AB2B2" w:rsidR="00286E49" w:rsidRPr="00F40923" w:rsidRDefault="00DA3BDA" w:rsidP="009647A4">
            <w:pPr>
              <w:jc w:val="center"/>
            </w:pPr>
            <w:r w:rsidRPr="00F40923">
              <w:t>0</w:t>
            </w:r>
            <w:r w:rsidR="009647A4" w:rsidRPr="00F40923">
              <w:t>.1</w:t>
            </w:r>
          </w:p>
        </w:tc>
        <w:tc>
          <w:tcPr>
            <w:tcW w:w="1736" w:type="pct"/>
          </w:tcPr>
          <w:p w14:paraId="588CCF7A" w14:textId="65845F4C" w:rsidR="00286E49" w:rsidRPr="00F40923" w:rsidRDefault="009647A4" w:rsidP="007A58EC">
            <w:pPr>
              <w:jc w:val="left"/>
            </w:pPr>
            <w:r w:rsidRPr="00F40923">
              <w:t>Initial draft r</w:t>
            </w:r>
            <w:r w:rsidR="00472185" w:rsidRPr="00F40923">
              <w:t>eport</w:t>
            </w:r>
          </w:p>
        </w:tc>
        <w:tc>
          <w:tcPr>
            <w:tcW w:w="1432" w:type="pct"/>
          </w:tcPr>
          <w:p w14:paraId="7792ABE8" w14:textId="03F5B4E4" w:rsidR="009C1B8F" w:rsidRPr="00F40923" w:rsidRDefault="009C1B8F" w:rsidP="007A58EC">
            <w:pPr>
              <w:jc w:val="left"/>
            </w:pP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r w:rsidR="0048007D" w:rsidRPr="00C10E7C" w14:paraId="511950E9" w14:textId="77777777" w:rsidTr="004D3656">
        <w:trPr>
          <w:trHeight w:val="533"/>
        </w:trPr>
        <w:tc>
          <w:tcPr>
            <w:tcW w:w="1088" w:type="pct"/>
          </w:tcPr>
          <w:p w14:paraId="0FBEAD2C" w14:textId="4A732EC7" w:rsidR="0048007D" w:rsidRDefault="0048007D" w:rsidP="00DA3BDA">
            <w:pPr>
              <w:jc w:val="left"/>
            </w:pPr>
          </w:p>
        </w:tc>
        <w:tc>
          <w:tcPr>
            <w:tcW w:w="744" w:type="pct"/>
          </w:tcPr>
          <w:p w14:paraId="21062A02" w14:textId="30B5D32D" w:rsidR="0048007D" w:rsidRDefault="0048007D" w:rsidP="003D442E">
            <w:pPr>
              <w:jc w:val="center"/>
            </w:pPr>
          </w:p>
        </w:tc>
        <w:tc>
          <w:tcPr>
            <w:tcW w:w="1736" w:type="pct"/>
          </w:tcPr>
          <w:p w14:paraId="04864AF9" w14:textId="0486569F" w:rsidR="0048007D" w:rsidRDefault="0048007D" w:rsidP="00DA3BDA">
            <w:pPr>
              <w:jc w:val="left"/>
            </w:pPr>
          </w:p>
        </w:tc>
        <w:tc>
          <w:tcPr>
            <w:tcW w:w="1432" w:type="pct"/>
          </w:tcPr>
          <w:p w14:paraId="2EF6E76F" w14:textId="0737D8D7" w:rsidR="0048007D" w:rsidRDefault="0048007D" w:rsidP="00DA3BDA">
            <w:pPr>
              <w:jc w:val="left"/>
            </w:pPr>
          </w:p>
        </w:tc>
      </w:tr>
      <w:tr w:rsidR="000E1FF0" w:rsidRPr="00C10E7C" w14:paraId="234B00C4" w14:textId="77777777" w:rsidTr="004D3656">
        <w:trPr>
          <w:trHeight w:val="533"/>
        </w:trPr>
        <w:tc>
          <w:tcPr>
            <w:tcW w:w="1088" w:type="pct"/>
          </w:tcPr>
          <w:p w14:paraId="15DCA8E2" w14:textId="77777777" w:rsidR="000E1FF0" w:rsidRDefault="000E1FF0" w:rsidP="00DA3BDA">
            <w:pPr>
              <w:jc w:val="left"/>
            </w:pPr>
          </w:p>
        </w:tc>
        <w:tc>
          <w:tcPr>
            <w:tcW w:w="744" w:type="pct"/>
          </w:tcPr>
          <w:p w14:paraId="4D479B86" w14:textId="77777777" w:rsidR="000E1FF0" w:rsidRDefault="000E1FF0" w:rsidP="003D442E">
            <w:pPr>
              <w:jc w:val="center"/>
            </w:pPr>
          </w:p>
        </w:tc>
        <w:tc>
          <w:tcPr>
            <w:tcW w:w="1736" w:type="pct"/>
          </w:tcPr>
          <w:p w14:paraId="4F265113" w14:textId="77777777" w:rsidR="000E1FF0" w:rsidRDefault="000E1FF0" w:rsidP="00DA3BDA">
            <w:pPr>
              <w:jc w:val="left"/>
            </w:pPr>
          </w:p>
        </w:tc>
        <w:tc>
          <w:tcPr>
            <w:tcW w:w="1432" w:type="pct"/>
          </w:tcPr>
          <w:p w14:paraId="0C01273D" w14:textId="77777777" w:rsidR="000E1FF0" w:rsidRDefault="000E1FF0" w:rsidP="00DA3BDA">
            <w:pPr>
              <w:jc w:val="left"/>
            </w:pPr>
          </w:p>
        </w:tc>
      </w:tr>
    </w:tbl>
    <w:p w14:paraId="26876B5B" w14:textId="77777777" w:rsidR="0073046E" w:rsidRPr="00492468" w:rsidRDefault="0073046E" w:rsidP="00492468">
      <w:bookmarkStart w:id="13" w:name="_Toc363028749"/>
      <w:bookmarkStart w:id="14" w:name="_Toc291098075"/>
      <w:bookmarkStart w:id="15" w:name="_Toc363034406"/>
      <w:bookmarkStart w:id="16"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VibeDocs-PulloutGreen"/>
      </w:pPr>
      <w:r w:rsidRPr="00C10E7C">
        <w:lastRenderedPageBreak/>
        <w:t>Distribution List</w:t>
      </w:r>
      <w:bookmarkEnd w:id="13"/>
      <w:bookmarkEnd w:id="14"/>
      <w:bookmarkEnd w:id="15"/>
      <w:bookmarkEnd w:id="16"/>
    </w:p>
    <w:tbl>
      <w:tblPr>
        <w:tblStyle w:val="VibeDocs-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5E30F4" w:rsidRPr="00C10E7C" w14:paraId="79621DC7" w14:textId="77777777" w:rsidTr="00484270">
        <w:trPr>
          <w:trHeight w:val="533"/>
        </w:trPr>
        <w:tc>
          <w:tcPr>
            <w:tcW w:w="1722" w:type="pct"/>
          </w:tcPr>
          <w:p w14:paraId="59AEF6AC" w14:textId="0BBB78BA" w:rsidR="005E30F4" w:rsidRPr="0082303A" w:rsidRDefault="005E30F4" w:rsidP="005E30F4">
            <w:pPr>
              <w:jc w:val="left"/>
            </w:pPr>
          </w:p>
        </w:tc>
        <w:tc>
          <w:tcPr>
            <w:tcW w:w="2092" w:type="pct"/>
          </w:tcPr>
          <w:p w14:paraId="283A060B" w14:textId="2387071F" w:rsidR="005E30F4" w:rsidRPr="0082303A" w:rsidRDefault="005E30F4" w:rsidP="005E30F4">
            <w:r>
              <w:t>Agency POC</w:t>
            </w:r>
          </w:p>
        </w:tc>
        <w:tc>
          <w:tcPr>
            <w:tcW w:w="1186" w:type="pct"/>
          </w:tcPr>
          <w:p w14:paraId="55069A81" w14:textId="53D20305" w:rsidR="005E30F4" w:rsidRPr="0082303A" w:rsidRDefault="005E30F4" w:rsidP="005E30F4">
            <w:r>
              <w:t>For Info</w:t>
            </w:r>
          </w:p>
        </w:tc>
      </w:tr>
      <w:tr w:rsidR="005E30F4" w:rsidRPr="00C10E7C" w14:paraId="4B18343F" w14:textId="77777777" w:rsidTr="00484270">
        <w:trPr>
          <w:trHeight w:val="533"/>
        </w:trPr>
        <w:tc>
          <w:tcPr>
            <w:tcW w:w="1722" w:type="pct"/>
          </w:tcPr>
          <w:p w14:paraId="71104C5E" w14:textId="3ACAA8B7" w:rsidR="005E30F4" w:rsidRDefault="005E30F4" w:rsidP="005E30F4">
            <w:pPr>
              <w:jc w:val="left"/>
            </w:pPr>
          </w:p>
        </w:tc>
        <w:tc>
          <w:tcPr>
            <w:tcW w:w="2092" w:type="pct"/>
          </w:tcPr>
          <w:p w14:paraId="194EA6D1" w14:textId="0F957060" w:rsidR="005E30F4" w:rsidRDefault="005E30F4" w:rsidP="005E30F4">
            <w:r>
              <w:t>Agency POC</w:t>
            </w:r>
          </w:p>
        </w:tc>
        <w:tc>
          <w:tcPr>
            <w:tcW w:w="1186" w:type="pct"/>
          </w:tcPr>
          <w:p w14:paraId="79624C5B" w14:textId="1748F2BE" w:rsidR="005E30F4" w:rsidRPr="0082303A" w:rsidRDefault="005E30F4" w:rsidP="005E30F4">
            <w:r w:rsidRPr="0082303A">
              <w:t>Reviewer</w:t>
            </w:r>
          </w:p>
        </w:tc>
      </w:tr>
      <w:tr w:rsidR="005E30F4" w:rsidRPr="00C10E7C" w14:paraId="23530A84" w14:textId="77777777" w:rsidTr="00484270">
        <w:trPr>
          <w:trHeight w:val="533"/>
        </w:trPr>
        <w:tc>
          <w:tcPr>
            <w:tcW w:w="1722" w:type="pct"/>
          </w:tcPr>
          <w:p w14:paraId="34705C86" w14:textId="64952C87" w:rsidR="005E30F4" w:rsidRPr="0082303A" w:rsidRDefault="005E30F4" w:rsidP="005E30F4">
            <w:pPr>
              <w:jc w:val="left"/>
            </w:pPr>
          </w:p>
        </w:tc>
        <w:tc>
          <w:tcPr>
            <w:tcW w:w="2092" w:type="pct"/>
          </w:tcPr>
          <w:p w14:paraId="559A50C7" w14:textId="4EDD533A" w:rsidR="005E30F4" w:rsidRPr="0082303A" w:rsidRDefault="005E30F4" w:rsidP="005E30F4">
            <w:r>
              <w:t>VibeDocs Engagement Partner</w:t>
            </w:r>
          </w:p>
        </w:tc>
        <w:tc>
          <w:tcPr>
            <w:tcW w:w="1186" w:type="pct"/>
          </w:tcPr>
          <w:p w14:paraId="1C19C2CE" w14:textId="66D083AE" w:rsidR="005E30F4" w:rsidRPr="0082303A" w:rsidRDefault="005E30F4" w:rsidP="005E30F4">
            <w:r w:rsidRPr="0082303A">
              <w:t>Reviewer</w:t>
            </w:r>
          </w:p>
        </w:tc>
      </w:tr>
      <w:tr w:rsidR="005E30F4" w:rsidRPr="00C10E7C" w14:paraId="70DF0826" w14:textId="77777777" w:rsidTr="00484270">
        <w:trPr>
          <w:trHeight w:val="533"/>
        </w:trPr>
        <w:tc>
          <w:tcPr>
            <w:tcW w:w="1722" w:type="pct"/>
          </w:tcPr>
          <w:p w14:paraId="441D501B" w14:textId="68589FFF" w:rsidR="005E30F4" w:rsidRPr="0082303A" w:rsidRDefault="005E30F4" w:rsidP="005E30F4">
            <w:pPr>
              <w:jc w:val="left"/>
            </w:pPr>
          </w:p>
        </w:tc>
        <w:tc>
          <w:tcPr>
            <w:tcW w:w="2092" w:type="pct"/>
          </w:tcPr>
          <w:p w14:paraId="3396FC8B" w14:textId="101D1D4D" w:rsidR="005E30F4" w:rsidRPr="0082303A" w:rsidRDefault="005E30F4" w:rsidP="005E30F4">
            <w:r>
              <w:t>VibeDocs Engagement Director</w:t>
            </w:r>
          </w:p>
        </w:tc>
        <w:tc>
          <w:tcPr>
            <w:tcW w:w="1186" w:type="pct"/>
          </w:tcPr>
          <w:p w14:paraId="42632714" w14:textId="563324F2" w:rsidR="005E30F4" w:rsidRPr="0082303A" w:rsidRDefault="005E30F4" w:rsidP="005E30F4">
            <w:r w:rsidRPr="0082303A">
              <w:t>Reviewer</w:t>
            </w:r>
          </w:p>
        </w:tc>
      </w:tr>
      <w:tr w:rsidR="005E30F4" w:rsidRPr="00C10E7C" w14:paraId="76CD6E75" w14:textId="77777777" w:rsidTr="00484270">
        <w:trPr>
          <w:trHeight w:val="533"/>
        </w:trPr>
        <w:tc>
          <w:tcPr>
            <w:tcW w:w="1722" w:type="pct"/>
          </w:tcPr>
          <w:p w14:paraId="6868B95E" w14:textId="031D3D25" w:rsidR="005E30F4" w:rsidRDefault="005E30F4" w:rsidP="005E30F4">
            <w:pPr>
              <w:jc w:val="left"/>
            </w:pPr>
          </w:p>
        </w:tc>
        <w:tc>
          <w:tcPr>
            <w:tcW w:w="2092" w:type="pct"/>
          </w:tcPr>
          <w:p w14:paraId="149C2BE2" w14:textId="3349F9CB" w:rsidR="005E30F4" w:rsidRDefault="005E30F4" w:rsidP="005E30F4">
            <w:r>
              <w:t>VibeDocs Engagement Manager</w:t>
            </w:r>
          </w:p>
        </w:tc>
        <w:tc>
          <w:tcPr>
            <w:tcW w:w="1186" w:type="pct"/>
          </w:tcPr>
          <w:p w14:paraId="464C43AF" w14:textId="0DC0ECA7" w:rsidR="005E30F4" w:rsidRDefault="005E30F4" w:rsidP="005E30F4">
            <w:r w:rsidRPr="0082303A">
              <w:t>Reviewer</w:t>
            </w:r>
          </w:p>
        </w:tc>
      </w:tr>
      <w:tr w:rsidR="005E30F4" w:rsidRPr="00C10E7C" w14:paraId="2A9E16EA" w14:textId="77777777" w:rsidTr="00484270">
        <w:trPr>
          <w:trHeight w:val="533"/>
        </w:trPr>
        <w:tc>
          <w:tcPr>
            <w:tcW w:w="1722" w:type="pct"/>
          </w:tcPr>
          <w:p w14:paraId="3937A6D7" w14:textId="3D4376E5" w:rsidR="005E30F4" w:rsidRDefault="005E30F4" w:rsidP="005E30F4">
            <w:pPr>
              <w:jc w:val="left"/>
            </w:pPr>
          </w:p>
        </w:tc>
        <w:tc>
          <w:tcPr>
            <w:tcW w:w="2092" w:type="pct"/>
          </w:tcPr>
          <w:p w14:paraId="2708663E" w14:textId="6B60C3D4" w:rsidR="005E30F4" w:rsidRDefault="005E30F4" w:rsidP="005E30F4">
            <w:r>
              <w:t>VibeDocs Team Member</w:t>
            </w:r>
          </w:p>
        </w:tc>
        <w:tc>
          <w:tcPr>
            <w:tcW w:w="1186" w:type="pct"/>
          </w:tcPr>
          <w:p w14:paraId="08471931" w14:textId="5A590FBE" w:rsidR="005E30F4" w:rsidRDefault="005E30F4" w:rsidP="005E30F4">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VibeDocs-PulloutGreen"/>
            <w:spacing w:line="276" w:lineRule="auto"/>
          </w:pPr>
          <w:r>
            <w:t>Table of Contents</w:t>
          </w:r>
        </w:p>
        <w:p w14:paraId="159A5FA9" w14:textId="5A5DC4B8" w:rsidR="00322A87"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08316415" w:history="1">
            <w:r w:rsidR="00322A87" w:rsidRPr="00645424">
              <w:rPr>
                <w:rStyle w:val="Hyperlink"/>
                <w:noProof/>
              </w:rPr>
              <w:t>1.0</w:t>
            </w:r>
            <w:r w:rsidR="00322A87">
              <w:rPr>
                <w:rFonts w:asciiTheme="minorHAnsi" w:hAnsiTheme="minorHAnsi"/>
                <w:b w:val="0"/>
                <w:noProof/>
                <w:kern w:val="2"/>
                <w:sz w:val="24"/>
                <w:szCs w:val="24"/>
                <w:lang w:val="en-SG"/>
                <w14:ligatures w14:val="standardContextual"/>
              </w:rPr>
              <w:tab/>
            </w:r>
            <w:r w:rsidR="00322A87" w:rsidRPr="00645424">
              <w:rPr>
                <w:rStyle w:val="Hyperlink"/>
                <w:noProof/>
              </w:rPr>
              <w:t>Executive Summary</w:t>
            </w:r>
            <w:r w:rsidR="00322A87">
              <w:rPr>
                <w:noProof/>
                <w:webHidden/>
              </w:rPr>
              <w:tab/>
            </w:r>
            <w:r w:rsidR="00322A87">
              <w:rPr>
                <w:noProof/>
                <w:webHidden/>
              </w:rPr>
              <w:fldChar w:fldCharType="begin"/>
            </w:r>
            <w:r w:rsidR="00322A87">
              <w:rPr>
                <w:noProof/>
                <w:webHidden/>
              </w:rPr>
              <w:instrText xml:space="preserve"> PAGEREF _Toc208316415 \h </w:instrText>
            </w:r>
            <w:r w:rsidR="00322A87">
              <w:rPr>
                <w:noProof/>
                <w:webHidden/>
              </w:rPr>
            </w:r>
            <w:r w:rsidR="00322A87">
              <w:rPr>
                <w:noProof/>
                <w:webHidden/>
              </w:rPr>
              <w:fldChar w:fldCharType="separate"/>
            </w:r>
            <w:r w:rsidR="00322A87">
              <w:rPr>
                <w:noProof/>
                <w:webHidden/>
              </w:rPr>
              <w:t>1-4</w:t>
            </w:r>
            <w:r w:rsidR="00322A87">
              <w:rPr>
                <w:noProof/>
                <w:webHidden/>
              </w:rPr>
              <w:fldChar w:fldCharType="end"/>
            </w:r>
          </w:hyperlink>
        </w:p>
        <w:p w14:paraId="5E54A31F" w14:textId="7F18DD91"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16" w:history="1">
            <w:r w:rsidRPr="00645424">
              <w:rPr>
                <w:rStyle w:val="Hyperlink"/>
                <w:noProof/>
              </w:rPr>
              <w:t>1.1</w:t>
            </w:r>
            <w:r>
              <w:rPr>
                <w:rFonts w:asciiTheme="minorHAnsi" w:hAnsiTheme="minorHAnsi"/>
                <w:noProof/>
                <w:kern w:val="2"/>
                <w:sz w:val="24"/>
                <w:szCs w:val="24"/>
                <w:lang w:val="en-SG"/>
                <w14:ligatures w14:val="standardContextual"/>
              </w:rPr>
              <w:tab/>
            </w:r>
            <w:r w:rsidRPr="00645424">
              <w:rPr>
                <w:rStyle w:val="Hyperlink"/>
                <w:noProof/>
              </w:rPr>
              <w:t>Follow-up Verification</w:t>
            </w:r>
            <w:r>
              <w:rPr>
                <w:noProof/>
                <w:webHidden/>
              </w:rPr>
              <w:tab/>
            </w:r>
            <w:r>
              <w:rPr>
                <w:noProof/>
                <w:webHidden/>
              </w:rPr>
              <w:fldChar w:fldCharType="begin"/>
            </w:r>
            <w:r>
              <w:rPr>
                <w:noProof/>
                <w:webHidden/>
              </w:rPr>
              <w:instrText xml:space="preserve"> PAGEREF _Toc208316416 \h </w:instrText>
            </w:r>
            <w:r>
              <w:rPr>
                <w:noProof/>
                <w:webHidden/>
              </w:rPr>
            </w:r>
            <w:r>
              <w:rPr>
                <w:noProof/>
                <w:webHidden/>
              </w:rPr>
              <w:fldChar w:fldCharType="separate"/>
            </w:r>
            <w:r>
              <w:rPr>
                <w:noProof/>
                <w:webHidden/>
              </w:rPr>
              <w:t>1-5</w:t>
            </w:r>
            <w:r>
              <w:rPr>
                <w:noProof/>
                <w:webHidden/>
              </w:rPr>
              <w:fldChar w:fldCharType="end"/>
            </w:r>
          </w:hyperlink>
        </w:p>
        <w:p w14:paraId="7002B619" w14:textId="59D0C5B3"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17" w:history="1">
            <w:r w:rsidRPr="00645424">
              <w:rPr>
                <w:rStyle w:val="Hyperlink"/>
                <w:noProof/>
              </w:rPr>
              <w:t>1.2</w:t>
            </w:r>
            <w:r>
              <w:rPr>
                <w:rFonts w:asciiTheme="minorHAnsi" w:hAnsiTheme="minorHAnsi"/>
                <w:noProof/>
                <w:kern w:val="2"/>
                <w:sz w:val="24"/>
                <w:szCs w:val="24"/>
                <w:lang w:val="en-SG"/>
                <w14:ligatures w14:val="standardContextual"/>
              </w:rPr>
              <w:tab/>
            </w:r>
            <w:r w:rsidRPr="00645424">
              <w:rPr>
                <w:rStyle w:val="Hyperlink"/>
                <w:noProof/>
              </w:rPr>
              <w:t>Risk Register</w:t>
            </w:r>
            <w:r>
              <w:rPr>
                <w:noProof/>
                <w:webHidden/>
              </w:rPr>
              <w:tab/>
            </w:r>
            <w:r>
              <w:rPr>
                <w:noProof/>
                <w:webHidden/>
              </w:rPr>
              <w:fldChar w:fldCharType="begin"/>
            </w:r>
            <w:r>
              <w:rPr>
                <w:noProof/>
                <w:webHidden/>
              </w:rPr>
              <w:instrText xml:space="preserve"> PAGEREF _Toc208316417 \h </w:instrText>
            </w:r>
            <w:r>
              <w:rPr>
                <w:noProof/>
                <w:webHidden/>
              </w:rPr>
            </w:r>
            <w:r>
              <w:rPr>
                <w:noProof/>
                <w:webHidden/>
              </w:rPr>
              <w:fldChar w:fldCharType="separate"/>
            </w:r>
            <w:r>
              <w:rPr>
                <w:noProof/>
                <w:webHidden/>
              </w:rPr>
              <w:t>1-5</w:t>
            </w:r>
            <w:r>
              <w:rPr>
                <w:noProof/>
                <w:webHidden/>
              </w:rPr>
              <w:fldChar w:fldCharType="end"/>
            </w:r>
          </w:hyperlink>
        </w:p>
        <w:p w14:paraId="3310D51E" w14:textId="79F4CACA" w:rsidR="00322A87" w:rsidRDefault="00322A87">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6418" w:history="1">
            <w:r w:rsidRPr="00645424">
              <w:rPr>
                <w:rStyle w:val="Hyperlink"/>
                <w:noProof/>
              </w:rPr>
              <w:t>2.0</w:t>
            </w:r>
            <w:r>
              <w:rPr>
                <w:rFonts w:asciiTheme="minorHAnsi" w:hAnsiTheme="minorHAnsi"/>
                <w:b w:val="0"/>
                <w:noProof/>
                <w:kern w:val="2"/>
                <w:sz w:val="24"/>
                <w:szCs w:val="24"/>
                <w:lang w:val="en-SG"/>
                <w14:ligatures w14:val="standardContextual"/>
              </w:rPr>
              <w:tab/>
            </w:r>
            <w:r w:rsidRPr="00645424">
              <w:rPr>
                <w:rStyle w:val="Hyperlink"/>
                <w:noProof/>
              </w:rPr>
              <w:t>Introduction</w:t>
            </w:r>
            <w:r>
              <w:rPr>
                <w:noProof/>
                <w:webHidden/>
              </w:rPr>
              <w:tab/>
            </w:r>
            <w:r>
              <w:rPr>
                <w:noProof/>
                <w:webHidden/>
              </w:rPr>
              <w:fldChar w:fldCharType="begin"/>
            </w:r>
            <w:r>
              <w:rPr>
                <w:noProof/>
                <w:webHidden/>
              </w:rPr>
              <w:instrText xml:space="preserve"> PAGEREF _Toc208316418 \h </w:instrText>
            </w:r>
            <w:r>
              <w:rPr>
                <w:noProof/>
                <w:webHidden/>
              </w:rPr>
            </w:r>
            <w:r>
              <w:rPr>
                <w:noProof/>
                <w:webHidden/>
              </w:rPr>
              <w:fldChar w:fldCharType="separate"/>
            </w:r>
            <w:r>
              <w:rPr>
                <w:noProof/>
                <w:webHidden/>
              </w:rPr>
              <w:t>2-1</w:t>
            </w:r>
            <w:r>
              <w:rPr>
                <w:noProof/>
                <w:webHidden/>
              </w:rPr>
              <w:fldChar w:fldCharType="end"/>
            </w:r>
          </w:hyperlink>
        </w:p>
        <w:p w14:paraId="27CCB971" w14:textId="36E7B186"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19" w:history="1">
            <w:r w:rsidRPr="00645424">
              <w:rPr>
                <w:rStyle w:val="Hyperlink"/>
                <w:noProof/>
                <w:highlight w:val="yellow"/>
              </w:rPr>
              <w:t>2.1</w:t>
            </w:r>
            <w:r>
              <w:rPr>
                <w:rFonts w:asciiTheme="minorHAnsi" w:hAnsiTheme="minorHAnsi"/>
                <w:noProof/>
                <w:kern w:val="2"/>
                <w:sz w:val="24"/>
                <w:szCs w:val="24"/>
                <w:lang w:val="en-SG"/>
                <w14:ligatures w14:val="standardContextual"/>
              </w:rPr>
              <w:tab/>
            </w:r>
            <w:r w:rsidRPr="00645424">
              <w:rPr>
                <w:rStyle w:val="Hyperlink"/>
                <w:noProof/>
                <w:highlight w:val="yellow"/>
              </w:rPr>
              <w:t>Vulnerability Scanning Tools Used</w:t>
            </w:r>
            <w:r>
              <w:rPr>
                <w:noProof/>
                <w:webHidden/>
              </w:rPr>
              <w:tab/>
            </w:r>
            <w:r>
              <w:rPr>
                <w:noProof/>
                <w:webHidden/>
              </w:rPr>
              <w:fldChar w:fldCharType="begin"/>
            </w:r>
            <w:r>
              <w:rPr>
                <w:noProof/>
                <w:webHidden/>
              </w:rPr>
              <w:instrText xml:space="preserve"> PAGEREF _Toc208316419 \h </w:instrText>
            </w:r>
            <w:r>
              <w:rPr>
                <w:noProof/>
                <w:webHidden/>
              </w:rPr>
            </w:r>
            <w:r>
              <w:rPr>
                <w:noProof/>
                <w:webHidden/>
              </w:rPr>
              <w:fldChar w:fldCharType="separate"/>
            </w:r>
            <w:r>
              <w:rPr>
                <w:noProof/>
                <w:webHidden/>
              </w:rPr>
              <w:t>2-1</w:t>
            </w:r>
            <w:r>
              <w:rPr>
                <w:noProof/>
                <w:webHidden/>
              </w:rPr>
              <w:fldChar w:fldCharType="end"/>
            </w:r>
          </w:hyperlink>
        </w:p>
        <w:p w14:paraId="73F2D9D9" w14:textId="26438E44"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0" w:history="1">
            <w:r w:rsidRPr="00645424">
              <w:rPr>
                <w:rStyle w:val="Hyperlink"/>
                <w:noProof/>
              </w:rPr>
              <w:t>2.2</w:t>
            </w:r>
            <w:r>
              <w:rPr>
                <w:rFonts w:asciiTheme="minorHAnsi" w:hAnsiTheme="minorHAnsi"/>
                <w:noProof/>
                <w:kern w:val="2"/>
                <w:sz w:val="24"/>
                <w:szCs w:val="24"/>
                <w:lang w:val="en-SG"/>
                <w14:ligatures w14:val="standardContextual"/>
              </w:rPr>
              <w:tab/>
            </w:r>
            <w:r w:rsidRPr="00645424">
              <w:rPr>
                <w:rStyle w:val="Hyperlink"/>
                <w:noProof/>
              </w:rPr>
              <w:t>Testing Scope</w:t>
            </w:r>
            <w:r>
              <w:rPr>
                <w:noProof/>
                <w:webHidden/>
              </w:rPr>
              <w:tab/>
            </w:r>
            <w:r>
              <w:rPr>
                <w:noProof/>
                <w:webHidden/>
              </w:rPr>
              <w:fldChar w:fldCharType="begin"/>
            </w:r>
            <w:r>
              <w:rPr>
                <w:noProof/>
                <w:webHidden/>
              </w:rPr>
              <w:instrText xml:space="preserve"> PAGEREF _Toc208316420 \h </w:instrText>
            </w:r>
            <w:r>
              <w:rPr>
                <w:noProof/>
                <w:webHidden/>
              </w:rPr>
            </w:r>
            <w:r>
              <w:rPr>
                <w:noProof/>
                <w:webHidden/>
              </w:rPr>
              <w:fldChar w:fldCharType="separate"/>
            </w:r>
            <w:r>
              <w:rPr>
                <w:noProof/>
                <w:webHidden/>
              </w:rPr>
              <w:t>2-1</w:t>
            </w:r>
            <w:r>
              <w:rPr>
                <w:noProof/>
                <w:webHidden/>
              </w:rPr>
              <w:fldChar w:fldCharType="end"/>
            </w:r>
          </w:hyperlink>
        </w:p>
        <w:p w14:paraId="469C43B5" w14:textId="6E174CCE"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1" w:history="1">
            <w:r w:rsidRPr="00645424">
              <w:rPr>
                <w:rStyle w:val="Hyperlink"/>
                <w:noProof/>
              </w:rPr>
              <w:t>2.2.1</w:t>
            </w:r>
            <w:r>
              <w:rPr>
                <w:rFonts w:asciiTheme="minorHAnsi" w:hAnsiTheme="minorHAnsi"/>
                <w:noProof/>
                <w:kern w:val="2"/>
                <w:sz w:val="24"/>
                <w:szCs w:val="24"/>
                <w:lang w:val="en-SG"/>
                <w14:ligatures w14:val="standardContextual"/>
              </w:rPr>
              <w:tab/>
            </w:r>
            <w:r w:rsidRPr="00645424">
              <w:rPr>
                <w:rStyle w:val="Hyperlink"/>
                <w:noProof/>
              </w:rPr>
              <w:t>Mobile Application Penetration Testing</w:t>
            </w:r>
            <w:r>
              <w:rPr>
                <w:noProof/>
                <w:webHidden/>
              </w:rPr>
              <w:tab/>
            </w:r>
            <w:r>
              <w:rPr>
                <w:noProof/>
                <w:webHidden/>
              </w:rPr>
              <w:fldChar w:fldCharType="begin"/>
            </w:r>
            <w:r>
              <w:rPr>
                <w:noProof/>
                <w:webHidden/>
              </w:rPr>
              <w:instrText xml:space="preserve"> PAGEREF _Toc208316421 \h </w:instrText>
            </w:r>
            <w:r>
              <w:rPr>
                <w:noProof/>
                <w:webHidden/>
              </w:rPr>
            </w:r>
            <w:r>
              <w:rPr>
                <w:noProof/>
                <w:webHidden/>
              </w:rPr>
              <w:fldChar w:fldCharType="separate"/>
            </w:r>
            <w:r>
              <w:rPr>
                <w:noProof/>
                <w:webHidden/>
              </w:rPr>
              <w:t>2-1</w:t>
            </w:r>
            <w:r>
              <w:rPr>
                <w:noProof/>
                <w:webHidden/>
              </w:rPr>
              <w:fldChar w:fldCharType="end"/>
            </w:r>
          </w:hyperlink>
        </w:p>
        <w:p w14:paraId="73DE438D" w14:textId="3BB8AF85"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2" w:history="1">
            <w:r w:rsidRPr="00645424">
              <w:rPr>
                <w:rStyle w:val="Hyperlink"/>
                <w:noProof/>
              </w:rPr>
              <w:t>2.2.2</w:t>
            </w:r>
            <w:r>
              <w:rPr>
                <w:rFonts w:asciiTheme="minorHAnsi" w:hAnsiTheme="minorHAnsi"/>
                <w:noProof/>
                <w:kern w:val="2"/>
                <w:sz w:val="24"/>
                <w:szCs w:val="24"/>
                <w:lang w:val="en-SG"/>
                <w14:ligatures w14:val="standardContextual"/>
              </w:rPr>
              <w:tab/>
            </w:r>
            <w:r w:rsidRPr="00645424">
              <w:rPr>
                <w:rStyle w:val="Hyperlink"/>
                <w:noProof/>
              </w:rPr>
              <w:t>Test User Accounts</w:t>
            </w:r>
            <w:r>
              <w:rPr>
                <w:noProof/>
                <w:webHidden/>
              </w:rPr>
              <w:tab/>
            </w:r>
            <w:r>
              <w:rPr>
                <w:noProof/>
                <w:webHidden/>
              </w:rPr>
              <w:fldChar w:fldCharType="begin"/>
            </w:r>
            <w:r>
              <w:rPr>
                <w:noProof/>
                <w:webHidden/>
              </w:rPr>
              <w:instrText xml:space="preserve"> PAGEREF _Toc208316422 \h </w:instrText>
            </w:r>
            <w:r>
              <w:rPr>
                <w:noProof/>
                <w:webHidden/>
              </w:rPr>
            </w:r>
            <w:r>
              <w:rPr>
                <w:noProof/>
                <w:webHidden/>
              </w:rPr>
              <w:fldChar w:fldCharType="separate"/>
            </w:r>
            <w:r>
              <w:rPr>
                <w:noProof/>
                <w:webHidden/>
              </w:rPr>
              <w:t>2-2</w:t>
            </w:r>
            <w:r>
              <w:rPr>
                <w:noProof/>
                <w:webHidden/>
              </w:rPr>
              <w:fldChar w:fldCharType="end"/>
            </w:r>
          </w:hyperlink>
        </w:p>
        <w:p w14:paraId="30D27F65" w14:textId="487247ED"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3" w:history="1">
            <w:r w:rsidRPr="00645424">
              <w:rPr>
                <w:rStyle w:val="Hyperlink"/>
                <w:noProof/>
              </w:rPr>
              <w:t>2.3</w:t>
            </w:r>
            <w:r>
              <w:rPr>
                <w:rFonts w:asciiTheme="minorHAnsi" w:hAnsiTheme="minorHAnsi"/>
                <w:noProof/>
                <w:kern w:val="2"/>
                <w:sz w:val="24"/>
                <w:szCs w:val="24"/>
                <w:lang w:val="en-SG"/>
                <w14:ligatures w14:val="standardContextual"/>
              </w:rPr>
              <w:tab/>
            </w:r>
            <w:r w:rsidRPr="00645424">
              <w:rPr>
                <w:rStyle w:val="Hyperlink"/>
                <w:noProof/>
              </w:rPr>
              <w:t>Testing Coverage</w:t>
            </w:r>
            <w:r>
              <w:rPr>
                <w:noProof/>
                <w:webHidden/>
              </w:rPr>
              <w:tab/>
            </w:r>
            <w:r>
              <w:rPr>
                <w:noProof/>
                <w:webHidden/>
              </w:rPr>
              <w:fldChar w:fldCharType="begin"/>
            </w:r>
            <w:r>
              <w:rPr>
                <w:noProof/>
                <w:webHidden/>
              </w:rPr>
              <w:instrText xml:space="preserve"> PAGEREF _Toc208316423 \h </w:instrText>
            </w:r>
            <w:r>
              <w:rPr>
                <w:noProof/>
                <w:webHidden/>
              </w:rPr>
            </w:r>
            <w:r>
              <w:rPr>
                <w:noProof/>
                <w:webHidden/>
              </w:rPr>
              <w:fldChar w:fldCharType="separate"/>
            </w:r>
            <w:r>
              <w:rPr>
                <w:noProof/>
                <w:webHidden/>
              </w:rPr>
              <w:t>2-3</w:t>
            </w:r>
            <w:r>
              <w:rPr>
                <w:noProof/>
                <w:webHidden/>
              </w:rPr>
              <w:fldChar w:fldCharType="end"/>
            </w:r>
          </w:hyperlink>
        </w:p>
        <w:p w14:paraId="166E133F" w14:textId="76733F8C"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4" w:history="1">
            <w:r w:rsidRPr="00645424">
              <w:rPr>
                <w:rStyle w:val="Hyperlink"/>
                <w:noProof/>
              </w:rPr>
              <w:t>2.3.1</w:t>
            </w:r>
            <w:r>
              <w:rPr>
                <w:rFonts w:asciiTheme="minorHAnsi" w:hAnsiTheme="minorHAnsi"/>
                <w:noProof/>
                <w:kern w:val="2"/>
                <w:sz w:val="24"/>
                <w:szCs w:val="24"/>
                <w:lang w:val="en-SG"/>
                <w14:ligatures w14:val="standardContextual"/>
              </w:rPr>
              <w:tab/>
            </w:r>
            <w:r w:rsidRPr="00645424">
              <w:rPr>
                <w:rStyle w:val="Hyperlink"/>
                <w:noProof/>
              </w:rPr>
              <w:t>Mobile Application Penetration Testing</w:t>
            </w:r>
            <w:r>
              <w:rPr>
                <w:noProof/>
                <w:webHidden/>
              </w:rPr>
              <w:tab/>
            </w:r>
            <w:r>
              <w:rPr>
                <w:noProof/>
                <w:webHidden/>
              </w:rPr>
              <w:fldChar w:fldCharType="begin"/>
            </w:r>
            <w:r>
              <w:rPr>
                <w:noProof/>
                <w:webHidden/>
              </w:rPr>
              <w:instrText xml:space="preserve"> PAGEREF _Toc208316424 \h </w:instrText>
            </w:r>
            <w:r>
              <w:rPr>
                <w:noProof/>
                <w:webHidden/>
              </w:rPr>
            </w:r>
            <w:r>
              <w:rPr>
                <w:noProof/>
                <w:webHidden/>
              </w:rPr>
              <w:fldChar w:fldCharType="separate"/>
            </w:r>
            <w:r>
              <w:rPr>
                <w:noProof/>
                <w:webHidden/>
              </w:rPr>
              <w:t>2-3</w:t>
            </w:r>
            <w:r>
              <w:rPr>
                <w:noProof/>
                <w:webHidden/>
              </w:rPr>
              <w:fldChar w:fldCharType="end"/>
            </w:r>
          </w:hyperlink>
        </w:p>
        <w:p w14:paraId="17E50B4A" w14:textId="3B77896C"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5" w:history="1">
            <w:r w:rsidRPr="00645424">
              <w:rPr>
                <w:rStyle w:val="Hyperlink"/>
                <w:noProof/>
              </w:rPr>
              <w:t>2.4</w:t>
            </w:r>
            <w:r>
              <w:rPr>
                <w:rFonts w:asciiTheme="minorHAnsi" w:hAnsiTheme="minorHAnsi"/>
                <w:noProof/>
                <w:kern w:val="2"/>
                <w:sz w:val="24"/>
                <w:szCs w:val="24"/>
                <w:lang w:val="en-SG"/>
                <w14:ligatures w14:val="standardContextual"/>
              </w:rPr>
              <w:tab/>
            </w:r>
            <w:r w:rsidRPr="00645424">
              <w:rPr>
                <w:rStyle w:val="Hyperlink"/>
                <w:noProof/>
              </w:rPr>
              <w:t>Methodology &amp; Approach</w:t>
            </w:r>
            <w:r>
              <w:rPr>
                <w:noProof/>
                <w:webHidden/>
              </w:rPr>
              <w:tab/>
            </w:r>
            <w:r>
              <w:rPr>
                <w:noProof/>
                <w:webHidden/>
              </w:rPr>
              <w:fldChar w:fldCharType="begin"/>
            </w:r>
            <w:r>
              <w:rPr>
                <w:noProof/>
                <w:webHidden/>
              </w:rPr>
              <w:instrText xml:space="preserve"> PAGEREF _Toc208316425 \h </w:instrText>
            </w:r>
            <w:r>
              <w:rPr>
                <w:noProof/>
                <w:webHidden/>
              </w:rPr>
            </w:r>
            <w:r>
              <w:rPr>
                <w:noProof/>
                <w:webHidden/>
              </w:rPr>
              <w:fldChar w:fldCharType="separate"/>
            </w:r>
            <w:r>
              <w:rPr>
                <w:noProof/>
                <w:webHidden/>
              </w:rPr>
              <w:t>2-4</w:t>
            </w:r>
            <w:r>
              <w:rPr>
                <w:noProof/>
                <w:webHidden/>
              </w:rPr>
              <w:fldChar w:fldCharType="end"/>
            </w:r>
          </w:hyperlink>
        </w:p>
        <w:p w14:paraId="48EEE096" w14:textId="5E819660"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6" w:history="1">
            <w:r w:rsidRPr="00645424">
              <w:rPr>
                <w:rStyle w:val="Hyperlink"/>
                <w:noProof/>
              </w:rPr>
              <w:t>2.5</w:t>
            </w:r>
            <w:r>
              <w:rPr>
                <w:rFonts w:asciiTheme="minorHAnsi" w:hAnsiTheme="minorHAnsi"/>
                <w:noProof/>
                <w:kern w:val="2"/>
                <w:sz w:val="24"/>
                <w:szCs w:val="24"/>
                <w:lang w:val="en-SG"/>
                <w14:ligatures w14:val="standardContextual"/>
              </w:rPr>
              <w:tab/>
            </w:r>
            <w:r w:rsidRPr="00645424">
              <w:rPr>
                <w:rStyle w:val="Hyperlink"/>
                <w:noProof/>
              </w:rPr>
              <w:t>Timeline</w:t>
            </w:r>
            <w:r>
              <w:rPr>
                <w:noProof/>
                <w:webHidden/>
              </w:rPr>
              <w:tab/>
            </w:r>
            <w:r>
              <w:rPr>
                <w:noProof/>
                <w:webHidden/>
              </w:rPr>
              <w:fldChar w:fldCharType="begin"/>
            </w:r>
            <w:r>
              <w:rPr>
                <w:noProof/>
                <w:webHidden/>
              </w:rPr>
              <w:instrText xml:space="preserve"> PAGEREF _Toc208316426 \h </w:instrText>
            </w:r>
            <w:r>
              <w:rPr>
                <w:noProof/>
                <w:webHidden/>
              </w:rPr>
            </w:r>
            <w:r>
              <w:rPr>
                <w:noProof/>
                <w:webHidden/>
              </w:rPr>
              <w:fldChar w:fldCharType="separate"/>
            </w:r>
            <w:r>
              <w:rPr>
                <w:noProof/>
                <w:webHidden/>
              </w:rPr>
              <w:t>2-5</w:t>
            </w:r>
            <w:r>
              <w:rPr>
                <w:noProof/>
                <w:webHidden/>
              </w:rPr>
              <w:fldChar w:fldCharType="end"/>
            </w:r>
          </w:hyperlink>
        </w:p>
        <w:p w14:paraId="0F2AB802" w14:textId="3554887D"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7" w:history="1">
            <w:r w:rsidRPr="00645424">
              <w:rPr>
                <w:rStyle w:val="Hyperlink"/>
                <w:noProof/>
              </w:rPr>
              <w:t>2.6</w:t>
            </w:r>
            <w:r>
              <w:rPr>
                <w:rFonts w:asciiTheme="minorHAnsi" w:hAnsiTheme="minorHAnsi"/>
                <w:noProof/>
                <w:kern w:val="2"/>
                <w:sz w:val="24"/>
                <w:szCs w:val="24"/>
                <w:lang w:val="en-SG"/>
                <w14:ligatures w14:val="standardContextual"/>
              </w:rPr>
              <w:tab/>
            </w:r>
            <w:r w:rsidRPr="00645424">
              <w:rPr>
                <w:rStyle w:val="Hyperlink"/>
                <w:noProof/>
              </w:rPr>
              <w:t>Risk Model</w:t>
            </w:r>
            <w:r>
              <w:rPr>
                <w:noProof/>
                <w:webHidden/>
              </w:rPr>
              <w:tab/>
            </w:r>
            <w:r>
              <w:rPr>
                <w:noProof/>
                <w:webHidden/>
              </w:rPr>
              <w:fldChar w:fldCharType="begin"/>
            </w:r>
            <w:r>
              <w:rPr>
                <w:noProof/>
                <w:webHidden/>
              </w:rPr>
              <w:instrText xml:space="preserve"> PAGEREF _Toc208316427 \h </w:instrText>
            </w:r>
            <w:r>
              <w:rPr>
                <w:noProof/>
                <w:webHidden/>
              </w:rPr>
            </w:r>
            <w:r>
              <w:rPr>
                <w:noProof/>
                <w:webHidden/>
              </w:rPr>
              <w:fldChar w:fldCharType="separate"/>
            </w:r>
            <w:r>
              <w:rPr>
                <w:noProof/>
                <w:webHidden/>
              </w:rPr>
              <w:t>2-6</w:t>
            </w:r>
            <w:r>
              <w:rPr>
                <w:noProof/>
                <w:webHidden/>
              </w:rPr>
              <w:fldChar w:fldCharType="end"/>
            </w:r>
          </w:hyperlink>
        </w:p>
        <w:p w14:paraId="74E1CC36" w14:textId="505C59AE"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8" w:history="1">
            <w:r w:rsidRPr="00645424">
              <w:rPr>
                <w:rStyle w:val="Hyperlink"/>
                <w:noProof/>
              </w:rPr>
              <w:t>2.6.1</w:t>
            </w:r>
            <w:r>
              <w:rPr>
                <w:rFonts w:asciiTheme="minorHAnsi" w:hAnsiTheme="minorHAnsi"/>
                <w:noProof/>
                <w:kern w:val="2"/>
                <w:sz w:val="24"/>
                <w:szCs w:val="24"/>
                <w:lang w:val="en-SG"/>
                <w14:ligatures w14:val="standardContextual"/>
              </w:rPr>
              <w:tab/>
            </w:r>
            <w:r w:rsidRPr="00645424">
              <w:rPr>
                <w:rStyle w:val="Hyperlink"/>
                <w:noProof/>
              </w:rPr>
              <w:t>CVSS Version 4.0 Risk Rating</w:t>
            </w:r>
            <w:r>
              <w:rPr>
                <w:noProof/>
                <w:webHidden/>
              </w:rPr>
              <w:tab/>
            </w:r>
            <w:r>
              <w:rPr>
                <w:noProof/>
                <w:webHidden/>
              </w:rPr>
              <w:fldChar w:fldCharType="begin"/>
            </w:r>
            <w:r>
              <w:rPr>
                <w:noProof/>
                <w:webHidden/>
              </w:rPr>
              <w:instrText xml:space="preserve"> PAGEREF _Toc208316428 \h </w:instrText>
            </w:r>
            <w:r>
              <w:rPr>
                <w:noProof/>
                <w:webHidden/>
              </w:rPr>
            </w:r>
            <w:r>
              <w:rPr>
                <w:noProof/>
                <w:webHidden/>
              </w:rPr>
              <w:fldChar w:fldCharType="separate"/>
            </w:r>
            <w:r>
              <w:rPr>
                <w:noProof/>
                <w:webHidden/>
              </w:rPr>
              <w:t>2-6</w:t>
            </w:r>
            <w:r>
              <w:rPr>
                <w:noProof/>
                <w:webHidden/>
              </w:rPr>
              <w:fldChar w:fldCharType="end"/>
            </w:r>
          </w:hyperlink>
        </w:p>
        <w:p w14:paraId="15642942" w14:textId="56ED00DB"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9" w:history="1">
            <w:r w:rsidRPr="00645424">
              <w:rPr>
                <w:rStyle w:val="Hyperlink"/>
                <w:noProof/>
              </w:rPr>
              <w:t>2.6.2</w:t>
            </w:r>
            <w:r>
              <w:rPr>
                <w:rFonts w:asciiTheme="minorHAnsi" w:hAnsiTheme="minorHAnsi"/>
                <w:noProof/>
                <w:kern w:val="2"/>
                <w:sz w:val="24"/>
                <w:szCs w:val="24"/>
                <w:lang w:val="en-SG"/>
                <w14:ligatures w14:val="standardContextual"/>
              </w:rPr>
              <w:tab/>
            </w:r>
            <w:r w:rsidRPr="00645424">
              <w:rPr>
                <w:rStyle w:val="Hyperlink"/>
                <w:noProof/>
              </w:rPr>
              <w:t>Risk Resolution Timeline</w:t>
            </w:r>
            <w:r>
              <w:rPr>
                <w:noProof/>
                <w:webHidden/>
              </w:rPr>
              <w:tab/>
            </w:r>
            <w:r>
              <w:rPr>
                <w:noProof/>
                <w:webHidden/>
              </w:rPr>
              <w:fldChar w:fldCharType="begin"/>
            </w:r>
            <w:r>
              <w:rPr>
                <w:noProof/>
                <w:webHidden/>
              </w:rPr>
              <w:instrText xml:space="preserve"> PAGEREF _Toc208316429 \h </w:instrText>
            </w:r>
            <w:r>
              <w:rPr>
                <w:noProof/>
                <w:webHidden/>
              </w:rPr>
            </w:r>
            <w:r>
              <w:rPr>
                <w:noProof/>
                <w:webHidden/>
              </w:rPr>
              <w:fldChar w:fldCharType="separate"/>
            </w:r>
            <w:r>
              <w:rPr>
                <w:noProof/>
                <w:webHidden/>
              </w:rPr>
              <w:t>2-7</w:t>
            </w:r>
            <w:r>
              <w:rPr>
                <w:noProof/>
                <w:webHidden/>
              </w:rPr>
              <w:fldChar w:fldCharType="end"/>
            </w:r>
          </w:hyperlink>
        </w:p>
        <w:p w14:paraId="3E8F8359" w14:textId="38D42112" w:rsidR="00322A87" w:rsidRDefault="00322A87">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6430" w:history="1">
            <w:r w:rsidRPr="00645424">
              <w:rPr>
                <w:rStyle w:val="Hyperlink"/>
                <w:noProof/>
              </w:rPr>
              <w:t>3.0</w:t>
            </w:r>
            <w:r>
              <w:rPr>
                <w:rFonts w:asciiTheme="minorHAnsi" w:hAnsiTheme="minorHAnsi"/>
                <w:b w:val="0"/>
                <w:noProof/>
                <w:kern w:val="2"/>
                <w:sz w:val="24"/>
                <w:szCs w:val="24"/>
                <w:lang w:val="en-SG"/>
                <w14:ligatures w14:val="standardContextual"/>
              </w:rPr>
              <w:tab/>
            </w:r>
            <w:r w:rsidRPr="00645424">
              <w:rPr>
                <w:rStyle w:val="Hyperlink"/>
                <w:noProof/>
              </w:rPr>
              <w:t>Detailed Findings – Mobile Application Penetration Testing</w:t>
            </w:r>
            <w:r>
              <w:rPr>
                <w:noProof/>
                <w:webHidden/>
              </w:rPr>
              <w:tab/>
            </w:r>
            <w:r>
              <w:rPr>
                <w:noProof/>
                <w:webHidden/>
              </w:rPr>
              <w:fldChar w:fldCharType="begin"/>
            </w:r>
            <w:r>
              <w:rPr>
                <w:noProof/>
                <w:webHidden/>
              </w:rPr>
              <w:instrText xml:space="preserve"> PAGEREF _Toc208316430 \h </w:instrText>
            </w:r>
            <w:r>
              <w:rPr>
                <w:noProof/>
                <w:webHidden/>
              </w:rPr>
            </w:r>
            <w:r>
              <w:rPr>
                <w:noProof/>
                <w:webHidden/>
              </w:rPr>
              <w:fldChar w:fldCharType="separate"/>
            </w:r>
            <w:r>
              <w:rPr>
                <w:noProof/>
                <w:webHidden/>
              </w:rPr>
              <w:t>3-1</w:t>
            </w:r>
            <w:r>
              <w:rPr>
                <w:noProof/>
                <w:webHidden/>
              </w:rPr>
              <w:fldChar w:fldCharType="end"/>
            </w:r>
          </w:hyperlink>
        </w:p>
        <w:p w14:paraId="22AEB3EB" w14:textId="36A7B356"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31" w:history="1">
            <w:r w:rsidRPr="00645424">
              <w:rPr>
                <w:rStyle w:val="Hyperlink"/>
                <w:noProof/>
              </w:rPr>
              <w:t>3.1</w:t>
            </w:r>
            <w:r>
              <w:rPr>
                <w:rFonts w:asciiTheme="minorHAnsi" w:hAnsiTheme="minorHAnsi"/>
                <w:noProof/>
                <w:kern w:val="2"/>
                <w:sz w:val="24"/>
                <w:szCs w:val="24"/>
                <w:lang w:val="en-SG"/>
                <w14:ligatures w14:val="standardContextual"/>
              </w:rPr>
              <w:tab/>
            </w:r>
            <w:r w:rsidRPr="00645424">
              <w:rPr>
                <w:rStyle w:val="Hyperlink"/>
                <w:noProof/>
              </w:rPr>
              <w:t>Unauthorised or Unauthenticated Access and Modification to User Account Information with Low Privilege Account</w:t>
            </w:r>
            <w:r>
              <w:rPr>
                <w:noProof/>
                <w:webHidden/>
              </w:rPr>
              <w:tab/>
            </w:r>
            <w:r>
              <w:rPr>
                <w:noProof/>
                <w:webHidden/>
              </w:rPr>
              <w:fldChar w:fldCharType="begin"/>
            </w:r>
            <w:r>
              <w:rPr>
                <w:noProof/>
                <w:webHidden/>
              </w:rPr>
              <w:instrText xml:space="preserve"> PAGEREF _Toc208316431 \h </w:instrText>
            </w:r>
            <w:r>
              <w:rPr>
                <w:noProof/>
                <w:webHidden/>
              </w:rPr>
            </w:r>
            <w:r>
              <w:rPr>
                <w:noProof/>
                <w:webHidden/>
              </w:rPr>
              <w:fldChar w:fldCharType="separate"/>
            </w:r>
            <w:r>
              <w:rPr>
                <w:noProof/>
                <w:webHidden/>
              </w:rPr>
              <w:t>3-1</w:t>
            </w:r>
            <w:r>
              <w:rPr>
                <w:noProof/>
                <w:webHidden/>
              </w:rPr>
              <w:fldChar w:fldCharType="end"/>
            </w:r>
          </w:hyperlink>
        </w:p>
        <w:p w14:paraId="3FA89A52" w14:textId="2338F5E5"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VibeDocs-PulloutGreen"/>
      </w:pPr>
      <w:r w:rsidRPr="00C10E7C">
        <w:lastRenderedPageBreak/>
        <w:t>Table of Tables</w:t>
      </w:r>
    </w:p>
    <w:p w14:paraId="7E94A7D8" w14:textId="0BA474CC" w:rsidR="00322A87"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08316432" w:history="1">
        <w:r w:rsidR="00322A87" w:rsidRPr="007771F4">
          <w:rPr>
            <w:rStyle w:val="Hyperlink"/>
            <w:noProof/>
          </w:rPr>
          <w:t>Table 1</w:t>
        </w:r>
        <w:r w:rsidR="00322A87" w:rsidRPr="007771F4">
          <w:rPr>
            <w:rStyle w:val="Hyperlink"/>
            <w:noProof/>
          </w:rPr>
          <w:noBreakHyphen/>
          <w:t>1: Summary of Findings based on CVSS version 4.0 as of 21 November 2024</w:t>
        </w:r>
        <w:r w:rsidR="00322A87">
          <w:rPr>
            <w:noProof/>
            <w:webHidden/>
          </w:rPr>
          <w:tab/>
        </w:r>
        <w:r w:rsidR="00322A87">
          <w:rPr>
            <w:noProof/>
            <w:webHidden/>
          </w:rPr>
          <w:fldChar w:fldCharType="begin"/>
        </w:r>
        <w:r w:rsidR="00322A87">
          <w:rPr>
            <w:noProof/>
            <w:webHidden/>
          </w:rPr>
          <w:instrText xml:space="preserve"> PAGEREF _Toc208316432 \h </w:instrText>
        </w:r>
        <w:r w:rsidR="00322A87">
          <w:rPr>
            <w:noProof/>
            <w:webHidden/>
          </w:rPr>
        </w:r>
        <w:r w:rsidR="00322A87">
          <w:rPr>
            <w:noProof/>
            <w:webHidden/>
          </w:rPr>
          <w:fldChar w:fldCharType="separate"/>
        </w:r>
        <w:r w:rsidR="00322A87">
          <w:rPr>
            <w:noProof/>
            <w:webHidden/>
          </w:rPr>
          <w:t>1-4</w:t>
        </w:r>
        <w:r w:rsidR="00322A87">
          <w:rPr>
            <w:noProof/>
            <w:webHidden/>
          </w:rPr>
          <w:fldChar w:fldCharType="end"/>
        </w:r>
      </w:hyperlink>
    </w:p>
    <w:p w14:paraId="27F7F2F8" w14:textId="6ABEB52F" w:rsidR="00322A87" w:rsidRDefault="00322A8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33" w:history="1">
        <w:r w:rsidRPr="007771F4">
          <w:rPr>
            <w:rStyle w:val="Hyperlink"/>
            <w:noProof/>
          </w:rPr>
          <w:t>Table 2</w:t>
        </w:r>
        <w:r w:rsidRPr="007771F4">
          <w:rPr>
            <w:rStyle w:val="Hyperlink"/>
            <w:noProof/>
          </w:rPr>
          <w:noBreakHyphen/>
          <w:t>1: Overview of Security Testing Schedule</w:t>
        </w:r>
        <w:r>
          <w:rPr>
            <w:noProof/>
            <w:webHidden/>
          </w:rPr>
          <w:tab/>
        </w:r>
        <w:r>
          <w:rPr>
            <w:noProof/>
            <w:webHidden/>
          </w:rPr>
          <w:fldChar w:fldCharType="begin"/>
        </w:r>
        <w:r>
          <w:rPr>
            <w:noProof/>
            <w:webHidden/>
          </w:rPr>
          <w:instrText xml:space="preserve"> PAGEREF _Toc208316433 \h </w:instrText>
        </w:r>
        <w:r>
          <w:rPr>
            <w:noProof/>
            <w:webHidden/>
          </w:rPr>
        </w:r>
        <w:r>
          <w:rPr>
            <w:noProof/>
            <w:webHidden/>
          </w:rPr>
          <w:fldChar w:fldCharType="separate"/>
        </w:r>
        <w:r>
          <w:rPr>
            <w:noProof/>
            <w:webHidden/>
          </w:rPr>
          <w:t>2-5</w:t>
        </w:r>
        <w:r>
          <w:rPr>
            <w:noProof/>
            <w:webHidden/>
          </w:rPr>
          <w:fldChar w:fldCharType="end"/>
        </w:r>
      </w:hyperlink>
    </w:p>
    <w:p w14:paraId="6E30E457" w14:textId="7C17604D" w:rsidR="00322A87" w:rsidRDefault="00322A8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34" w:history="1">
        <w:r w:rsidRPr="007771F4">
          <w:rPr>
            <w:rStyle w:val="Hyperlink"/>
            <w:noProof/>
          </w:rPr>
          <w:t>Table 2</w:t>
        </w:r>
        <w:r w:rsidRPr="007771F4">
          <w:rPr>
            <w:rStyle w:val="Hyperlink"/>
            <w:noProof/>
          </w:rPr>
          <w:noBreakHyphen/>
          <w:t>2: CVSS Severity Ratings</w:t>
        </w:r>
        <w:r>
          <w:rPr>
            <w:noProof/>
            <w:webHidden/>
          </w:rPr>
          <w:tab/>
        </w:r>
        <w:r>
          <w:rPr>
            <w:noProof/>
            <w:webHidden/>
          </w:rPr>
          <w:fldChar w:fldCharType="begin"/>
        </w:r>
        <w:r>
          <w:rPr>
            <w:noProof/>
            <w:webHidden/>
          </w:rPr>
          <w:instrText xml:space="preserve"> PAGEREF _Toc208316434 \h </w:instrText>
        </w:r>
        <w:r>
          <w:rPr>
            <w:noProof/>
            <w:webHidden/>
          </w:rPr>
        </w:r>
        <w:r>
          <w:rPr>
            <w:noProof/>
            <w:webHidden/>
          </w:rPr>
          <w:fldChar w:fldCharType="separate"/>
        </w:r>
        <w:r>
          <w:rPr>
            <w:noProof/>
            <w:webHidden/>
          </w:rPr>
          <w:t>2-6</w:t>
        </w:r>
        <w:r>
          <w:rPr>
            <w:noProof/>
            <w:webHidden/>
          </w:rPr>
          <w:fldChar w:fldCharType="end"/>
        </w:r>
      </w:hyperlink>
    </w:p>
    <w:p w14:paraId="64B4CC0C" w14:textId="72CDE596" w:rsidR="00322A87" w:rsidRDefault="00322A8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35" w:history="1">
        <w:r w:rsidRPr="007771F4">
          <w:rPr>
            <w:rStyle w:val="Hyperlink"/>
            <w:noProof/>
          </w:rPr>
          <w:t>Table 2</w:t>
        </w:r>
        <w:r w:rsidRPr="007771F4">
          <w:rPr>
            <w:rStyle w:val="Hyperlink"/>
            <w:noProof/>
          </w:rPr>
          <w:noBreakHyphen/>
          <w:t>3: Risk Resolution Timeline</w:t>
        </w:r>
        <w:r>
          <w:rPr>
            <w:noProof/>
            <w:webHidden/>
          </w:rPr>
          <w:tab/>
        </w:r>
        <w:r>
          <w:rPr>
            <w:noProof/>
            <w:webHidden/>
          </w:rPr>
          <w:fldChar w:fldCharType="begin"/>
        </w:r>
        <w:r>
          <w:rPr>
            <w:noProof/>
            <w:webHidden/>
          </w:rPr>
          <w:instrText xml:space="preserve"> PAGEREF _Toc208316435 \h </w:instrText>
        </w:r>
        <w:r>
          <w:rPr>
            <w:noProof/>
            <w:webHidden/>
          </w:rPr>
        </w:r>
        <w:r>
          <w:rPr>
            <w:noProof/>
            <w:webHidden/>
          </w:rPr>
          <w:fldChar w:fldCharType="separate"/>
        </w:r>
        <w:r>
          <w:rPr>
            <w:noProof/>
            <w:webHidden/>
          </w:rPr>
          <w:t>2-7</w:t>
        </w:r>
        <w:r>
          <w:rPr>
            <w:noProof/>
            <w:webHidden/>
          </w:rPr>
          <w:fldChar w:fldCharType="end"/>
        </w:r>
      </w:hyperlink>
    </w:p>
    <w:p w14:paraId="578F4BEC" w14:textId="0704DEAD"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VibeDocs-PulloutGreen"/>
      </w:pPr>
      <w:r w:rsidRPr="007856D5">
        <w:lastRenderedPageBreak/>
        <w:t>Table of Figures</w:t>
      </w:r>
    </w:p>
    <w:p w14:paraId="368B5C0D" w14:textId="01874520" w:rsidR="00322A87"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08316436" w:history="1">
        <w:r w:rsidR="00322A87" w:rsidRPr="009B356F">
          <w:rPr>
            <w:rStyle w:val="Hyperlink"/>
            <w:noProof/>
          </w:rPr>
          <w:t>Figure 1: Reading other user’s notifications while marking each notification as “read”</w:t>
        </w:r>
        <w:r w:rsidR="00322A87">
          <w:rPr>
            <w:noProof/>
            <w:webHidden/>
          </w:rPr>
          <w:tab/>
        </w:r>
        <w:r w:rsidR="00322A87">
          <w:rPr>
            <w:noProof/>
            <w:webHidden/>
          </w:rPr>
          <w:fldChar w:fldCharType="begin"/>
        </w:r>
        <w:r w:rsidR="00322A87">
          <w:rPr>
            <w:noProof/>
            <w:webHidden/>
          </w:rPr>
          <w:instrText xml:space="preserve"> PAGEREF _Toc208316436 \h </w:instrText>
        </w:r>
        <w:r w:rsidR="00322A87">
          <w:rPr>
            <w:noProof/>
            <w:webHidden/>
          </w:rPr>
        </w:r>
        <w:r w:rsidR="00322A87">
          <w:rPr>
            <w:noProof/>
            <w:webHidden/>
          </w:rPr>
          <w:fldChar w:fldCharType="separate"/>
        </w:r>
        <w:r w:rsidR="00322A87">
          <w:rPr>
            <w:noProof/>
            <w:webHidden/>
          </w:rPr>
          <w:t>3-1</w:t>
        </w:r>
        <w:r w:rsidR="00322A87">
          <w:rPr>
            <w:noProof/>
            <w:webHidden/>
          </w:rPr>
          <w:fldChar w:fldCharType="end"/>
        </w:r>
      </w:hyperlink>
    </w:p>
    <w:p w14:paraId="1B571DE4" w14:textId="4ACDA699" w:rsidR="00322A87" w:rsidRDefault="00322A8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37" w:history="1">
        <w:r w:rsidRPr="009B356F">
          <w:rPr>
            <w:rStyle w:val="Hyperlink"/>
            <w:noProof/>
          </w:rPr>
          <w:t>Figure 2: Users are only allowed to view and acknowledge their own notification.</w:t>
        </w:r>
        <w:r>
          <w:rPr>
            <w:noProof/>
            <w:webHidden/>
          </w:rPr>
          <w:tab/>
        </w:r>
        <w:r>
          <w:rPr>
            <w:noProof/>
            <w:webHidden/>
          </w:rPr>
          <w:fldChar w:fldCharType="begin"/>
        </w:r>
        <w:r>
          <w:rPr>
            <w:noProof/>
            <w:webHidden/>
          </w:rPr>
          <w:instrText xml:space="preserve"> PAGEREF _Toc208316437 \h </w:instrText>
        </w:r>
        <w:r>
          <w:rPr>
            <w:noProof/>
            <w:webHidden/>
          </w:rPr>
        </w:r>
        <w:r>
          <w:rPr>
            <w:noProof/>
            <w:webHidden/>
          </w:rPr>
          <w:fldChar w:fldCharType="separate"/>
        </w:r>
        <w:r>
          <w:rPr>
            <w:noProof/>
            <w:webHidden/>
          </w:rPr>
          <w:t>3-2</w:t>
        </w:r>
        <w:r>
          <w:rPr>
            <w:noProof/>
            <w:webHidden/>
          </w:rPr>
          <w:fldChar w:fldCharType="end"/>
        </w:r>
      </w:hyperlink>
    </w:p>
    <w:p w14:paraId="645EEA51" w14:textId="78226C05"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7" w:name="_Toc363051670"/>
      <w:bookmarkStart w:id="18" w:name="_Toc363059138"/>
      <w:bookmarkStart w:id="19" w:name="_Toc208316415"/>
      <w:r w:rsidRPr="007856D5">
        <w:lastRenderedPageBreak/>
        <w:t>Executive Summary</w:t>
      </w:r>
      <w:bookmarkEnd w:id="17"/>
      <w:bookmarkEnd w:id="18"/>
      <w:bookmarkEnd w:id="19"/>
    </w:p>
    <w:p w14:paraId="3734A04C" w14:textId="4966A0CD" w:rsidR="00CA0BB3" w:rsidRPr="00B253C3" w:rsidRDefault="00EF3446">
      <w:r>
        <w:t>D</w:t>
      </w:r>
      <w:r w:rsidR="00CA0BB3">
        <w:t xml:space="preserve">eloitte &amp; Touche Enterprise Risk Services Pte Ltd (“VibeDocs”) has been engaged by the </w:t>
      </w:r>
      <w:fldSimple w:instr=" DOCPROPERTY  clientFullName  \* MERGEFORMAT ">
        <w:r w:rsidR="00322A87">
          <w:t>Agency Full Name</w:t>
        </w:r>
      </w:fldSimple>
      <w:r w:rsidR="00CA0BB3">
        <w:t>(“</w:t>
      </w:r>
      <w:fldSimple w:instr=" DOCPROPERTY  clientShortName  \* MERGEFORMAT ">
        <w:r w:rsidR="00322A87">
          <w:t>XXX</w:t>
        </w:r>
      </w:fldSimple>
      <w:r w:rsidR="00CA0BB3">
        <w:t xml:space="preserve">”) to </w:t>
      </w:r>
      <w:r w:rsidR="00F625ED">
        <w:t>perform an</w:t>
      </w:r>
      <w:r w:rsidR="00CA0BB3">
        <w:t xml:space="preserve"> </w:t>
      </w:r>
      <w:fldSimple w:instr=" DOCPROPERTY  projectFullName  \* MERGEFORMAT ">
        <w:r w:rsidR="00322A87">
          <w:t>IT Security Assessment for XXX Application</w:t>
        </w:r>
      </w:fldSimple>
      <w:r w:rsidR="0023595E">
        <w:t xml:space="preserve"> (“</w:t>
      </w:r>
      <w:fldSimple w:instr=" DOCPROPERTY  projectShortName  \* MERGEFORMAT ">
        <w:r w:rsidR="00322A87">
          <w:t>XXX</w:t>
        </w:r>
      </w:fldSimple>
      <w:r w:rsidR="0023595E" w:rsidRPr="00B253C3">
        <w:t>”)</w:t>
      </w:r>
    </w:p>
    <w:p w14:paraId="3071A455" w14:textId="076DCAC6" w:rsidR="00F625ED" w:rsidRPr="00B253C3" w:rsidRDefault="00F625ED">
      <w:r w:rsidRPr="00B253C3">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3A75A45E" w:rsidR="00CA0BB3" w:rsidRPr="00B253C3" w:rsidRDefault="00CA0BB3" w:rsidP="00CA0BB3">
      <w:r w:rsidRPr="00B253C3">
        <w:t xml:space="preserve">The scope of the testing covers </w:t>
      </w:r>
      <w:r w:rsidR="005D5F29">
        <w:rPr>
          <w:b/>
        </w:rPr>
        <w:t xml:space="preserve">Mobile Application Penetration Testing </w:t>
      </w:r>
      <w:r w:rsidR="00D91473">
        <w:t>(</w:t>
      </w:r>
      <w:r w:rsidR="00B06260">
        <w:t xml:space="preserve">both black-box and </w:t>
      </w:r>
      <w:r w:rsidR="00D91473">
        <w:t>grey-box approach with testing credentials provided)</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0EFBA8A7" w:rsidR="00BB1D44" w:rsidRDefault="00BB1D44" w:rsidP="00310A86">
      <w:r w:rsidRPr="00B253C3">
        <w:t xml:space="preserve">The review </w:t>
      </w:r>
      <w:r w:rsidRPr="00BC4822">
        <w:t xml:space="preserve">on </w:t>
      </w:r>
      <w:fldSimple w:instr=" DOCPROPERTY  projectFullName  \* MERGEFORMAT ">
        <w:r w:rsidR="00322A87">
          <w:t>IT Security Assessment for XXX Application</w:t>
        </w:r>
      </w:fldSimple>
      <w:r w:rsidRPr="001F4128">
        <w:t xml:space="preserve"> was conducted </w:t>
      </w:r>
      <w:r w:rsidR="00870515" w:rsidRPr="001F4128">
        <w:t>from</w:t>
      </w:r>
      <w:r w:rsidRPr="001F4128">
        <w:t xml:space="preserve"> </w:t>
      </w:r>
      <w:r w:rsidR="002912A7" w:rsidRPr="001F4128">
        <w:rPr>
          <w:b/>
          <w:bCs/>
        </w:rPr>
        <w:t>04 October 2024 to 21 November 2024</w:t>
      </w:r>
      <w:r w:rsidR="00F02380" w:rsidRPr="001F4128">
        <w:t>.</w:t>
      </w:r>
    </w:p>
    <w:p w14:paraId="656327F9" w14:textId="5C9941AC" w:rsidR="00260324" w:rsidRPr="005F7477" w:rsidRDefault="00CA0BB3" w:rsidP="00E833BB">
      <w:r w:rsidRPr="00B253C3">
        <w:t>During the course of the assessment</w:t>
      </w:r>
      <w:r w:rsidR="00BB1D44" w:rsidRPr="00B253C3">
        <w:t>,</w:t>
      </w:r>
      <w:r w:rsidRPr="00B253C3">
        <w:t xml:space="preserve"> </w:t>
      </w:r>
      <w:r w:rsidRPr="007B72E9">
        <w:t xml:space="preserve">a total of </w:t>
      </w:r>
      <w:r w:rsidR="005E30F4">
        <w:rPr>
          <w:b/>
          <w:bCs/>
        </w:rPr>
        <w:t>8</w:t>
      </w:r>
      <w:r w:rsidR="00A647C8" w:rsidRPr="00A52122">
        <w:rPr>
          <w:b/>
          <w:bCs/>
        </w:rPr>
        <w:t xml:space="preserve"> </w:t>
      </w:r>
      <w:r w:rsidRPr="00A52122">
        <w:rPr>
          <w:b/>
          <w:bCs/>
        </w:rPr>
        <w:t>findings</w:t>
      </w:r>
      <w:r w:rsidRPr="007B72E9">
        <w:t xml:space="preserve"> </w:t>
      </w:r>
      <w:proofErr w:type="gramStart"/>
      <w:r w:rsidRPr="007B72E9">
        <w:t>have</w:t>
      </w:r>
      <w:proofErr w:type="gramEnd"/>
      <w:r w:rsidRPr="007B72E9">
        <w:t xml:space="preserve"> </w:t>
      </w:r>
      <w:r w:rsidRPr="00F806A0">
        <w:t>been identified</w:t>
      </w:r>
      <w:r w:rsidR="00BB1D44" w:rsidRPr="00F806A0">
        <w:t>. T</w:t>
      </w:r>
      <w:r w:rsidRPr="00F806A0">
        <w:t xml:space="preserve">here </w:t>
      </w:r>
      <w:r w:rsidRPr="003A0C01">
        <w:t>were</w:t>
      </w:r>
      <w:r w:rsidR="00BB1D44" w:rsidRPr="003A0C01">
        <w:rPr>
          <w:b/>
        </w:rPr>
        <w:t xml:space="preserve"> </w:t>
      </w:r>
      <w:r w:rsidR="003A0C01" w:rsidRPr="003A0C01">
        <w:rPr>
          <w:b/>
        </w:rPr>
        <w:t>3</w:t>
      </w:r>
      <w:r w:rsidR="00053491" w:rsidRPr="003A0C01">
        <w:rPr>
          <w:b/>
        </w:rPr>
        <w:t xml:space="preserve"> medium</w:t>
      </w:r>
      <w:r w:rsidR="00DD4BE4" w:rsidRPr="003A0C01">
        <w:rPr>
          <w:b/>
        </w:rPr>
        <w:t xml:space="preserve"> </w:t>
      </w:r>
      <w:r w:rsidR="007B72E9" w:rsidRPr="003A0C01">
        <w:rPr>
          <w:b/>
        </w:rPr>
        <w:t>risks</w:t>
      </w:r>
      <w:r w:rsidR="00BB45CE" w:rsidRPr="003A0C01">
        <w:rPr>
          <w:b/>
        </w:rPr>
        <w:t>,</w:t>
      </w:r>
      <w:r w:rsidR="00BC1513" w:rsidRPr="003A0C01">
        <w:rPr>
          <w:b/>
        </w:rPr>
        <w:t xml:space="preserve"> and</w:t>
      </w:r>
      <w:r w:rsidR="00DD4BE4" w:rsidRPr="003A0C01">
        <w:rPr>
          <w:b/>
        </w:rPr>
        <w:t xml:space="preserve"> </w:t>
      </w:r>
      <w:r w:rsidR="003A0C01" w:rsidRPr="003A0C01">
        <w:rPr>
          <w:b/>
        </w:rPr>
        <w:t>1</w:t>
      </w:r>
      <w:r w:rsidR="00053491" w:rsidRPr="003A0C01">
        <w:rPr>
          <w:b/>
        </w:rPr>
        <w:t xml:space="preserve"> low risk</w:t>
      </w:r>
      <w:r w:rsidR="006A3F76">
        <w:rPr>
          <w:b/>
        </w:rPr>
        <w:t>,</w:t>
      </w:r>
      <w:r w:rsidR="003A0C01" w:rsidRPr="003A0C01">
        <w:rPr>
          <w:b/>
        </w:rPr>
        <w:t xml:space="preserve"> and 2 info risks</w:t>
      </w:r>
      <w:r w:rsidR="00D40217" w:rsidRPr="00F806A0">
        <w:rPr>
          <w:b/>
        </w:rPr>
        <w:t xml:space="preserve"> </w:t>
      </w:r>
      <w:r w:rsidRPr="00F806A0">
        <w:t xml:space="preserve">issues </w:t>
      </w:r>
      <w:r w:rsidR="00BB1D44" w:rsidRPr="00F806A0">
        <w:t xml:space="preserve">raised </w:t>
      </w:r>
      <w:r w:rsidRPr="00F806A0">
        <w:t>from the security review</w:t>
      </w:r>
      <w:r w:rsidR="00092770" w:rsidRPr="00F806A0">
        <w:t xml:space="preserve">. </w:t>
      </w:r>
      <w:r w:rsidR="00B253C3" w:rsidRPr="00F806A0">
        <w:t>Each finding uses</w:t>
      </w:r>
      <w:r w:rsidR="00B253C3" w:rsidRPr="00B253C3">
        <w:t xml:space="preserve"> CVSS version </w:t>
      </w:r>
      <w:r w:rsidR="00F32871">
        <w:t>4.0</w:t>
      </w:r>
      <w:r w:rsidR="00B253C3" w:rsidRPr="00B253C3">
        <w:t xml:space="preserve"> Risk Rating standard to quantify the risk of each finding</w:t>
      </w:r>
      <w:r w:rsidRPr="00B253C3">
        <w:t xml:space="preserve">. </w:t>
      </w:r>
      <w:r w:rsidR="00E833BB" w:rsidRPr="00C34EDC">
        <w:t>Refer to</w:t>
      </w:r>
      <w:r w:rsidR="0005726B">
        <w:t xml:space="preserve"> Table 1-1</w:t>
      </w:r>
      <w:r w:rsidR="00B7571F">
        <w:t xml:space="preserve"> </w:t>
      </w:r>
      <w:r w:rsidR="006A007E">
        <w:t>b</w:t>
      </w:r>
      <w:r w:rsidR="00E833BB" w:rsidRPr="00C34EDC">
        <w:t>elow for the issue breakdown</w:t>
      </w:r>
      <w:r w:rsidR="00BF1534">
        <w:t>.</w:t>
      </w:r>
    </w:p>
    <w:p w14:paraId="7231DDC7" w14:textId="77777777" w:rsidR="00310A86" w:rsidRDefault="00310A86" w:rsidP="00310A86"/>
    <w:tbl>
      <w:tblPr>
        <w:tblStyle w:val="VibeDocs-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1A5091" w:rsidRPr="00AC5C68" w14:paraId="35C71D7D" w14:textId="77777777" w:rsidTr="001A5091">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1A5091" w:rsidRPr="00781E97" w:rsidRDefault="001A5091" w:rsidP="003003DB">
            <w:pPr>
              <w:pStyle w:val="VibeDocs-DocumentText"/>
              <w:jc w:val="center"/>
            </w:pPr>
            <w:bookmarkStart w:id="20" w:name="_Ref375174549"/>
            <w:bookmarkStart w:id="21" w:name="_Toc370426002"/>
            <w:bookmarkStart w:id="22" w:name="_Ref375174542"/>
            <w:r w:rsidRPr="00781E97">
              <w:t>Review Areas</w:t>
            </w:r>
          </w:p>
        </w:tc>
        <w:tc>
          <w:tcPr>
            <w:tcW w:w="500" w:type="pct"/>
          </w:tcPr>
          <w:p w14:paraId="6DA83C03" w14:textId="77777777" w:rsidR="001A5091" w:rsidRPr="00781E97" w:rsidRDefault="001A5091" w:rsidP="003003DB">
            <w:pPr>
              <w:pStyle w:val="VibeDocs-DocumentText"/>
              <w:jc w:val="center"/>
            </w:pPr>
          </w:p>
        </w:tc>
        <w:tc>
          <w:tcPr>
            <w:tcW w:w="536" w:type="pct"/>
            <w:gridSpan w:val="2"/>
          </w:tcPr>
          <w:p w14:paraId="4B96F928" w14:textId="77777777" w:rsidR="001A5091" w:rsidRDefault="001A5091" w:rsidP="003003DB">
            <w:pPr>
              <w:pStyle w:val="VibeDocs-DocumentText"/>
              <w:jc w:val="center"/>
            </w:pPr>
          </w:p>
        </w:tc>
        <w:tc>
          <w:tcPr>
            <w:tcW w:w="2454" w:type="pct"/>
            <w:gridSpan w:val="5"/>
            <w:vAlign w:val="center"/>
          </w:tcPr>
          <w:p w14:paraId="000E0AF6" w14:textId="0C9502BE" w:rsidR="001A5091" w:rsidRPr="00781E97" w:rsidRDefault="001A5091" w:rsidP="003003DB">
            <w:pPr>
              <w:pStyle w:val="VibeDocs-DocumentText"/>
              <w:jc w:val="center"/>
            </w:pPr>
            <w:r>
              <w:t>Risk Level</w:t>
            </w:r>
          </w:p>
        </w:tc>
      </w:tr>
      <w:tr w:rsidR="001A5091" w:rsidRPr="00AC5C68" w14:paraId="7E28F43E" w14:textId="77777777" w:rsidTr="001A5091">
        <w:tc>
          <w:tcPr>
            <w:tcW w:w="1510" w:type="pct"/>
            <w:vMerge/>
            <w:vAlign w:val="center"/>
          </w:tcPr>
          <w:p w14:paraId="32C31F00" w14:textId="77777777" w:rsidR="001A5091" w:rsidRPr="00AC5C68" w:rsidRDefault="001A5091" w:rsidP="00320C46">
            <w:pPr>
              <w:spacing w:line="240" w:lineRule="auto"/>
              <w:rPr>
                <w:b/>
              </w:rPr>
            </w:pPr>
          </w:p>
        </w:tc>
        <w:tc>
          <w:tcPr>
            <w:tcW w:w="602" w:type="pct"/>
            <w:gridSpan w:val="2"/>
            <w:shd w:val="clear" w:color="auto" w:fill="C00000"/>
            <w:vAlign w:val="center"/>
          </w:tcPr>
          <w:p w14:paraId="02891B45" w14:textId="359310D3" w:rsidR="001A5091" w:rsidRPr="00AC5C68" w:rsidRDefault="001A5091"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1A5091" w:rsidRPr="00AC5C68" w:rsidRDefault="001A5091"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1A5091" w:rsidRPr="00AC5C68" w:rsidRDefault="001A5091"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1A5091" w:rsidRPr="00AC5C68" w:rsidRDefault="001A5091" w:rsidP="00320C46">
            <w:pPr>
              <w:spacing w:line="240" w:lineRule="auto"/>
              <w:jc w:val="center"/>
              <w:rPr>
                <w:b/>
              </w:rPr>
            </w:pPr>
            <w:r w:rsidRPr="00AC5C68">
              <w:rPr>
                <w:b/>
              </w:rPr>
              <w:t>Low</w:t>
            </w:r>
          </w:p>
        </w:tc>
        <w:tc>
          <w:tcPr>
            <w:tcW w:w="536" w:type="pct"/>
            <w:shd w:val="clear" w:color="auto" w:fill="00B0F0"/>
          </w:tcPr>
          <w:p w14:paraId="0FBB37D3" w14:textId="1ED7F881" w:rsidR="001A5091" w:rsidRDefault="001A5091" w:rsidP="00320C46">
            <w:pPr>
              <w:spacing w:line="240" w:lineRule="auto"/>
              <w:jc w:val="center"/>
              <w:rPr>
                <w:b/>
              </w:rPr>
            </w:pPr>
            <w:r>
              <w:rPr>
                <w:b/>
              </w:rPr>
              <w:t>Info</w:t>
            </w:r>
          </w:p>
        </w:tc>
        <w:tc>
          <w:tcPr>
            <w:tcW w:w="538" w:type="pct"/>
            <w:vAlign w:val="center"/>
          </w:tcPr>
          <w:p w14:paraId="66A90B72" w14:textId="64EDBEBD" w:rsidR="001A5091" w:rsidRPr="00AC5C68" w:rsidRDefault="001A5091" w:rsidP="00320C46">
            <w:pPr>
              <w:spacing w:line="240" w:lineRule="auto"/>
              <w:jc w:val="center"/>
              <w:rPr>
                <w:b/>
              </w:rPr>
            </w:pPr>
            <w:r>
              <w:rPr>
                <w:b/>
              </w:rPr>
              <w:t>Total</w:t>
            </w:r>
          </w:p>
        </w:tc>
      </w:tr>
      <w:tr w:rsidR="003308DC" w:rsidRPr="00AC5C68" w14:paraId="1FA9EE99" w14:textId="77777777" w:rsidTr="003308DC">
        <w:tc>
          <w:tcPr>
            <w:tcW w:w="5000" w:type="pct"/>
            <w:gridSpan w:val="9"/>
            <w:vAlign w:val="center"/>
          </w:tcPr>
          <w:p w14:paraId="2DEAB18B" w14:textId="49ADF12F" w:rsidR="003308DC" w:rsidRDefault="00FF428C" w:rsidP="003308DC">
            <w:pPr>
              <w:keepNext/>
              <w:jc w:val="left"/>
              <w:rPr>
                <w:b/>
                <w:color w:val="000000" w:themeColor="text1"/>
              </w:rPr>
            </w:pPr>
            <w:r>
              <w:rPr>
                <w:b/>
              </w:rPr>
              <w:t>Mobile Application Penetration Testing</w:t>
            </w:r>
          </w:p>
        </w:tc>
      </w:tr>
      <w:tr w:rsidR="003308DC" w:rsidRPr="00AC5C68" w14:paraId="3B5CF801" w14:textId="77777777" w:rsidTr="007411DA">
        <w:tc>
          <w:tcPr>
            <w:tcW w:w="1510" w:type="pct"/>
            <w:shd w:val="clear" w:color="auto" w:fill="F2F2F2"/>
            <w:vAlign w:val="center"/>
          </w:tcPr>
          <w:p w14:paraId="6137CBE1" w14:textId="6AB2978D" w:rsidR="003308DC" w:rsidRPr="003352DB" w:rsidRDefault="005E30F4" w:rsidP="00FF428C">
            <w:pPr>
              <w:jc w:val="left"/>
              <w:rPr>
                <w:b/>
              </w:rPr>
            </w:pPr>
            <w:r>
              <w:rPr>
                <w:b/>
              </w:rPr>
              <w:t>XXX</w:t>
            </w:r>
          </w:p>
        </w:tc>
        <w:tc>
          <w:tcPr>
            <w:tcW w:w="602" w:type="pct"/>
            <w:gridSpan w:val="2"/>
            <w:shd w:val="clear" w:color="auto" w:fill="F2F2F2"/>
            <w:vAlign w:val="center"/>
          </w:tcPr>
          <w:p w14:paraId="349554DA" w14:textId="77777777" w:rsidR="003308DC" w:rsidRPr="003352DB" w:rsidRDefault="003308DC" w:rsidP="003003DB">
            <w:pPr>
              <w:jc w:val="center"/>
              <w:rPr>
                <w:b/>
                <w:color w:val="000000" w:themeColor="text1"/>
              </w:rPr>
            </w:pPr>
          </w:p>
        </w:tc>
        <w:tc>
          <w:tcPr>
            <w:tcW w:w="605" w:type="pct"/>
            <w:gridSpan w:val="2"/>
            <w:shd w:val="clear" w:color="auto" w:fill="F2F2F2"/>
            <w:vAlign w:val="center"/>
          </w:tcPr>
          <w:p w14:paraId="5FE4F5B4" w14:textId="7E07698C" w:rsidR="003308DC" w:rsidRPr="00231A80" w:rsidRDefault="00231A80" w:rsidP="003003DB">
            <w:pPr>
              <w:jc w:val="center"/>
              <w:rPr>
                <w:bCs/>
                <w:color w:val="000000" w:themeColor="text1"/>
              </w:rPr>
            </w:pPr>
            <w:r>
              <w:rPr>
                <w:bCs/>
                <w:color w:val="000000" w:themeColor="text1"/>
              </w:rPr>
              <w:t>-</w:t>
            </w:r>
          </w:p>
        </w:tc>
        <w:tc>
          <w:tcPr>
            <w:tcW w:w="605" w:type="pct"/>
            <w:shd w:val="clear" w:color="auto" w:fill="F2F2F2"/>
            <w:vAlign w:val="center"/>
          </w:tcPr>
          <w:p w14:paraId="6DB2D14E" w14:textId="2135B84B" w:rsidR="003308DC" w:rsidRPr="00231A80" w:rsidRDefault="005E30F4" w:rsidP="003003DB">
            <w:pPr>
              <w:jc w:val="center"/>
              <w:rPr>
                <w:bCs/>
                <w:color w:val="000000" w:themeColor="text1"/>
              </w:rPr>
            </w:pPr>
            <w:r>
              <w:rPr>
                <w:bCs/>
                <w:color w:val="000000" w:themeColor="text1"/>
              </w:rPr>
              <w:t>4</w:t>
            </w:r>
          </w:p>
        </w:tc>
        <w:tc>
          <w:tcPr>
            <w:tcW w:w="604" w:type="pct"/>
            <w:shd w:val="clear" w:color="auto" w:fill="F2F2F2"/>
            <w:vAlign w:val="center"/>
          </w:tcPr>
          <w:p w14:paraId="00149227" w14:textId="7D6913EB" w:rsidR="003308DC" w:rsidRPr="00231A80" w:rsidRDefault="00231A80" w:rsidP="003003DB">
            <w:pPr>
              <w:jc w:val="center"/>
              <w:rPr>
                <w:bCs/>
                <w:color w:val="000000" w:themeColor="text1"/>
              </w:rPr>
            </w:pPr>
            <w:r>
              <w:rPr>
                <w:bCs/>
                <w:color w:val="000000" w:themeColor="text1"/>
              </w:rPr>
              <w:t>-</w:t>
            </w:r>
          </w:p>
        </w:tc>
        <w:tc>
          <w:tcPr>
            <w:tcW w:w="536" w:type="pct"/>
            <w:shd w:val="clear" w:color="auto" w:fill="F2F2F2"/>
          </w:tcPr>
          <w:p w14:paraId="30379C8A" w14:textId="3BB6CF9C" w:rsidR="003308DC" w:rsidRPr="00231A80" w:rsidRDefault="005E30F4" w:rsidP="003003DB">
            <w:pPr>
              <w:keepNext/>
              <w:jc w:val="center"/>
              <w:rPr>
                <w:bCs/>
                <w:color w:val="000000" w:themeColor="text1"/>
              </w:rPr>
            </w:pPr>
            <w:r>
              <w:rPr>
                <w:bCs/>
                <w:color w:val="000000" w:themeColor="text1"/>
              </w:rPr>
              <w:t>3</w:t>
            </w:r>
          </w:p>
        </w:tc>
        <w:tc>
          <w:tcPr>
            <w:tcW w:w="538" w:type="pct"/>
            <w:shd w:val="clear" w:color="auto" w:fill="F2F2F2"/>
            <w:vAlign w:val="center"/>
          </w:tcPr>
          <w:p w14:paraId="607D20B7" w14:textId="18604238" w:rsidR="003308DC" w:rsidRDefault="00231A80" w:rsidP="003003DB">
            <w:pPr>
              <w:keepNext/>
              <w:jc w:val="center"/>
              <w:rPr>
                <w:b/>
                <w:color w:val="000000" w:themeColor="text1"/>
              </w:rPr>
            </w:pPr>
            <w:r>
              <w:rPr>
                <w:b/>
                <w:color w:val="000000" w:themeColor="text1"/>
              </w:rPr>
              <w:t>4</w:t>
            </w:r>
          </w:p>
        </w:tc>
      </w:tr>
      <w:tr w:rsidR="00FF428C" w:rsidRPr="00AC5C68" w14:paraId="3BC2B258" w14:textId="77777777" w:rsidTr="001A5091">
        <w:tc>
          <w:tcPr>
            <w:tcW w:w="1510" w:type="pct"/>
            <w:vAlign w:val="center"/>
          </w:tcPr>
          <w:p w14:paraId="6458E943" w14:textId="2A14F8D2" w:rsidR="00FF428C" w:rsidRPr="003352DB" w:rsidRDefault="00FF428C" w:rsidP="00FF428C">
            <w:pPr>
              <w:jc w:val="right"/>
              <w:rPr>
                <w:b/>
              </w:rPr>
            </w:pPr>
            <w:r w:rsidRPr="003352DB">
              <w:rPr>
                <w:b/>
              </w:rPr>
              <w:t>Total</w:t>
            </w:r>
          </w:p>
        </w:tc>
        <w:tc>
          <w:tcPr>
            <w:tcW w:w="602" w:type="pct"/>
            <w:gridSpan w:val="2"/>
            <w:vAlign w:val="center"/>
          </w:tcPr>
          <w:p w14:paraId="41F99AF0" w14:textId="77777777" w:rsidR="00FF428C" w:rsidRPr="003352DB" w:rsidRDefault="00FF428C" w:rsidP="00FF428C">
            <w:pPr>
              <w:jc w:val="center"/>
              <w:rPr>
                <w:b/>
                <w:color w:val="000000" w:themeColor="text1"/>
              </w:rPr>
            </w:pPr>
          </w:p>
        </w:tc>
        <w:tc>
          <w:tcPr>
            <w:tcW w:w="605" w:type="pct"/>
            <w:gridSpan w:val="2"/>
            <w:vAlign w:val="center"/>
          </w:tcPr>
          <w:p w14:paraId="1FB9BCBC" w14:textId="5D6E6718" w:rsidR="00FF428C" w:rsidRPr="003352DB" w:rsidRDefault="00231A80" w:rsidP="00FF428C">
            <w:pPr>
              <w:jc w:val="center"/>
              <w:rPr>
                <w:b/>
                <w:color w:val="000000" w:themeColor="text1"/>
              </w:rPr>
            </w:pPr>
            <w:r>
              <w:rPr>
                <w:b/>
                <w:color w:val="000000" w:themeColor="text1"/>
              </w:rPr>
              <w:t>-</w:t>
            </w:r>
          </w:p>
        </w:tc>
        <w:tc>
          <w:tcPr>
            <w:tcW w:w="605" w:type="pct"/>
            <w:vAlign w:val="center"/>
          </w:tcPr>
          <w:p w14:paraId="338A4014" w14:textId="6DF8D4C5" w:rsidR="00FF428C" w:rsidRPr="003352DB" w:rsidRDefault="00231A80" w:rsidP="00FF428C">
            <w:pPr>
              <w:jc w:val="center"/>
              <w:rPr>
                <w:b/>
                <w:color w:val="000000" w:themeColor="text1"/>
              </w:rPr>
            </w:pPr>
            <w:r>
              <w:rPr>
                <w:b/>
                <w:color w:val="000000" w:themeColor="text1"/>
              </w:rPr>
              <w:t>2</w:t>
            </w:r>
          </w:p>
        </w:tc>
        <w:tc>
          <w:tcPr>
            <w:tcW w:w="604" w:type="pct"/>
            <w:vAlign w:val="center"/>
          </w:tcPr>
          <w:p w14:paraId="59C9198E" w14:textId="432E2C83" w:rsidR="00FF428C" w:rsidRPr="003352DB" w:rsidRDefault="00231A80" w:rsidP="00FF428C">
            <w:pPr>
              <w:jc w:val="center"/>
              <w:rPr>
                <w:b/>
                <w:color w:val="000000" w:themeColor="text1"/>
              </w:rPr>
            </w:pPr>
            <w:r>
              <w:rPr>
                <w:b/>
                <w:color w:val="000000" w:themeColor="text1"/>
              </w:rPr>
              <w:t>-</w:t>
            </w:r>
          </w:p>
        </w:tc>
        <w:tc>
          <w:tcPr>
            <w:tcW w:w="536" w:type="pct"/>
          </w:tcPr>
          <w:p w14:paraId="12E631B5" w14:textId="04EF5E14" w:rsidR="00FF428C" w:rsidRDefault="00231A80" w:rsidP="00FF428C">
            <w:pPr>
              <w:keepNext/>
              <w:jc w:val="center"/>
              <w:rPr>
                <w:b/>
                <w:color w:val="000000" w:themeColor="text1"/>
              </w:rPr>
            </w:pPr>
            <w:r>
              <w:rPr>
                <w:b/>
                <w:color w:val="000000" w:themeColor="text1"/>
              </w:rPr>
              <w:t>2</w:t>
            </w:r>
          </w:p>
        </w:tc>
        <w:tc>
          <w:tcPr>
            <w:tcW w:w="538" w:type="pct"/>
            <w:vAlign w:val="center"/>
          </w:tcPr>
          <w:p w14:paraId="240DAD6B" w14:textId="0463742D" w:rsidR="00FF428C" w:rsidRDefault="005E30F4" w:rsidP="00FF428C">
            <w:pPr>
              <w:keepNext/>
              <w:jc w:val="center"/>
              <w:rPr>
                <w:b/>
                <w:color w:val="000000" w:themeColor="text1"/>
              </w:rPr>
            </w:pPr>
            <w:r>
              <w:rPr>
                <w:b/>
                <w:color w:val="000000" w:themeColor="text1"/>
              </w:rPr>
              <w:t>8</w:t>
            </w:r>
          </w:p>
        </w:tc>
      </w:tr>
    </w:tbl>
    <w:p w14:paraId="486F6FE0" w14:textId="51FF5BE1" w:rsidR="00231A80" w:rsidRDefault="00AB522D" w:rsidP="00231A80">
      <w:pPr>
        <w:pStyle w:val="Caption"/>
      </w:pPr>
      <w:bookmarkStart w:id="23" w:name="_Toc208316432"/>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322A87">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322A87">
        <w:rPr>
          <w:noProof/>
        </w:rPr>
        <w:t>1</w:t>
      </w:r>
      <w:r w:rsidR="003003DB">
        <w:rPr>
          <w:noProof/>
        </w:rPr>
        <w:fldChar w:fldCharType="end"/>
      </w:r>
      <w:bookmarkEnd w:id="20"/>
      <w:r w:rsidRPr="00A97DAB">
        <w:t xml:space="preserve">: Summary of </w:t>
      </w:r>
      <w:r w:rsidRPr="00FF1C90">
        <w:t>Findings</w:t>
      </w:r>
      <w:bookmarkEnd w:id="21"/>
      <w:bookmarkEnd w:id="22"/>
      <w:r w:rsidR="00E805F7" w:rsidRPr="00FF1C90">
        <w:t xml:space="preserve"> </w:t>
      </w:r>
      <w:r w:rsidR="00976860">
        <w:t xml:space="preserve">based on CVSS version 4.0 </w:t>
      </w:r>
      <w:r w:rsidR="00E805F7" w:rsidRPr="00123200">
        <w:t xml:space="preserve">as of </w:t>
      </w:r>
      <w:r w:rsidR="00231A80">
        <w:t>21 November</w:t>
      </w:r>
      <w:r w:rsidR="00A020DA" w:rsidRPr="007940F7">
        <w:t xml:space="preserve"> 2024</w:t>
      </w:r>
      <w:bookmarkEnd w:id="23"/>
    </w:p>
    <w:p w14:paraId="24F8F59E" w14:textId="549FDD4D" w:rsidR="007A3E53" w:rsidRPr="005E30F4" w:rsidRDefault="007A3E53" w:rsidP="005E30F4">
      <w:pPr>
        <w:spacing w:before="0" w:after="200" w:line="276" w:lineRule="auto"/>
        <w:jc w:val="left"/>
        <w:rPr>
          <w:bCs/>
          <w:color w:val="7F7F7F" w:themeColor="text1" w:themeTint="80"/>
          <w:sz w:val="16"/>
          <w:szCs w:val="16"/>
        </w:rPr>
      </w:pPr>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31875C86" w14:textId="77777777" w:rsidR="009825AD" w:rsidRDefault="009825AD" w:rsidP="00305B07"/>
    <w:p w14:paraId="05044BB7" w14:textId="77777777" w:rsidR="00480932" w:rsidRDefault="00480932">
      <w:pPr>
        <w:spacing w:before="0" w:after="200" w:line="276" w:lineRule="auto"/>
        <w:jc w:val="left"/>
        <w:rPr>
          <w:rFonts w:eastAsia="Times New Roman" w:cs="Arial"/>
          <w:b/>
          <w:bCs/>
          <w:color w:val="000000" w:themeColor="text1"/>
          <w:kern w:val="36"/>
          <w:sz w:val="20"/>
          <w:szCs w:val="20"/>
        </w:rPr>
      </w:pPr>
      <w:bookmarkStart w:id="24" w:name="_Toc448305822"/>
      <w:bookmarkStart w:id="25" w:name="_Toc470815978"/>
      <w:bookmarkStart w:id="26" w:name="_Toc473923429"/>
      <w:r>
        <w:br w:type="page"/>
      </w:r>
    </w:p>
    <w:p w14:paraId="461301E6" w14:textId="77777777" w:rsidR="006E47D2" w:rsidRPr="00A97DAB" w:rsidRDefault="006E47D2" w:rsidP="006E47D2">
      <w:pPr>
        <w:pStyle w:val="Heading2"/>
      </w:pPr>
      <w:bookmarkStart w:id="27" w:name="_Toc477273429"/>
      <w:bookmarkStart w:id="28" w:name="_Toc477273534"/>
      <w:bookmarkStart w:id="29" w:name="_Toc477273590"/>
      <w:bookmarkStart w:id="30" w:name="_Toc477273430"/>
      <w:bookmarkStart w:id="31" w:name="_Toc477273535"/>
      <w:bookmarkStart w:id="32" w:name="_Toc477273591"/>
      <w:bookmarkStart w:id="33" w:name="_Toc477273431"/>
      <w:bookmarkStart w:id="34" w:name="_Toc477273536"/>
      <w:bookmarkStart w:id="35" w:name="_Toc477273592"/>
      <w:bookmarkStart w:id="36" w:name="_Risk_Register"/>
      <w:bookmarkStart w:id="37" w:name="_Toc175821709"/>
      <w:bookmarkStart w:id="38" w:name="_Toc191632263"/>
      <w:bookmarkStart w:id="39" w:name="_Toc208316416"/>
      <w:bookmarkEnd w:id="24"/>
      <w:bookmarkEnd w:id="25"/>
      <w:bookmarkEnd w:id="26"/>
      <w:bookmarkEnd w:id="27"/>
      <w:bookmarkEnd w:id="28"/>
      <w:bookmarkEnd w:id="29"/>
      <w:bookmarkEnd w:id="30"/>
      <w:bookmarkEnd w:id="31"/>
      <w:bookmarkEnd w:id="32"/>
      <w:bookmarkEnd w:id="33"/>
      <w:bookmarkEnd w:id="34"/>
      <w:bookmarkEnd w:id="35"/>
      <w:bookmarkEnd w:id="36"/>
      <w:r w:rsidRPr="00A97DAB">
        <w:lastRenderedPageBreak/>
        <w:t>Follow-up Verification</w:t>
      </w:r>
      <w:bookmarkEnd w:id="37"/>
      <w:bookmarkEnd w:id="38"/>
      <w:bookmarkEnd w:id="39"/>
    </w:p>
    <w:p w14:paraId="623CB80F" w14:textId="77777777" w:rsidR="006E47D2" w:rsidRDefault="006E47D2" w:rsidP="006E47D2">
      <w:r>
        <w:t xml:space="preserve">Upon the deployment of the fixes, follow up testing was </w:t>
      </w:r>
      <w:r w:rsidRPr="00887F8B">
        <w:t xml:space="preserve">conducted on </w:t>
      </w:r>
      <w:r w:rsidRPr="00B6189F">
        <w:rPr>
          <w:b/>
          <w:highlight w:val="yellow"/>
        </w:rPr>
        <w:t>xxx to xxx</w:t>
      </w:r>
      <w:r>
        <w:t xml:space="preserve"> </w:t>
      </w:r>
      <w:r w:rsidRPr="00887F8B">
        <w:t>to determine if the remediation steps were sufficient in mitigating against the findings’ raised.</w:t>
      </w:r>
    </w:p>
    <w:p w14:paraId="4E6DF9AE" w14:textId="30B165E8" w:rsidR="006E47D2" w:rsidRPr="00800D9D" w:rsidRDefault="006E47D2" w:rsidP="006E47D2">
      <w:r>
        <w:t xml:space="preserve">Refer to </w:t>
      </w:r>
      <w:hyperlink w:anchor="_Risk_Register" w:history="1">
        <w:r w:rsidRPr="00800D9D">
          <w:rPr>
            <w:rStyle w:val="Hyperlink"/>
          </w:rPr>
          <w:t>Risk Register</w:t>
        </w:r>
      </w:hyperlink>
      <w:r>
        <w:t xml:space="preserve"> in the next section for more details. </w:t>
      </w:r>
    </w:p>
    <w:p w14:paraId="18C72451" w14:textId="3C73C701" w:rsidR="00824562" w:rsidRDefault="00824562" w:rsidP="00A97DAB">
      <w:pPr>
        <w:pStyle w:val="Heading2"/>
      </w:pPr>
      <w:bookmarkStart w:id="40" w:name="_Toc208316417"/>
      <w:r>
        <w:t>Risk Register</w:t>
      </w:r>
      <w:bookmarkEnd w:id="40"/>
    </w:p>
    <w:p w14:paraId="37E48969" w14:textId="77777777" w:rsidR="00AB522D" w:rsidRDefault="00AB522D" w:rsidP="009D7FA9">
      <w:pPr>
        <w:pStyle w:val="Caption"/>
        <w:jc w:val="both"/>
      </w:pPr>
    </w:p>
    <w:tbl>
      <w:tblPr>
        <w:tblStyle w:val="VibeDocs-RiskTable"/>
        <w:tblW w:w="5000" w:type="pct"/>
        <w:tblLayout w:type="fixed"/>
        <w:tblLook w:val="04A0" w:firstRow="1" w:lastRow="0" w:firstColumn="1" w:lastColumn="0" w:noHBand="0" w:noVBand="1"/>
      </w:tblPr>
      <w:tblGrid>
        <w:gridCol w:w="863"/>
        <w:gridCol w:w="1195"/>
        <w:gridCol w:w="988"/>
        <w:gridCol w:w="4034"/>
        <w:gridCol w:w="3381"/>
      </w:tblGrid>
      <w:tr w:rsidR="005E30F4" w:rsidRPr="00C10E7C" w14:paraId="4FF6B381" w14:textId="77777777" w:rsidTr="005E30F4">
        <w:trPr>
          <w:cnfStyle w:val="100000000000" w:firstRow="1" w:lastRow="0" w:firstColumn="0" w:lastColumn="0" w:oddVBand="0" w:evenVBand="0" w:oddHBand="0" w:evenHBand="0" w:firstRowFirstColumn="0" w:firstRowLastColumn="0" w:lastRowFirstColumn="0" w:lastRowLastColumn="0"/>
        </w:trPr>
        <w:tc>
          <w:tcPr>
            <w:tcW w:w="413" w:type="pct"/>
            <w:vAlign w:val="center"/>
          </w:tcPr>
          <w:p w14:paraId="55785F2E" w14:textId="77777777" w:rsidR="005E30F4" w:rsidRPr="00717695" w:rsidRDefault="005E30F4" w:rsidP="006009D7">
            <w:pPr>
              <w:jc w:val="center"/>
            </w:pPr>
            <w:r w:rsidRPr="00717695">
              <w:t>Ref.</w:t>
            </w:r>
          </w:p>
        </w:tc>
        <w:tc>
          <w:tcPr>
            <w:tcW w:w="571" w:type="pct"/>
            <w:vAlign w:val="center"/>
          </w:tcPr>
          <w:p w14:paraId="05E83FFB" w14:textId="77777777" w:rsidR="005E30F4" w:rsidRPr="00717695" w:rsidRDefault="005E30F4" w:rsidP="006009D7">
            <w:pPr>
              <w:jc w:val="center"/>
            </w:pPr>
            <w:r w:rsidRPr="00717695">
              <w:t>Risk</w:t>
            </w:r>
          </w:p>
        </w:tc>
        <w:tc>
          <w:tcPr>
            <w:tcW w:w="472" w:type="pct"/>
            <w:vAlign w:val="center"/>
          </w:tcPr>
          <w:p w14:paraId="39EB329C" w14:textId="77777777" w:rsidR="005E30F4" w:rsidRPr="00717695" w:rsidRDefault="005E30F4" w:rsidP="006009D7">
            <w:pPr>
              <w:jc w:val="center"/>
            </w:pPr>
            <w:r w:rsidRPr="00717695">
              <w:t>CVSS Score</w:t>
            </w:r>
          </w:p>
        </w:tc>
        <w:tc>
          <w:tcPr>
            <w:tcW w:w="1928" w:type="pct"/>
            <w:vAlign w:val="center"/>
          </w:tcPr>
          <w:p w14:paraId="0F016DE1" w14:textId="77777777" w:rsidR="005E30F4" w:rsidRPr="00717695" w:rsidRDefault="005E30F4" w:rsidP="006009D7">
            <w:pPr>
              <w:jc w:val="center"/>
            </w:pPr>
            <w:r w:rsidRPr="00717695">
              <w:t>Description</w:t>
            </w:r>
          </w:p>
        </w:tc>
        <w:tc>
          <w:tcPr>
            <w:tcW w:w="1615" w:type="pct"/>
            <w:vAlign w:val="center"/>
          </w:tcPr>
          <w:p w14:paraId="44E11719" w14:textId="77777777" w:rsidR="005E30F4" w:rsidRPr="00717695" w:rsidRDefault="005E30F4" w:rsidP="006009D7">
            <w:pPr>
              <w:jc w:val="center"/>
            </w:pPr>
            <w:r w:rsidRPr="00717695">
              <w:t>Status</w:t>
            </w:r>
          </w:p>
        </w:tc>
      </w:tr>
      <w:tr w:rsidR="005E30F4" w:rsidRPr="00717695" w14:paraId="2F5DA788" w14:textId="77777777" w:rsidTr="005E30F4">
        <w:tc>
          <w:tcPr>
            <w:tcW w:w="5000" w:type="pct"/>
            <w:gridSpan w:val="5"/>
            <w:shd w:val="clear" w:color="auto" w:fill="F2F2F2" w:themeFill="background1" w:themeFillShade="F2"/>
            <w:vAlign w:val="center"/>
          </w:tcPr>
          <w:p w14:paraId="1388AED6" w14:textId="5A780BD5" w:rsidR="005E30F4" w:rsidRPr="00CC403C" w:rsidRDefault="005E30F4" w:rsidP="00A14F1F">
            <w:pPr>
              <w:keepNext/>
              <w:jc w:val="left"/>
              <w:rPr>
                <w:color w:val="FF0000"/>
              </w:rPr>
            </w:pPr>
            <w:r>
              <w:rPr>
                <w:b/>
              </w:rPr>
              <w:t>Mobile Application Penetration Testing</w:t>
            </w:r>
          </w:p>
        </w:tc>
      </w:tr>
      <w:tr w:rsidR="005E30F4" w:rsidRPr="00717695" w14:paraId="38350E36" w14:textId="77777777" w:rsidTr="005E30F4">
        <w:tc>
          <w:tcPr>
            <w:tcW w:w="5000" w:type="pct"/>
            <w:gridSpan w:val="5"/>
            <w:vAlign w:val="center"/>
          </w:tcPr>
          <w:p w14:paraId="67CD25AA" w14:textId="45D1C6F3" w:rsidR="005E30F4" w:rsidRPr="00A14F1F" w:rsidRDefault="005E30F4" w:rsidP="00A14F1F">
            <w:pPr>
              <w:keepNext/>
              <w:jc w:val="left"/>
              <w:rPr>
                <w:b/>
                <w:bCs/>
                <w:color w:val="FF0000"/>
              </w:rPr>
            </w:pPr>
            <w:r>
              <w:rPr>
                <w:b/>
                <w:bCs/>
              </w:rPr>
              <w:t>XXX</w:t>
            </w:r>
          </w:p>
        </w:tc>
      </w:tr>
      <w:tr w:rsidR="005E30F4" w:rsidRPr="00717695" w14:paraId="348FDD10" w14:textId="77777777" w:rsidTr="005E30F4">
        <w:tc>
          <w:tcPr>
            <w:tcW w:w="413" w:type="pct"/>
            <w:vAlign w:val="center"/>
          </w:tcPr>
          <w:p w14:paraId="792982C2" w14:textId="7F88D99D" w:rsidR="005E30F4" w:rsidRDefault="005E30F4" w:rsidP="00395DB0">
            <w:pPr>
              <w:jc w:val="left"/>
            </w:pPr>
            <w:r>
              <w:t>3.1</w:t>
            </w:r>
          </w:p>
        </w:tc>
        <w:tc>
          <w:tcPr>
            <w:tcW w:w="571" w:type="pct"/>
            <w:shd w:val="clear" w:color="auto" w:fill="FFC000"/>
          </w:tcPr>
          <w:p w14:paraId="488A51EC" w14:textId="19EED085" w:rsidR="005E30F4" w:rsidRPr="00885893" w:rsidRDefault="005E30F4" w:rsidP="006A3F76">
            <w:pPr>
              <w:jc w:val="center"/>
              <w:rPr>
                <w:rFonts w:cs="Arial"/>
                <w:b/>
              </w:rPr>
            </w:pPr>
            <w:r w:rsidRPr="00EE2B76">
              <w:rPr>
                <w:b/>
              </w:rPr>
              <w:t>Medium</w:t>
            </w:r>
          </w:p>
        </w:tc>
        <w:tc>
          <w:tcPr>
            <w:tcW w:w="472" w:type="pct"/>
            <w:vAlign w:val="center"/>
          </w:tcPr>
          <w:p w14:paraId="7D75B7E7" w14:textId="69D47B54" w:rsidR="005E30F4" w:rsidRDefault="005E30F4" w:rsidP="00395DB0">
            <w:pPr>
              <w:jc w:val="center"/>
              <w:rPr>
                <w:rFonts w:asciiTheme="minorHAnsi" w:hAnsiTheme="minorHAnsi" w:cstheme="minorHAnsi"/>
                <w:sz w:val="22"/>
                <w:szCs w:val="22"/>
              </w:rPr>
            </w:pPr>
            <w:r>
              <w:rPr>
                <w:rFonts w:asciiTheme="minorHAnsi" w:hAnsiTheme="minorHAnsi" w:cstheme="minorHAnsi"/>
                <w:sz w:val="22"/>
                <w:szCs w:val="22"/>
              </w:rPr>
              <w:t>5.1</w:t>
            </w:r>
          </w:p>
        </w:tc>
        <w:tc>
          <w:tcPr>
            <w:tcW w:w="1928" w:type="pct"/>
            <w:vAlign w:val="center"/>
          </w:tcPr>
          <w:p w14:paraId="281D0BB6" w14:textId="15660EDF" w:rsidR="005E30F4" w:rsidRDefault="006E47D2" w:rsidP="00395DB0">
            <w:pPr>
              <w:jc w:val="left"/>
            </w:pPr>
            <w:proofErr w:type="spellStart"/>
            <w:r>
              <w:t>xxxx</w:t>
            </w:r>
            <w:proofErr w:type="spellEnd"/>
          </w:p>
        </w:tc>
        <w:tc>
          <w:tcPr>
            <w:tcW w:w="1615" w:type="pct"/>
          </w:tcPr>
          <w:p w14:paraId="7D570314" w14:textId="601247A0" w:rsidR="005E30F4" w:rsidRPr="00CC403C" w:rsidRDefault="005E30F4" w:rsidP="00395DB0">
            <w:pPr>
              <w:keepNext/>
              <w:jc w:val="center"/>
              <w:rPr>
                <w:color w:val="FF0000"/>
              </w:rPr>
            </w:pPr>
            <w:r w:rsidRPr="00922329">
              <w:rPr>
                <w:color w:val="FF0000"/>
              </w:rPr>
              <w:t>Open</w:t>
            </w:r>
          </w:p>
        </w:tc>
      </w:tr>
      <w:tr w:rsidR="005E30F4" w:rsidRPr="00717695" w14:paraId="60281BE6" w14:textId="77777777" w:rsidTr="005E30F4">
        <w:tc>
          <w:tcPr>
            <w:tcW w:w="413" w:type="pct"/>
            <w:vAlign w:val="center"/>
          </w:tcPr>
          <w:p w14:paraId="6EB4CF8F" w14:textId="733D96CD" w:rsidR="005E30F4" w:rsidRDefault="005E30F4" w:rsidP="003F1F33">
            <w:pPr>
              <w:jc w:val="left"/>
            </w:pPr>
            <w:r>
              <w:t>3.2</w:t>
            </w:r>
          </w:p>
        </w:tc>
        <w:tc>
          <w:tcPr>
            <w:tcW w:w="571" w:type="pct"/>
            <w:shd w:val="clear" w:color="auto" w:fill="00B0F0"/>
            <w:vAlign w:val="center"/>
          </w:tcPr>
          <w:p w14:paraId="298B9A69" w14:textId="7E106D75" w:rsidR="005E30F4" w:rsidRPr="00885893" w:rsidRDefault="005E30F4" w:rsidP="003F1F33">
            <w:pPr>
              <w:jc w:val="center"/>
              <w:rPr>
                <w:rFonts w:cs="Arial"/>
                <w:b/>
              </w:rPr>
            </w:pPr>
            <w:r>
              <w:rPr>
                <w:rFonts w:cs="Arial"/>
                <w:b/>
              </w:rPr>
              <w:t>Info</w:t>
            </w:r>
          </w:p>
        </w:tc>
        <w:tc>
          <w:tcPr>
            <w:tcW w:w="472" w:type="pct"/>
            <w:vAlign w:val="center"/>
          </w:tcPr>
          <w:p w14:paraId="6BAF728D" w14:textId="36641392" w:rsidR="005E30F4" w:rsidRDefault="005E30F4" w:rsidP="003F1F33">
            <w:pPr>
              <w:jc w:val="center"/>
              <w:rPr>
                <w:rFonts w:asciiTheme="minorHAnsi" w:hAnsiTheme="minorHAnsi" w:cstheme="minorHAnsi"/>
                <w:sz w:val="22"/>
                <w:szCs w:val="22"/>
              </w:rPr>
            </w:pPr>
            <w:r>
              <w:rPr>
                <w:rFonts w:asciiTheme="minorHAnsi" w:hAnsiTheme="minorHAnsi" w:cstheme="minorHAnsi"/>
                <w:sz w:val="22"/>
                <w:szCs w:val="22"/>
              </w:rPr>
              <w:t>-</w:t>
            </w:r>
          </w:p>
        </w:tc>
        <w:tc>
          <w:tcPr>
            <w:tcW w:w="1928" w:type="pct"/>
            <w:vAlign w:val="center"/>
          </w:tcPr>
          <w:p w14:paraId="44CA8535" w14:textId="5CF8EB53" w:rsidR="005E30F4" w:rsidRDefault="006E47D2" w:rsidP="003F1F33">
            <w:pPr>
              <w:jc w:val="left"/>
            </w:pPr>
            <w:r>
              <w:t>xxx</w:t>
            </w:r>
          </w:p>
        </w:tc>
        <w:tc>
          <w:tcPr>
            <w:tcW w:w="1615" w:type="pct"/>
            <w:vAlign w:val="center"/>
          </w:tcPr>
          <w:p w14:paraId="28651101" w14:textId="063D0DA2" w:rsidR="005E30F4" w:rsidRPr="00CC403C" w:rsidRDefault="005E30F4" w:rsidP="003F1F33">
            <w:pPr>
              <w:keepNext/>
              <w:jc w:val="center"/>
              <w:rPr>
                <w:color w:val="FF0000"/>
              </w:rPr>
            </w:pPr>
            <w:r>
              <w:rPr>
                <w:color w:val="FF0000"/>
              </w:rPr>
              <w:t>Open</w:t>
            </w: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41" w:name="_Toc363051671"/>
      <w:bookmarkStart w:id="42" w:name="_Toc363059139"/>
      <w:bookmarkStart w:id="43" w:name="_Toc435399927"/>
      <w:bookmarkStart w:id="44" w:name="_Toc208316418"/>
      <w:r w:rsidRPr="00C10E7C">
        <w:lastRenderedPageBreak/>
        <w:t>Introduction</w:t>
      </w:r>
      <w:bookmarkEnd w:id="41"/>
      <w:bookmarkEnd w:id="42"/>
      <w:bookmarkEnd w:id="43"/>
      <w:bookmarkEnd w:id="44"/>
    </w:p>
    <w:p w14:paraId="4E8E1FEB" w14:textId="0AD6AD40" w:rsidR="00800D9D" w:rsidRDefault="00800D9D" w:rsidP="00800D9D">
      <w:r>
        <w:t xml:space="preserve">VibeDocs Security (“VibeDocs”) has been engaged by the </w:t>
      </w:r>
      <w:fldSimple w:instr=" DOCPROPERTY  clientFullName  \* MERGEFORMAT ">
        <w:r w:rsidR="00322A87">
          <w:t>Agency Full Name</w:t>
        </w:r>
      </w:fldSimple>
      <w:r>
        <w:t xml:space="preserve"> (“</w:t>
      </w:r>
      <w:fldSimple w:instr=" DOCPROPERTY  clientShortName  \* MERGEFORMAT ">
        <w:r w:rsidR="00322A87">
          <w:t>XXX</w:t>
        </w:r>
      </w:fldSimple>
      <w:r>
        <w:t xml:space="preserve">”) to conduct </w:t>
      </w:r>
      <w:r w:rsidR="00365872">
        <w:t xml:space="preserve">an </w:t>
      </w:r>
      <w:fldSimple w:instr=" DOCPROPERTY  projectFullName  \* MERGEFORMAT ">
        <w:r w:rsidR="00322A87">
          <w:t>IT Security Assessment for XXX Application</w:t>
        </w:r>
      </w:fldSimple>
      <w:r w:rsidR="00A24368">
        <w:t xml:space="preserve"> (“</w:t>
      </w:r>
      <w:fldSimple w:instr=" DOCPROPERTY  projectShortName  \* MERGEFORMAT ">
        <w:r w:rsidR="00322A87">
          <w:t>XXX</w:t>
        </w:r>
      </w:fldSimple>
      <w:r w:rsidR="00A24368">
        <w:t>”)</w:t>
      </w:r>
      <w:r w:rsidR="00070598">
        <w:t>.</w:t>
      </w:r>
    </w:p>
    <w:p w14:paraId="01F6FB60" w14:textId="2B858ABE" w:rsidR="00800D9D" w:rsidRDefault="00365872" w:rsidP="00846162">
      <w:r>
        <w:t xml:space="preserve">The scope of the testing covers </w:t>
      </w:r>
      <w:r w:rsidR="00B97AEF">
        <w:rPr>
          <w:b/>
          <w:bCs/>
        </w:rPr>
        <w:t>Mobile Application Penetration Testing</w:t>
      </w:r>
      <w:r w:rsidR="00600EC9">
        <w:rPr>
          <w:b/>
        </w:rPr>
        <w:t xml:space="preserve"> </w:t>
      </w:r>
      <w:r w:rsidR="00600EC9">
        <w:t>(</w:t>
      </w:r>
      <w:r w:rsidR="00B06260">
        <w:t xml:space="preserve">both black-box and </w:t>
      </w:r>
      <w:r w:rsidR="00600EC9">
        <w:t>grey-box approach with testing credentials provided)</w:t>
      </w:r>
      <w:r w:rsidR="003B678D">
        <w:t>.</w:t>
      </w:r>
      <w:r>
        <w:t xml:space="preserve"> </w:t>
      </w:r>
      <w:r w:rsidR="00800D9D">
        <w:t>Please refer to the details below.</w:t>
      </w:r>
    </w:p>
    <w:p w14:paraId="6C41C709" w14:textId="2AC26357" w:rsidR="00E46421" w:rsidRPr="005E30F4" w:rsidRDefault="00E46421" w:rsidP="00E46421">
      <w:pPr>
        <w:pStyle w:val="Heading2"/>
        <w:rPr>
          <w:highlight w:val="yellow"/>
        </w:rPr>
      </w:pPr>
      <w:bookmarkStart w:id="45" w:name="_Testing_Scope"/>
      <w:bookmarkStart w:id="46" w:name="_Toc208316419"/>
      <w:bookmarkEnd w:id="45"/>
      <w:r w:rsidRPr="005E30F4">
        <w:rPr>
          <w:highlight w:val="yellow"/>
        </w:rPr>
        <w:t>Vulnerability Scanning Tools Used</w:t>
      </w:r>
      <w:bookmarkEnd w:id="46"/>
    </w:p>
    <w:tbl>
      <w:tblPr>
        <w:tblStyle w:val="VibeDocs-RiskTable"/>
        <w:tblW w:w="5000" w:type="pct"/>
        <w:tblLook w:val="04A0" w:firstRow="1" w:lastRow="0" w:firstColumn="1" w:lastColumn="0" w:noHBand="0" w:noVBand="1"/>
      </w:tblPr>
      <w:tblGrid>
        <w:gridCol w:w="3115"/>
        <w:gridCol w:w="4279"/>
        <w:gridCol w:w="3067"/>
      </w:tblGrid>
      <w:tr w:rsidR="00E46421" w14:paraId="403B9BAB" w14:textId="77777777" w:rsidTr="00354F33">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E46421" w:rsidRPr="005E30F4" w:rsidRDefault="00E46421" w:rsidP="00632E78">
            <w:pPr>
              <w:rPr>
                <w:highlight w:val="yellow"/>
              </w:rPr>
            </w:pPr>
            <w:r w:rsidRPr="005E30F4">
              <w:rPr>
                <w:highlight w:val="yellow"/>
              </w:rPr>
              <w:t>Name</w:t>
            </w:r>
          </w:p>
        </w:tc>
        <w:tc>
          <w:tcPr>
            <w:tcW w:w="2045" w:type="pct"/>
          </w:tcPr>
          <w:p w14:paraId="645C2892" w14:textId="59D068ED" w:rsidR="00E46421" w:rsidRPr="005E30F4" w:rsidRDefault="00E46421" w:rsidP="00632E78">
            <w:pPr>
              <w:rPr>
                <w:highlight w:val="yellow"/>
              </w:rPr>
            </w:pPr>
            <w:r w:rsidRPr="005E30F4">
              <w:rPr>
                <w:highlight w:val="yellow"/>
              </w:rPr>
              <w:t>Version</w:t>
            </w:r>
          </w:p>
        </w:tc>
        <w:tc>
          <w:tcPr>
            <w:tcW w:w="1466" w:type="pct"/>
          </w:tcPr>
          <w:p w14:paraId="14133742" w14:textId="62E7C2EE" w:rsidR="00E46421" w:rsidRPr="009E534A" w:rsidRDefault="005E30F4" w:rsidP="00632E78">
            <w:r w:rsidRPr="005E30F4">
              <w:rPr>
                <w:highlight w:val="yellow"/>
              </w:rPr>
              <w:t>Last Update Performed</w:t>
            </w:r>
          </w:p>
        </w:tc>
      </w:tr>
      <w:tr w:rsidR="0099265B" w:rsidRPr="00E46421" w14:paraId="2DFF741C" w14:textId="77777777" w:rsidTr="00354F33">
        <w:tc>
          <w:tcPr>
            <w:tcW w:w="1489" w:type="pct"/>
          </w:tcPr>
          <w:p w14:paraId="728AFCA2" w14:textId="426404AD" w:rsidR="0099265B" w:rsidRPr="00B06260" w:rsidRDefault="0099265B" w:rsidP="0099265B">
            <w:pPr>
              <w:rPr>
                <w:highlight w:val="yellow"/>
              </w:rPr>
            </w:pPr>
          </w:p>
        </w:tc>
        <w:tc>
          <w:tcPr>
            <w:tcW w:w="2045" w:type="pct"/>
          </w:tcPr>
          <w:p w14:paraId="590ACB43" w14:textId="304AD898" w:rsidR="0099265B" w:rsidRPr="00B06260" w:rsidRDefault="0099265B" w:rsidP="0099265B">
            <w:pPr>
              <w:rPr>
                <w:highlight w:val="yellow"/>
              </w:rPr>
            </w:pPr>
          </w:p>
        </w:tc>
        <w:tc>
          <w:tcPr>
            <w:tcW w:w="1466" w:type="pct"/>
          </w:tcPr>
          <w:p w14:paraId="0E249F49" w14:textId="702E038B" w:rsidR="0099265B" w:rsidRPr="00B06260" w:rsidRDefault="0099265B" w:rsidP="0099265B">
            <w:pPr>
              <w:rPr>
                <w:highlight w:val="yellow"/>
              </w:rPr>
            </w:pPr>
          </w:p>
        </w:tc>
      </w:tr>
    </w:tbl>
    <w:p w14:paraId="66B581EE" w14:textId="72078BC4" w:rsidR="004B36F5" w:rsidRDefault="00026A8F" w:rsidP="00A97DAB">
      <w:pPr>
        <w:pStyle w:val="Heading2"/>
      </w:pPr>
      <w:bookmarkStart w:id="47" w:name="_Toc208316420"/>
      <w:r>
        <w:t xml:space="preserve">Testing </w:t>
      </w:r>
      <w:r w:rsidR="004B36F5">
        <w:t>Scope</w:t>
      </w:r>
      <w:bookmarkEnd w:id="47"/>
    </w:p>
    <w:p w14:paraId="14DFEC5B" w14:textId="1E30C90A" w:rsidR="00800D9D" w:rsidRDefault="00800D9D" w:rsidP="00800D9D">
      <w:r>
        <w:t>The objective of the security testing is to verify whether the applications’ security controls in place are adequate and effective against prevailing and potential threats and known vulnerabilities.</w:t>
      </w:r>
    </w:p>
    <w:p w14:paraId="32522DD5" w14:textId="61FAC7C3" w:rsidR="00056040" w:rsidRDefault="001F674B" w:rsidP="00E30030">
      <w:r>
        <w:t xml:space="preserve">The scope of the testing covers </w:t>
      </w:r>
      <w:r w:rsidR="00B97AEF" w:rsidRPr="00B97AEF">
        <w:t xml:space="preserve">Mobile Application Penetration Testing </w:t>
      </w:r>
      <w:r w:rsidR="00600EC9">
        <w:t>(</w:t>
      </w:r>
      <w:r w:rsidR="00A24368" w:rsidRPr="00D9516E">
        <w:t xml:space="preserve">both black-box and </w:t>
      </w:r>
      <w:r w:rsidR="00600EC9" w:rsidRPr="00D9516E">
        <w:t>grey-box approach</w:t>
      </w:r>
      <w:r w:rsidR="00600EC9" w:rsidRPr="00C132B0">
        <w:t xml:space="preserve"> with testing credentials provided</w:t>
      </w:r>
      <w:r w:rsidR="00600EC9">
        <w:t>)</w:t>
      </w:r>
      <w:r w:rsidR="00E30030">
        <w:t>.</w:t>
      </w:r>
      <w:r w:rsidR="00FE5971">
        <w:t xml:space="preserve"> </w:t>
      </w:r>
      <w:r w:rsidR="00FE5971" w:rsidRPr="00EF410B">
        <w:rPr>
          <w:b/>
          <w:bCs/>
        </w:rPr>
        <w:t>Mobile Application Penetration Testing</w:t>
      </w:r>
      <w:r w:rsidR="00FE5971">
        <w:t xml:space="preserve"> is a set of testing conducted to assess </w:t>
      </w:r>
      <w:r w:rsidR="00FE5971" w:rsidRPr="007D0069">
        <w:t>the effectiveness of existing security controls by identifying and exploiting any potential weakness and vulnerabilities residing within the mobile application (both iOS and Android) and the backend server.</w:t>
      </w:r>
      <w:r w:rsidR="00FE5971" w:rsidRPr="007242DB">
        <w:rPr>
          <w:rFonts w:asciiTheme="minorHAnsi" w:eastAsia="SimSun"/>
          <w:color w:val="000000" w:themeColor="text1"/>
          <w:kern w:val="24"/>
          <w:sz w:val="20"/>
          <w:szCs w:val="20"/>
        </w:rPr>
        <w:t xml:space="preserve"> </w:t>
      </w:r>
      <w:r w:rsidR="00FE5971" w:rsidRPr="007242DB">
        <w:t>The assessment will be performed on jail-broken/rooted mobile devices</w:t>
      </w:r>
      <w:r w:rsidR="00FE5971">
        <w:t>.</w:t>
      </w:r>
    </w:p>
    <w:p w14:paraId="3E166091" w14:textId="7CC9413E" w:rsidR="0003404D" w:rsidRDefault="0003404D">
      <w:pPr>
        <w:pStyle w:val="Heading3"/>
      </w:pPr>
      <w:bookmarkStart w:id="48" w:name="_Toc477273436"/>
      <w:bookmarkStart w:id="49" w:name="_Toc477273541"/>
      <w:bookmarkStart w:id="50" w:name="_Toc477273597"/>
      <w:bookmarkStart w:id="51" w:name="_Toc208316421"/>
      <w:bookmarkEnd w:id="48"/>
      <w:bookmarkEnd w:id="49"/>
      <w:bookmarkEnd w:id="50"/>
      <w:r w:rsidRPr="00EF410B">
        <w:t>Mobile Application Penetration Testing</w:t>
      </w:r>
      <w:bookmarkEnd w:id="51"/>
    </w:p>
    <w:p w14:paraId="140539D9" w14:textId="541FCCC5" w:rsidR="000B43B8" w:rsidRPr="000B43B8" w:rsidRDefault="000B43B8" w:rsidP="000B43B8">
      <w:r w:rsidRPr="0042505B">
        <w:t xml:space="preserve">The penetration testing and follow up was conducted on </w:t>
      </w:r>
      <w:r>
        <w:t>UAT</w:t>
      </w:r>
      <w:r w:rsidRPr="0042505B">
        <w:t xml:space="preserve"> environment of </w:t>
      </w:r>
      <w:fldSimple w:instr=" DOCPROPERTY  projectShortName  \* MERGEFORMAT ">
        <w:r w:rsidR="00322A87">
          <w:t>XXX</w:t>
        </w:r>
      </w:fldSimple>
      <w:r w:rsidRPr="0042505B">
        <w:t>.</w:t>
      </w:r>
      <w:r>
        <w:t xml:space="preserve"> Refer to the table below for the reviewed website(s).</w:t>
      </w:r>
    </w:p>
    <w:tbl>
      <w:tblPr>
        <w:tblStyle w:val="VibeDocs-RiskTable"/>
        <w:tblW w:w="4989" w:type="pct"/>
        <w:tblLayout w:type="fixed"/>
        <w:tblLook w:val="04A0" w:firstRow="1" w:lastRow="0" w:firstColumn="1" w:lastColumn="0" w:noHBand="0" w:noVBand="1"/>
      </w:tblPr>
      <w:tblGrid>
        <w:gridCol w:w="2246"/>
        <w:gridCol w:w="2217"/>
        <w:gridCol w:w="1566"/>
        <w:gridCol w:w="4409"/>
      </w:tblGrid>
      <w:tr w:rsidR="00256F7D" w:rsidRPr="003E62E3" w14:paraId="6C595878" w14:textId="77777777" w:rsidTr="00256F7D">
        <w:trPr>
          <w:cnfStyle w:val="100000000000" w:firstRow="1" w:lastRow="0" w:firstColumn="0" w:lastColumn="0" w:oddVBand="0" w:evenVBand="0" w:oddHBand="0" w:evenHBand="0" w:firstRowFirstColumn="0" w:firstRowLastColumn="0" w:lastRowFirstColumn="0" w:lastRowLastColumn="0"/>
          <w:trHeight w:val="345"/>
        </w:trPr>
        <w:tc>
          <w:tcPr>
            <w:tcW w:w="5000" w:type="pct"/>
            <w:gridSpan w:val="4"/>
          </w:tcPr>
          <w:p w14:paraId="3DB53905" w14:textId="40F10D8E" w:rsidR="00256F7D" w:rsidRDefault="00256F7D" w:rsidP="00485E07">
            <w:pPr>
              <w:rPr>
                <w:rFonts w:asciiTheme="minorHAnsi" w:hAnsiTheme="minorHAnsi" w:cstheme="minorHAnsi"/>
                <w:sz w:val="21"/>
                <w:szCs w:val="21"/>
              </w:rPr>
            </w:pPr>
            <w:r>
              <w:t>XXX</w:t>
            </w:r>
            <w:r w:rsidRPr="00112550">
              <w:t xml:space="preserve"> @ UAT Environment</w:t>
            </w:r>
          </w:p>
        </w:tc>
      </w:tr>
      <w:tr w:rsidR="006E47D2" w:rsidRPr="003E62E3" w14:paraId="7096B64C" w14:textId="77777777" w:rsidTr="00256F7D">
        <w:trPr>
          <w:trHeight w:val="345"/>
        </w:trPr>
        <w:tc>
          <w:tcPr>
            <w:tcW w:w="1076" w:type="pct"/>
          </w:tcPr>
          <w:p w14:paraId="360DE7C0" w14:textId="77777777" w:rsidR="006E47D2" w:rsidRPr="00256F7D" w:rsidRDefault="006E47D2" w:rsidP="00485E07">
            <w:pPr>
              <w:rPr>
                <w:rFonts w:asciiTheme="minorHAnsi" w:hAnsiTheme="minorHAnsi" w:cstheme="minorHAnsi"/>
                <w:b/>
                <w:bCs/>
                <w:sz w:val="21"/>
                <w:szCs w:val="21"/>
              </w:rPr>
            </w:pPr>
            <w:r w:rsidRPr="00256F7D">
              <w:rPr>
                <w:rFonts w:asciiTheme="minorHAnsi" w:hAnsiTheme="minorHAnsi" w:cstheme="minorHAnsi"/>
                <w:b/>
                <w:bCs/>
                <w:sz w:val="21"/>
                <w:szCs w:val="21"/>
              </w:rPr>
              <w:t>Binary Name/ Version</w:t>
            </w:r>
          </w:p>
        </w:tc>
        <w:tc>
          <w:tcPr>
            <w:tcW w:w="1062" w:type="pct"/>
          </w:tcPr>
          <w:p w14:paraId="4E8083D8" w14:textId="77777777" w:rsidR="006E47D2" w:rsidRPr="00256F7D" w:rsidRDefault="006E47D2" w:rsidP="00485E07">
            <w:pPr>
              <w:rPr>
                <w:rFonts w:asciiTheme="minorHAnsi" w:hAnsiTheme="minorHAnsi" w:cstheme="minorHAnsi"/>
                <w:b/>
                <w:bCs/>
                <w:sz w:val="21"/>
                <w:szCs w:val="21"/>
              </w:rPr>
            </w:pPr>
            <w:r w:rsidRPr="00256F7D">
              <w:rPr>
                <w:rFonts w:asciiTheme="minorHAnsi" w:hAnsiTheme="minorHAnsi" w:cstheme="minorHAnsi"/>
                <w:b/>
                <w:bCs/>
                <w:sz w:val="21"/>
                <w:szCs w:val="21"/>
              </w:rPr>
              <w:t>Binary MD5 Checksum</w:t>
            </w:r>
          </w:p>
        </w:tc>
        <w:tc>
          <w:tcPr>
            <w:tcW w:w="750" w:type="pct"/>
          </w:tcPr>
          <w:p w14:paraId="334EE02B" w14:textId="77777777" w:rsidR="006E47D2" w:rsidRPr="00256F7D" w:rsidRDefault="006E47D2" w:rsidP="00485E07">
            <w:pPr>
              <w:rPr>
                <w:rFonts w:asciiTheme="minorHAnsi" w:hAnsiTheme="minorHAnsi" w:cstheme="minorHAnsi"/>
                <w:b/>
                <w:bCs/>
                <w:sz w:val="21"/>
                <w:szCs w:val="21"/>
              </w:rPr>
            </w:pPr>
            <w:r w:rsidRPr="00256F7D">
              <w:rPr>
                <w:rFonts w:asciiTheme="minorHAnsi" w:hAnsiTheme="minorHAnsi" w:cstheme="minorHAnsi"/>
                <w:b/>
                <w:bCs/>
                <w:sz w:val="21"/>
                <w:szCs w:val="21"/>
              </w:rPr>
              <w:t>Date Shared</w:t>
            </w:r>
          </w:p>
        </w:tc>
        <w:tc>
          <w:tcPr>
            <w:tcW w:w="2112" w:type="pct"/>
          </w:tcPr>
          <w:p w14:paraId="73FA9E45" w14:textId="77777777" w:rsidR="006E47D2" w:rsidRPr="00256F7D" w:rsidRDefault="006E47D2" w:rsidP="00485E07">
            <w:pPr>
              <w:rPr>
                <w:rFonts w:asciiTheme="minorHAnsi" w:hAnsiTheme="minorHAnsi" w:cstheme="minorHAnsi"/>
                <w:b/>
                <w:bCs/>
                <w:sz w:val="21"/>
                <w:szCs w:val="21"/>
              </w:rPr>
            </w:pPr>
            <w:r w:rsidRPr="00256F7D">
              <w:rPr>
                <w:rFonts w:asciiTheme="minorHAnsi" w:hAnsiTheme="minorHAnsi" w:cstheme="minorHAnsi"/>
                <w:b/>
                <w:bCs/>
                <w:sz w:val="21"/>
                <w:szCs w:val="21"/>
              </w:rPr>
              <w:t>Remarks</w:t>
            </w:r>
          </w:p>
        </w:tc>
      </w:tr>
      <w:tr w:rsidR="006E47D2" w:rsidRPr="003E62E3" w14:paraId="77D630F1" w14:textId="77777777" w:rsidTr="00256F7D">
        <w:trPr>
          <w:trHeight w:val="274"/>
        </w:trPr>
        <w:tc>
          <w:tcPr>
            <w:tcW w:w="1076" w:type="pct"/>
          </w:tcPr>
          <w:p w14:paraId="60DC7DEA" w14:textId="77777777" w:rsidR="006E47D2" w:rsidRPr="003E62E3" w:rsidRDefault="006E47D2" w:rsidP="00485E07">
            <w:pPr>
              <w:ind w:right="68"/>
              <w:rPr>
                <w:rFonts w:asciiTheme="minorHAnsi" w:hAnsiTheme="minorHAnsi" w:cstheme="minorHAnsi"/>
                <w:sz w:val="21"/>
                <w:szCs w:val="21"/>
              </w:rPr>
            </w:pPr>
            <w:r w:rsidRPr="005513A3">
              <w:rPr>
                <w:rFonts w:asciiTheme="minorHAnsi" w:hAnsiTheme="minorHAnsi" w:cstheme="minorHAnsi"/>
                <w:sz w:val="21"/>
                <w:szCs w:val="21"/>
              </w:rPr>
              <w:t>btb_staging_2023-07-17.apk</w:t>
            </w:r>
          </w:p>
        </w:tc>
        <w:tc>
          <w:tcPr>
            <w:tcW w:w="1062" w:type="pct"/>
          </w:tcPr>
          <w:p w14:paraId="05D7610A" w14:textId="77777777" w:rsidR="006E47D2" w:rsidRPr="003E62E3" w:rsidRDefault="006E47D2" w:rsidP="00485E07">
            <w:pPr>
              <w:rPr>
                <w:rFonts w:asciiTheme="minorHAnsi" w:hAnsiTheme="minorHAnsi" w:cstheme="minorHAnsi"/>
                <w:sz w:val="21"/>
                <w:szCs w:val="21"/>
              </w:rPr>
            </w:pPr>
            <w:r w:rsidRPr="005513A3">
              <w:rPr>
                <w:rFonts w:asciiTheme="minorHAnsi" w:hAnsiTheme="minorHAnsi" w:cstheme="minorHAnsi"/>
                <w:sz w:val="21"/>
                <w:szCs w:val="21"/>
              </w:rPr>
              <w:t>51cebc1d499b7fbf4176568dc9dd933c</w:t>
            </w:r>
          </w:p>
        </w:tc>
        <w:tc>
          <w:tcPr>
            <w:tcW w:w="750" w:type="pct"/>
          </w:tcPr>
          <w:p w14:paraId="32B266BE" w14:textId="77777777" w:rsidR="006E47D2" w:rsidRPr="00A63F7D" w:rsidRDefault="006E47D2" w:rsidP="00485E07">
            <w:pPr>
              <w:rPr>
                <w:rFonts w:asciiTheme="minorHAnsi" w:hAnsiTheme="minorHAnsi" w:cstheme="minorHAnsi"/>
                <w:sz w:val="21"/>
                <w:szCs w:val="21"/>
              </w:rPr>
            </w:pPr>
            <w:r>
              <w:rPr>
                <w:rFonts w:asciiTheme="minorHAnsi" w:hAnsiTheme="minorHAnsi" w:cstheme="minorHAnsi"/>
                <w:sz w:val="21"/>
                <w:szCs w:val="21"/>
              </w:rPr>
              <w:t>17 July 2023</w:t>
            </w:r>
          </w:p>
        </w:tc>
        <w:tc>
          <w:tcPr>
            <w:tcW w:w="2112" w:type="pct"/>
          </w:tcPr>
          <w:p w14:paraId="011C6403" w14:textId="77777777" w:rsidR="006E47D2" w:rsidRDefault="006E47D2" w:rsidP="00485E07">
            <w:pPr>
              <w:rPr>
                <w:rFonts w:asciiTheme="minorHAnsi" w:hAnsiTheme="minorHAnsi" w:cstheme="minorHAnsi"/>
                <w:sz w:val="21"/>
                <w:szCs w:val="21"/>
              </w:rPr>
            </w:pPr>
            <w:r>
              <w:rPr>
                <w:rFonts w:asciiTheme="minorHAnsi" w:hAnsiTheme="minorHAnsi" w:cstheme="minorHAnsi"/>
                <w:sz w:val="21"/>
                <w:szCs w:val="21"/>
              </w:rPr>
              <w:t>Not tested. Faced multiple force closed issues when assessing the following functions:</w:t>
            </w:r>
          </w:p>
          <w:p w14:paraId="39358A87" w14:textId="77777777" w:rsidR="006E47D2" w:rsidRDefault="006E47D2" w:rsidP="006E47D2">
            <w:pPr>
              <w:pStyle w:val="ListParagraph"/>
              <w:numPr>
                <w:ilvl w:val="3"/>
                <w:numId w:val="20"/>
              </w:numPr>
              <w:ind w:left="623"/>
              <w:rPr>
                <w:rFonts w:asciiTheme="minorHAnsi" w:hAnsiTheme="minorHAnsi" w:cstheme="minorHAnsi"/>
                <w:sz w:val="21"/>
                <w:szCs w:val="21"/>
              </w:rPr>
            </w:pPr>
            <w:r>
              <w:rPr>
                <w:rFonts w:asciiTheme="minorHAnsi" w:hAnsiTheme="minorHAnsi" w:cstheme="minorHAnsi"/>
                <w:sz w:val="21"/>
                <w:szCs w:val="21"/>
              </w:rPr>
              <w:t xml:space="preserve">All contents under </w:t>
            </w:r>
            <w:proofErr w:type="spellStart"/>
            <w:r>
              <w:rPr>
                <w:rFonts w:asciiTheme="minorHAnsi" w:hAnsiTheme="minorHAnsi" w:cstheme="minorHAnsi"/>
                <w:sz w:val="21"/>
                <w:szCs w:val="21"/>
              </w:rPr>
              <w:t>BayFit</w:t>
            </w:r>
            <w:proofErr w:type="spellEnd"/>
            <w:r>
              <w:rPr>
                <w:rFonts w:asciiTheme="minorHAnsi" w:hAnsiTheme="minorHAnsi" w:cstheme="minorHAnsi"/>
                <w:sz w:val="21"/>
                <w:szCs w:val="21"/>
              </w:rPr>
              <w:t xml:space="preserve"> </w:t>
            </w:r>
          </w:p>
          <w:p w14:paraId="561022CD" w14:textId="77777777" w:rsidR="006E47D2" w:rsidRDefault="006E47D2" w:rsidP="006E47D2">
            <w:pPr>
              <w:pStyle w:val="ListParagraph"/>
              <w:numPr>
                <w:ilvl w:val="3"/>
                <w:numId w:val="20"/>
              </w:numPr>
              <w:ind w:left="623"/>
              <w:rPr>
                <w:rFonts w:asciiTheme="minorHAnsi" w:hAnsiTheme="minorHAnsi" w:cstheme="minorHAnsi"/>
                <w:sz w:val="21"/>
                <w:szCs w:val="21"/>
              </w:rPr>
            </w:pPr>
            <w:r>
              <w:rPr>
                <w:rFonts w:asciiTheme="minorHAnsi" w:hAnsiTheme="minorHAnsi" w:cstheme="minorHAnsi"/>
                <w:sz w:val="21"/>
                <w:szCs w:val="21"/>
              </w:rPr>
              <w:t xml:space="preserve">All contents under </w:t>
            </w:r>
            <w:proofErr w:type="spellStart"/>
            <w:r>
              <w:rPr>
                <w:rFonts w:asciiTheme="minorHAnsi" w:hAnsiTheme="minorHAnsi" w:cstheme="minorHAnsi"/>
                <w:sz w:val="21"/>
                <w:szCs w:val="21"/>
              </w:rPr>
              <w:t>BayDine</w:t>
            </w:r>
            <w:proofErr w:type="spellEnd"/>
          </w:p>
          <w:p w14:paraId="4413FBE6" w14:textId="77777777" w:rsidR="006E47D2" w:rsidRDefault="006E47D2" w:rsidP="006E47D2">
            <w:pPr>
              <w:pStyle w:val="ListParagraph"/>
              <w:numPr>
                <w:ilvl w:val="3"/>
                <w:numId w:val="20"/>
              </w:numPr>
              <w:ind w:left="623"/>
              <w:rPr>
                <w:rFonts w:asciiTheme="minorHAnsi" w:hAnsiTheme="minorHAnsi" w:cstheme="minorHAnsi"/>
                <w:sz w:val="21"/>
                <w:szCs w:val="21"/>
              </w:rPr>
            </w:pPr>
            <w:r>
              <w:rPr>
                <w:rFonts w:asciiTheme="minorHAnsi" w:hAnsiTheme="minorHAnsi" w:cstheme="minorHAnsi"/>
                <w:sz w:val="21"/>
                <w:szCs w:val="21"/>
              </w:rPr>
              <w:t>All contents under BayShop</w:t>
            </w:r>
          </w:p>
          <w:p w14:paraId="4DB36FD6" w14:textId="77777777" w:rsidR="006E47D2" w:rsidRPr="00B7441D" w:rsidRDefault="006E47D2" w:rsidP="006E47D2">
            <w:pPr>
              <w:pStyle w:val="ListParagraph"/>
              <w:numPr>
                <w:ilvl w:val="3"/>
                <w:numId w:val="20"/>
              </w:numPr>
              <w:ind w:left="623"/>
              <w:rPr>
                <w:rFonts w:asciiTheme="minorHAnsi" w:hAnsiTheme="minorHAnsi" w:cstheme="minorHAnsi"/>
                <w:sz w:val="21"/>
                <w:szCs w:val="21"/>
              </w:rPr>
            </w:pPr>
            <w:r>
              <w:rPr>
                <w:rFonts w:asciiTheme="minorHAnsi" w:hAnsiTheme="minorHAnsi" w:cstheme="minorHAnsi"/>
                <w:sz w:val="21"/>
                <w:szCs w:val="21"/>
              </w:rPr>
              <w:t>Coupon Redeem function</w:t>
            </w:r>
          </w:p>
        </w:tc>
      </w:tr>
      <w:tr w:rsidR="006E47D2" w:rsidRPr="003E62E3" w14:paraId="78F0CAC1" w14:textId="77777777" w:rsidTr="00256F7D">
        <w:trPr>
          <w:trHeight w:val="382"/>
        </w:trPr>
        <w:tc>
          <w:tcPr>
            <w:tcW w:w="1076" w:type="pct"/>
          </w:tcPr>
          <w:p w14:paraId="6F208356" w14:textId="65AD41AE" w:rsidR="006E47D2" w:rsidRPr="003E62E3" w:rsidRDefault="006E47D2" w:rsidP="00485E07">
            <w:pPr>
              <w:ind w:right="68"/>
              <w:rPr>
                <w:rFonts w:asciiTheme="minorHAnsi" w:hAnsiTheme="minorHAnsi" w:cstheme="minorHAnsi"/>
                <w:bCs/>
                <w:sz w:val="21"/>
                <w:szCs w:val="21"/>
              </w:rPr>
            </w:pPr>
          </w:p>
        </w:tc>
        <w:tc>
          <w:tcPr>
            <w:tcW w:w="1062" w:type="pct"/>
          </w:tcPr>
          <w:p w14:paraId="4D5B68C3" w14:textId="10494373" w:rsidR="006E47D2" w:rsidRPr="003E62E3" w:rsidRDefault="006E47D2" w:rsidP="00485E07">
            <w:pPr>
              <w:rPr>
                <w:rFonts w:asciiTheme="minorHAnsi" w:hAnsiTheme="minorHAnsi" w:cstheme="minorHAnsi"/>
                <w:sz w:val="21"/>
                <w:szCs w:val="21"/>
              </w:rPr>
            </w:pPr>
          </w:p>
        </w:tc>
        <w:tc>
          <w:tcPr>
            <w:tcW w:w="750" w:type="pct"/>
          </w:tcPr>
          <w:p w14:paraId="46CED7AF" w14:textId="04140D27" w:rsidR="006E47D2" w:rsidRPr="00A63F7D" w:rsidRDefault="006E47D2" w:rsidP="00485E07">
            <w:pPr>
              <w:rPr>
                <w:rFonts w:asciiTheme="minorHAnsi" w:hAnsiTheme="minorHAnsi" w:cstheme="minorHAnsi"/>
                <w:sz w:val="21"/>
                <w:szCs w:val="21"/>
              </w:rPr>
            </w:pPr>
          </w:p>
        </w:tc>
        <w:tc>
          <w:tcPr>
            <w:tcW w:w="2112" w:type="pct"/>
          </w:tcPr>
          <w:p w14:paraId="30DBBD10" w14:textId="36DAD46C" w:rsidR="006E47D2" w:rsidRPr="006E47D2" w:rsidRDefault="006E47D2" w:rsidP="006E47D2">
            <w:pPr>
              <w:ind w:left="263"/>
              <w:jc w:val="left"/>
              <w:rPr>
                <w:rFonts w:asciiTheme="minorHAnsi" w:hAnsiTheme="minorHAnsi" w:cstheme="minorHAnsi"/>
                <w:sz w:val="21"/>
                <w:szCs w:val="21"/>
              </w:rPr>
            </w:pPr>
          </w:p>
        </w:tc>
      </w:tr>
    </w:tbl>
    <w:p w14:paraId="0A27826E" w14:textId="77777777" w:rsidR="00256F7D" w:rsidRDefault="00256F7D" w:rsidP="00256F7D">
      <w:pPr>
        <w:pStyle w:val="Heading3"/>
        <w:numPr>
          <w:ilvl w:val="0"/>
          <w:numId w:val="0"/>
        </w:numPr>
      </w:pPr>
      <w:bookmarkStart w:id="52" w:name="_Toc161683503"/>
    </w:p>
    <w:p w14:paraId="6CFE305B" w14:textId="77777777" w:rsidR="00256F7D" w:rsidRDefault="00256F7D">
      <w:pPr>
        <w:spacing w:before="0" w:after="200" w:line="276" w:lineRule="auto"/>
        <w:jc w:val="left"/>
        <w:rPr>
          <w:rFonts w:eastAsia="Times New Roman" w:cs="Arial"/>
          <w:b/>
          <w:bCs/>
          <w:color w:val="000000" w:themeColor="text1"/>
          <w:kern w:val="36"/>
          <w:sz w:val="20"/>
          <w:szCs w:val="22"/>
        </w:rPr>
      </w:pPr>
      <w:r>
        <w:br w:type="page"/>
      </w:r>
    </w:p>
    <w:p w14:paraId="189E5DF1" w14:textId="28C37221" w:rsidR="00256F7D" w:rsidRDefault="00256F7D" w:rsidP="00256F7D">
      <w:pPr>
        <w:pStyle w:val="Heading3"/>
      </w:pPr>
      <w:bookmarkStart w:id="53" w:name="_Toc208316422"/>
      <w:r>
        <w:lastRenderedPageBreak/>
        <w:t>Test User Accounts</w:t>
      </w:r>
      <w:bookmarkEnd w:id="52"/>
      <w:bookmarkEnd w:id="53"/>
    </w:p>
    <w:p w14:paraId="0E869B3B" w14:textId="77777777" w:rsidR="00256F7D" w:rsidRPr="001C6DAD" w:rsidRDefault="00256F7D" w:rsidP="00256F7D">
      <w:pPr>
        <w:spacing w:after="200"/>
        <w:rPr>
          <w:rFonts w:asciiTheme="minorHAnsi" w:hAnsiTheme="minorHAnsi" w:cstheme="minorHAnsi"/>
          <w:sz w:val="21"/>
          <w:szCs w:val="21"/>
        </w:rPr>
      </w:pPr>
      <w:r w:rsidRPr="003E62E3">
        <w:rPr>
          <w:rFonts w:asciiTheme="minorHAnsi" w:hAnsiTheme="minorHAnsi" w:cstheme="minorHAnsi"/>
          <w:sz w:val="21"/>
          <w:szCs w:val="21"/>
        </w:rPr>
        <w:t xml:space="preserve">The following </w:t>
      </w:r>
      <w:r>
        <w:rPr>
          <w:rFonts w:asciiTheme="minorHAnsi" w:hAnsiTheme="minorHAnsi" w:cstheme="minorHAnsi"/>
          <w:sz w:val="21"/>
          <w:szCs w:val="21"/>
        </w:rPr>
        <w:t xml:space="preserve">are the test accounts that were used during the time of the assessment. </w:t>
      </w:r>
    </w:p>
    <w:tbl>
      <w:tblPr>
        <w:tblStyle w:val="VibeDocs-RiskTable"/>
        <w:tblW w:w="4923" w:type="pct"/>
        <w:jc w:val="center"/>
        <w:tblLayout w:type="fixed"/>
        <w:tblLook w:val="04A0" w:firstRow="1" w:lastRow="0" w:firstColumn="1" w:lastColumn="0" w:noHBand="0" w:noVBand="1"/>
      </w:tblPr>
      <w:tblGrid>
        <w:gridCol w:w="3434"/>
        <w:gridCol w:w="3434"/>
        <w:gridCol w:w="3432"/>
      </w:tblGrid>
      <w:tr w:rsidR="00256F7D" w:rsidRPr="003E62E3" w14:paraId="7A9E5550" w14:textId="77777777" w:rsidTr="00485E07">
        <w:trPr>
          <w:cnfStyle w:val="100000000000" w:firstRow="1" w:lastRow="0" w:firstColumn="0" w:lastColumn="0" w:oddVBand="0" w:evenVBand="0" w:oddHBand="0" w:evenHBand="0" w:firstRowFirstColumn="0" w:firstRowLastColumn="0" w:lastRowFirstColumn="0" w:lastRowLastColumn="0"/>
          <w:jc w:val="center"/>
        </w:trPr>
        <w:tc>
          <w:tcPr>
            <w:tcW w:w="1667" w:type="pct"/>
            <w:tcBorders>
              <w:right w:val="single" w:sz="2" w:space="0" w:color="FFFFFF" w:themeColor="background1"/>
            </w:tcBorders>
          </w:tcPr>
          <w:p w14:paraId="5CFDCE25" w14:textId="77777777" w:rsidR="00256F7D" w:rsidRPr="003E62E3" w:rsidRDefault="00256F7D" w:rsidP="00485E07">
            <w:pPr>
              <w:rPr>
                <w:rFonts w:asciiTheme="minorHAnsi" w:hAnsiTheme="minorHAnsi" w:cstheme="minorHAnsi"/>
                <w:sz w:val="21"/>
                <w:szCs w:val="21"/>
              </w:rPr>
            </w:pPr>
            <w:r w:rsidRPr="003E62E3">
              <w:rPr>
                <w:rFonts w:asciiTheme="minorHAnsi" w:hAnsiTheme="minorHAnsi" w:cstheme="minorHAnsi"/>
                <w:sz w:val="21"/>
                <w:szCs w:val="21"/>
              </w:rPr>
              <w:t>ID</w:t>
            </w:r>
          </w:p>
        </w:tc>
        <w:tc>
          <w:tcPr>
            <w:tcW w:w="1667" w:type="pct"/>
          </w:tcPr>
          <w:p w14:paraId="0FDA45A0" w14:textId="77777777" w:rsidR="00256F7D" w:rsidRDefault="00256F7D" w:rsidP="00485E07">
            <w:pPr>
              <w:jc w:val="left"/>
              <w:rPr>
                <w:rFonts w:asciiTheme="minorHAnsi" w:hAnsiTheme="minorHAnsi" w:cstheme="minorHAnsi"/>
                <w:sz w:val="21"/>
                <w:szCs w:val="21"/>
              </w:rPr>
            </w:pPr>
            <w:r>
              <w:rPr>
                <w:rFonts w:asciiTheme="minorHAnsi" w:hAnsiTheme="minorHAnsi" w:cstheme="minorHAnsi"/>
                <w:sz w:val="21"/>
                <w:szCs w:val="21"/>
              </w:rPr>
              <w:t>User Type</w:t>
            </w:r>
          </w:p>
        </w:tc>
        <w:tc>
          <w:tcPr>
            <w:tcW w:w="1667" w:type="pct"/>
          </w:tcPr>
          <w:p w14:paraId="43ADB8FB" w14:textId="77777777" w:rsidR="00256F7D" w:rsidRPr="003E62E3" w:rsidRDefault="00256F7D" w:rsidP="00485E07">
            <w:pPr>
              <w:jc w:val="left"/>
              <w:rPr>
                <w:rFonts w:asciiTheme="minorHAnsi" w:hAnsiTheme="minorHAnsi" w:cstheme="minorHAnsi"/>
                <w:sz w:val="21"/>
                <w:szCs w:val="21"/>
              </w:rPr>
            </w:pPr>
            <w:r>
              <w:rPr>
                <w:rFonts w:asciiTheme="minorHAnsi" w:hAnsiTheme="minorHAnsi" w:cstheme="minorHAnsi"/>
                <w:sz w:val="21"/>
                <w:szCs w:val="21"/>
              </w:rPr>
              <w:t>Roles</w:t>
            </w:r>
          </w:p>
        </w:tc>
      </w:tr>
      <w:tr w:rsidR="00256F7D" w:rsidRPr="003E62E3" w14:paraId="282E1A1C" w14:textId="77777777" w:rsidTr="00485E07">
        <w:trPr>
          <w:jc w:val="center"/>
        </w:trPr>
        <w:tc>
          <w:tcPr>
            <w:tcW w:w="1667" w:type="pct"/>
            <w:tcBorders>
              <w:right w:val="single" w:sz="2" w:space="0" w:color="FFFFFF" w:themeColor="background1"/>
            </w:tcBorders>
          </w:tcPr>
          <w:p w14:paraId="273BDFFD" w14:textId="7FB73E51" w:rsidR="00256F7D" w:rsidRPr="003E62E3" w:rsidRDefault="00256F7D" w:rsidP="00485E07">
            <w:pPr>
              <w:ind w:right="-196"/>
              <w:jc w:val="left"/>
              <w:rPr>
                <w:rFonts w:asciiTheme="minorHAnsi" w:hAnsiTheme="minorHAnsi" w:cstheme="minorHAnsi"/>
                <w:color w:val="000000"/>
                <w:sz w:val="21"/>
                <w:szCs w:val="21"/>
              </w:rPr>
            </w:pPr>
            <w:proofErr w:type="spellStart"/>
            <w:r>
              <w:rPr>
                <w:rFonts w:asciiTheme="minorHAnsi" w:hAnsiTheme="minorHAnsi" w:cstheme="minorHAnsi"/>
                <w:color w:val="000000"/>
                <w:sz w:val="21"/>
                <w:szCs w:val="21"/>
              </w:rPr>
              <w:t>xxxx</w:t>
            </w:r>
            <w:proofErr w:type="spellEnd"/>
          </w:p>
        </w:tc>
        <w:tc>
          <w:tcPr>
            <w:tcW w:w="1667" w:type="pct"/>
          </w:tcPr>
          <w:p w14:paraId="3F0CC58D" w14:textId="77777777" w:rsidR="00256F7D" w:rsidRPr="001876CE" w:rsidRDefault="00256F7D" w:rsidP="00485E07">
            <w:pPr>
              <w:rPr>
                <w:rFonts w:asciiTheme="minorHAnsi" w:hAnsiTheme="minorHAnsi" w:cstheme="minorHAnsi"/>
                <w:sz w:val="21"/>
                <w:szCs w:val="21"/>
              </w:rPr>
            </w:pPr>
            <w:r>
              <w:rPr>
                <w:rFonts w:asciiTheme="minorHAnsi" w:hAnsiTheme="minorHAnsi" w:cstheme="minorHAnsi"/>
                <w:sz w:val="21"/>
                <w:szCs w:val="21"/>
              </w:rPr>
              <w:t>Normal Registered User</w:t>
            </w:r>
          </w:p>
        </w:tc>
        <w:tc>
          <w:tcPr>
            <w:tcW w:w="1667" w:type="pct"/>
          </w:tcPr>
          <w:p w14:paraId="6803877D" w14:textId="77777777" w:rsidR="00256F7D" w:rsidRDefault="00256F7D" w:rsidP="00256F7D">
            <w:pPr>
              <w:pStyle w:val="ListParagraph"/>
              <w:numPr>
                <w:ilvl w:val="0"/>
                <w:numId w:val="33"/>
              </w:numPr>
              <w:spacing w:before="0" w:line="240" w:lineRule="auto"/>
            </w:pPr>
            <w:proofErr w:type="spellStart"/>
            <w:r>
              <w:t>Retail_Tenant</w:t>
            </w:r>
            <w:proofErr w:type="spellEnd"/>
          </w:p>
          <w:p w14:paraId="6A71BB5F" w14:textId="77777777" w:rsidR="00256F7D" w:rsidRPr="003E62E3" w:rsidRDefault="00256F7D" w:rsidP="00256F7D">
            <w:pPr>
              <w:pStyle w:val="ListParagraph"/>
              <w:numPr>
                <w:ilvl w:val="0"/>
                <w:numId w:val="33"/>
              </w:numPr>
              <w:spacing w:before="0" w:line="240" w:lineRule="auto"/>
              <w:rPr>
                <w:rFonts w:asciiTheme="minorHAnsi" w:hAnsiTheme="minorHAnsi" w:cstheme="minorHAnsi"/>
                <w:sz w:val="21"/>
                <w:szCs w:val="21"/>
              </w:rPr>
            </w:pPr>
            <w:r>
              <w:t>User</w:t>
            </w:r>
          </w:p>
        </w:tc>
      </w:tr>
      <w:tr w:rsidR="00256F7D" w:rsidRPr="003E62E3" w14:paraId="2CEF8F65" w14:textId="77777777" w:rsidTr="00485E07">
        <w:trPr>
          <w:jc w:val="center"/>
        </w:trPr>
        <w:tc>
          <w:tcPr>
            <w:tcW w:w="1667" w:type="pct"/>
            <w:tcBorders>
              <w:right w:val="single" w:sz="2" w:space="0" w:color="FFFFFF" w:themeColor="background1"/>
            </w:tcBorders>
          </w:tcPr>
          <w:p w14:paraId="0BAC5B8C" w14:textId="3C673EBE" w:rsidR="00256F7D" w:rsidRPr="003E62E3" w:rsidRDefault="00256F7D" w:rsidP="00485E07">
            <w:pPr>
              <w:jc w:val="left"/>
              <w:rPr>
                <w:rFonts w:asciiTheme="minorHAnsi" w:hAnsiTheme="minorHAnsi" w:cstheme="minorHAnsi"/>
                <w:color w:val="000000"/>
                <w:sz w:val="21"/>
                <w:szCs w:val="21"/>
              </w:rPr>
            </w:pPr>
          </w:p>
        </w:tc>
        <w:tc>
          <w:tcPr>
            <w:tcW w:w="1667" w:type="pct"/>
          </w:tcPr>
          <w:p w14:paraId="6E40C640" w14:textId="087645FA" w:rsidR="00256F7D" w:rsidRPr="003E62E3" w:rsidRDefault="00256F7D" w:rsidP="00485E07">
            <w:pPr>
              <w:rPr>
                <w:rFonts w:asciiTheme="minorHAnsi" w:hAnsiTheme="minorHAnsi" w:cstheme="minorHAnsi"/>
                <w:sz w:val="21"/>
                <w:szCs w:val="21"/>
              </w:rPr>
            </w:pPr>
          </w:p>
        </w:tc>
        <w:tc>
          <w:tcPr>
            <w:tcW w:w="1667" w:type="pct"/>
          </w:tcPr>
          <w:p w14:paraId="2B9FCFB1" w14:textId="6F5AC64C" w:rsidR="00256F7D" w:rsidRPr="001876CE" w:rsidRDefault="00256F7D" w:rsidP="00256F7D">
            <w:pPr>
              <w:spacing w:before="0" w:line="240" w:lineRule="auto"/>
              <w:ind w:left="360"/>
            </w:pPr>
          </w:p>
        </w:tc>
      </w:tr>
      <w:tr w:rsidR="00256F7D" w:rsidRPr="003E62E3" w14:paraId="0AB3A986" w14:textId="77777777" w:rsidTr="00485E07">
        <w:trPr>
          <w:jc w:val="center"/>
        </w:trPr>
        <w:tc>
          <w:tcPr>
            <w:tcW w:w="1667" w:type="pct"/>
            <w:tcBorders>
              <w:right w:val="single" w:sz="2" w:space="0" w:color="FFFFFF" w:themeColor="background1"/>
            </w:tcBorders>
          </w:tcPr>
          <w:p w14:paraId="7D5CE436" w14:textId="66D27381" w:rsidR="00256F7D" w:rsidRPr="003E62E3" w:rsidRDefault="00256F7D" w:rsidP="00485E07">
            <w:pPr>
              <w:jc w:val="left"/>
              <w:rPr>
                <w:rFonts w:asciiTheme="minorHAnsi" w:hAnsiTheme="minorHAnsi" w:cstheme="minorHAnsi"/>
                <w:color w:val="000000"/>
                <w:sz w:val="21"/>
                <w:szCs w:val="21"/>
              </w:rPr>
            </w:pPr>
          </w:p>
        </w:tc>
        <w:tc>
          <w:tcPr>
            <w:tcW w:w="1667" w:type="pct"/>
          </w:tcPr>
          <w:p w14:paraId="6FABF99B" w14:textId="1B820A51" w:rsidR="00256F7D" w:rsidRPr="003E62E3" w:rsidRDefault="00256F7D" w:rsidP="00485E07">
            <w:pPr>
              <w:jc w:val="left"/>
              <w:rPr>
                <w:rFonts w:asciiTheme="minorHAnsi" w:hAnsiTheme="minorHAnsi" w:cstheme="minorHAnsi"/>
                <w:sz w:val="21"/>
                <w:szCs w:val="21"/>
              </w:rPr>
            </w:pPr>
          </w:p>
        </w:tc>
        <w:tc>
          <w:tcPr>
            <w:tcW w:w="1667" w:type="pct"/>
          </w:tcPr>
          <w:p w14:paraId="238D9C58" w14:textId="0568AB58" w:rsidR="00256F7D" w:rsidRPr="001876CE" w:rsidRDefault="00256F7D" w:rsidP="00256F7D">
            <w:pPr>
              <w:spacing w:before="0" w:line="240" w:lineRule="auto"/>
              <w:ind w:left="360"/>
            </w:pPr>
          </w:p>
        </w:tc>
      </w:tr>
      <w:tr w:rsidR="00256F7D" w:rsidRPr="003E62E3" w14:paraId="0BF1A38E" w14:textId="77777777" w:rsidTr="00485E07">
        <w:trPr>
          <w:jc w:val="center"/>
        </w:trPr>
        <w:tc>
          <w:tcPr>
            <w:tcW w:w="1667" w:type="pct"/>
            <w:tcBorders>
              <w:right w:val="single" w:sz="2" w:space="0" w:color="FFFFFF" w:themeColor="background1"/>
            </w:tcBorders>
          </w:tcPr>
          <w:p w14:paraId="297B2D15" w14:textId="5660B9E5" w:rsidR="00256F7D" w:rsidRPr="001876CE" w:rsidRDefault="00256F7D" w:rsidP="00485E07">
            <w:pPr>
              <w:jc w:val="left"/>
              <w:rPr>
                <w:rFonts w:asciiTheme="minorHAnsi" w:hAnsiTheme="minorHAnsi" w:cstheme="minorHAnsi"/>
                <w:color w:val="000000"/>
                <w:sz w:val="21"/>
                <w:szCs w:val="21"/>
              </w:rPr>
            </w:pPr>
          </w:p>
        </w:tc>
        <w:tc>
          <w:tcPr>
            <w:tcW w:w="1667" w:type="pct"/>
          </w:tcPr>
          <w:p w14:paraId="757D4954" w14:textId="3134EC79" w:rsidR="00256F7D" w:rsidRDefault="00256F7D" w:rsidP="00485E07">
            <w:pPr>
              <w:jc w:val="left"/>
              <w:rPr>
                <w:rFonts w:asciiTheme="minorHAnsi" w:hAnsiTheme="minorHAnsi" w:cstheme="minorHAnsi"/>
                <w:sz w:val="21"/>
                <w:szCs w:val="21"/>
              </w:rPr>
            </w:pPr>
          </w:p>
        </w:tc>
        <w:tc>
          <w:tcPr>
            <w:tcW w:w="1667" w:type="pct"/>
          </w:tcPr>
          <w:p w14:paraId="6B934602" w14:textId="04439EEF" w:rsidR="00256F7D" w:rsidRDefault="00256F7D" w:rsidP="00256F7D">
            <w:pPr>
              <w:spacing w:before="0" w:line="240" w:lineRule="auto"/>
              <w:ind w:left="360"/>
            </w:pPr>
          </w:p>
        </w:tc>
      </w:tr>
    </w:tbl>
    <w:p w14:paraId="501C368F" w14:textId="77777777" w:rsidR="00256F7D" w:rsidRDefault="00256F7D" w:rsidP="00256F7D">
      <w:r>
        <w:br w:type="page"/>
      </w:r>
    </w:p>
    <w:p w14:paraId="00A80ADB" w14:textId="302719E4" w:rsidR="00D44ED7" w:rsidRPr="00382533" w:rsidRDefault="00013596" w:rsidP="000D04C2">
      <w:pPr>
        <w:pStyle w:val="Heading2"/>
      </w:pPr>
      <w:bookmarkStart w:id="54" w:name="_Toc208316423"/>
      <w:r>
        <w:lastRenderedPageBreak/>
        <w:t>Testing Coverage</w:t>
      </w:r>
      <w:bookmarkEnd w:id="54"/>
    </w:p>
    <w:p w14:paraId="57AEA318" w14:textId="481E724D" w:rsidR="008E7552" w:rsidRDefault="00400B51">
      <w:pPr>
        <w:pStyle w:val="Heading3"/>
      </w:pPr>
      <w:bookmarkStart w:id="55" w:name="_Toc208316424"/>
      <w:r>
        <w:t>Mobile Application Penetration Testing</w:t>
      </w:r>
      <w:bookmarkEnd w:id="55"/>
    </w:p>
    <w:p w14:paraId="06EFAC9E" w14:textId="77777777" w:rsidR="00400B51" w:rsidRDefault="00400B51" w:rsidP="00400B51">
      <w:pPr>
        <w:rPr>
          <w:bCs/>
        </w:rPr>
      </w:pPr>
      <w:r>
        <w:t xml:space="preserve">The </w:t>
      </w:r>
      <w:r>
        <w:rPr>
          <w:b/>
        </w:rPr>
        <w:t xml:space="preserve">Mobile Application Penetration Testing </w:t>
      </w:r>
      <w:r w:rsidRPr="00B3049F">
        <w:rPr>
          <w:rFonts w:cstheme="majorHAnsi"/>
        </w:rPr>
        <w:t>inclu</w:t>
      </w:r>
      <w:r>
        <w:rPr>
          <w:rFonts w:cstheme="majorHAnsi"/>
        </w:rPr>
        <w:t>des</w:t>
      </w:r>
      <w:r w:rsidRPr="00B3049F">
        <w:rPr>
          <w:rFonts w:cstheme="majorHAnsi"/>
        </w:rPr>
        <w:t xml:space="preserve"> </w:t>
      </w:r>
      <w:r>
        <w:rPr>
          <w:rFonts w:cstheme="majorHAnsi"/>
        </w:rPr>
        <w:t xml:space="preserve">a </w:t>
      </w:r>
      <w:r w:rsidRPr="00B3049F">
        <w:rPr>
          <w:rFonts w:cstheme="majorHAnsi"/>
        </w:rPr>
        <w:t>black-box</w:t>
      </w:r>
      <w:r>
        <w:rPr>
          <w:rFonts w:cstheme="majorHAnsi"/>
        </w:rPr>
        <w:t xml:space="preserve"> </w:t>
      </w:r>
      <w:r w:rsidRPr="00B3049F">
        <w:rPr>
          <w:rFonts w:cstheme="majorHAnsi"/>
        </w:rPr>
        <w:t xml:space="preserve">followed by grey-box testing </w:t>
      </w:r>
      <w:r>
        <w:rPr>
          <w:rFonts w:cstheme="majorHAnsi"/>
        </w:rPr>
        <w:t>on</w:t>
      </w:r>
      <w:r w:rsidRPr="00B3049F">
        <w:rPr>
          <w:rFonts w:cstheme="majorHAnsi"/>
        </w:rPr>
        <w:t xml:space="preserve"> the application </w:t>
      </w:r>
      <w:r>
        <w:rPr>
          <w:rFonts w:cstheme="majorHAnsi"/>
        </w:rPr>
        <w:t>and its</w:t>
      </w:r>
      <w:r w:rsidRPr="00B3049F">
        <w:rPr>
          <w:rFonts w:cstheme="majorHAnsi"/>
        </w:rPr>
        <w:t xml:space="preserve"> underlying infrastructure, </w:t>
      </w:r>
      <w:r>
        <w:rPr>
          <w:rFonts w:cstheme="majorHAnsi"/>
        </w:rPr>
        <w:t xml:space="preserve">aimed at identifying </w:t>
      </w:r>
      <w:r w:rsidRPr="00B3049F">
        <w:rPr>
          <w:rFonts w:cstheme="majorHAnsi"/>
        </w:rPr>
        <w:t xml:space="preserve">security vulnerabilities </w:t>
      </w:r>
      <w:r>
        <w:rPr>
          <w:rFonts w:cstheme="majorHAnsi"/>
        </w:rPr>
        <w:t xml:space="preserve">including but not limited to those listed in the </w:t>
      </w:r>
      <w:r w:rsidRPr="00B3049F">
        <w:rPr>
          <w:rFonts w:cstheme="majorHAnsi"/>
        </w:rPr>
        <w:t>OWASP Top 10 Mobile Application Risk 20</w:t>
      </w:r>
      <w:r>
        <w:rPr>
          <w:rFonts w:cstheme="majorHAnsi"/>
        </w:rPr>
        <w:t>24</w:t>
      </w:r>
      <w:r>
        <w:rPr>
          <w:bCs/>
        </w:rPr>
        <w:t>:</w:t>
      </w:r>
    </w:p>
    <w:p w14:paraId="33BDE9C3" w14:textId="77777777" w:rsidR="00400B51" w:rsidRDefault="00400B51" w:rsidP="007D3093">
      <w:pPr>
        <w:numPr>
          <w:ilvl w:val="0"/>
          <w:numId w:val="29"/>
        </w:numPr>
        <w:spacing w:before="0" w:after="0"/>
      </w:pPr>
      <w:r>
        <w:t>Improper Credential Usage;</w:t>
      </w:r>
    </w:p>
    <w:p w14:paraId="17BDB8CE" w14:textId="77777777" w:rsidR="00400B51" w:rsidRDefault="00400B51" w:rsidP="007D3093">
      <w:pPr>
        <w:numPr>
          <w:ilvl w:val="0"/>
          <w:numId w:val="29"/>
        </w:numPr>
        <w:spacing w:before="0" w:after="0"/>
      </w:pPr>
      <w:r>
        <w:t>Inadequate Supply Chain Security;</w:t>
      </w:r>
    </w:p>
    <w:p w14:paraId="64677DF1" w14:textId="77777777" w:rsidR="00400B51" w:rsidRDefault="00400B51" w:rsidP="007D3093">
      <w:pPr>
        <w:numPr>
          <w:ilvl w:val="0"/>
          <w:numId w:val="29"/>
        </w:numPr>
        <w:spacing w:before="0" w:after="0"/>
      </w:pPr>
      <w:r>
        <w:t>Insecure Authentication/Authorization;</w:t>
      </w:r>
    </w:p>
    <w:p w14:paraId="71576ED9" w14:textId="77777777" w:rsidR="00400B51" w:rsidRDefault="00400B51" w:rsidP="007D3093">
      <w:pPr>
        <w:numPr>
          <w:ilvl w:val="0"/>
          <w:numId w:val="29"/>
        </w:numPr>
        <w:spacing w:before="0" w:after="0"/>
      </w:pPr>
      <w:r>
        <w:t>Insufficient Input/Output Validation;</w:t>
      </w:r>
    </w:p>
    <w:p w14:paraId="4244750A" w14:textId="77777777" w:rsidR="00400B51" w:rsidRDefault="00400B51" w:rsidP="007D3093">
      <w:pPr>
        <w:numPr>
          <w:ilvl w:val="0"/>
          <w:numId w:val="29"/>
        </w:numPr>
        <w:spacing w:before="0" w:after="0"/>
      </w:pPr>
      <w:r>
        <w:t>Insecure Communication;</w:t>
      </w:r>
    </w:p>
    <w:p w14:paraId="574AE45C" w14:textId="77777777" w:rsidR="00400B51" w:rsidRDefault="00400B51" w:rsidP="007D3093">
      <w:pPr>
        <w:numPr>
          <w:ilvl w:val="0"/>
          <w:numId w:val="29"/>
        </w:numPr>
        <w:spacing w:before="0" w:after="0"/>
      </w:pPr>
      <w:r>
        <w:t>Inadequate Privacy Controls;</w:t>
      </w:r>
    </w:p>
    <w:p w14:paraId="6F27948E" w14:textId="77777777" w:rsidR="00400B51" w:rsidRDefault="00400B51" w:rsidP="007D3093">
      <w:pPr>
        <w:numPr>
          <w:ilvl w:val="0"/>
          <w:numId w:val="29"/>
        </w:numPr>
        <w:spacing w:before="0" w:after="0"/>
      </w:pPr>
      <w:r>
        <w:t>Insufficient Binary Protections;</w:t>
      </w:r>
    </w:p>
    <w:p w14:paraId="5C7B0472" w14:textId="77777777" w:rsidR="00400B51" w:rsidRDefault="00400B51" w:rsidP="007D3093">
      <w:pPr>
        <w:numPr>
          <w:ilvl w:val="0"/>
          <w:numId w:val="29"/>
        </w:numPr>
        <w:spacing w:before="0" w:after="0"/>
      </w:pPr>
      <w:r>
        <w:t>Security Misconfiguration;</w:t>
      </w:r>
    </w:p>
    <w:p w14:paraId="766662CD" w14:textId="77777777" w:rsidR="00400B51" w:rsidRDefault="00400B51" w:rsidP="007D3093">
      <w:pPr>
        <w:numPr>
          <w:ilvl w:val="0"/>
          <w:numId w:val="29"/>
        </w:numPr>
        <w:spacing w:before="0" w:after="0"/>
      </w:pPr>
      <w:r>
        <w:t>Insecure Data Storage; and</w:t>
      </w:r>
    </w:p>
    <w:p w14:paraId="50E9470F" w14:textId="77777777" w:rsidR="00400B51" w:rsidRPr="00C12EE2" w:rsidRDefault="00400B51" w:rsidP="007D3093">
      <w:pPr>
        <w:numPr>
          <w:ilvl w:val="0"/>
          <w:numId w:val="29"/>
        </w:numPr>
        <w:spacing w:before="0" w:after="0"/>
      </w:pPr>
      <w:r>
        <w:t>Insufficient Cryptograph.</w:t>
      </w:r>
    </w:p>
    <w:p w14:paraId="2057FC91" w14:textId="77777777" w:rsidR="00400B51" w:rsidRPr="00D73B6D" w:rsidRDefault="00400B51" w:rsidP="00400B51">
      <w:r w:rsidRPr="00D73B6D">
        <w:t xml:space="preserve">Our </w:t>
      </w:r>
      <w:r>
        <w:t xml:space="preserve">mobile application </w:t>
      </w:r>
      <w:r w:rsidRPr="00D73B6D">
        <w:t>penetration testing approach consists of two methods of testing:</w:t>
      </w:r>
    </w:p>
    <w:p w14:paraId="6A8112A7" w14:textId="77777777" w:rsidR="00400B51" w:rsidRPr="00D73B6D" w:rsidRDefault="00400B51" w:rsidP="007411DA">
      <w:pPr>
        <w:numPr>
          <w:ilvl w:val="0"/>
          <w:numId w:val="31"/>
        </w:numPr>
        <w:ind w:hanging="720"/>
      </w:pPr>
      <w:r w:rsidRPr="00D73B6D">
        <w:rPr>
          <w:b/>
          <w:bCs/>
        </w:rPr>
        <w:t xml:space="preserve">“Black-Box” or “Anonymous” testing – </w:t>
      </w:r>
      <w:r w:rsidRPr="00D73B6D">
        <w:t>measures the security of an application from the perspective of an agent without any privileged knowledge of the application; and</w:t>
      </w:r>
    </w:p>
    <w:p w14:paraId="74B5718C" w14:textId="77777777" w:rsidR="00400B51" w:rsidRPr="00D73B6D" w:rsidRDefault="00400B51" w:rsidP="007411DA">
      <w:pPr>
        <w:numPr>
          <w:ilvl w:val="0"/>
          <w:numId w:val="31"/>
        </w:numPr>
        <w:ind w:hanging="720"/>
      </w:pPr>
      <w:r w:rsidRPr="00D73B6D">
        <w:rPr>
          <w:b/>
          <w:bCs/>
        </w:rPr>
        <w:t xml:space="preserve">“Grey-Box” or “User-Level” testing – </w:t>
      </w:r>
      <w:r w:rsidRPr="00D73B6D">
        <w:t>measures the security of an application from the perspective of an agent with some knowledge and authorization to the application; This testing assumes granting test accounts, tokens, or smart cards to applications under review.</w:t>
      </w:r>
    </w:p>
    <w:p w14:paraId="6FD202BD" w14:textId="77777777" w:rsidR="00400B51" w:rsidRDefault="00400B51" w:rsidP="00400B51">
      <w:pPr>
        <w:spacing w:before="0" w:after="0"/>
      </w:pPr>
    </w:p>
    <w:p w14:paraId="48A714A4" w14:textId="7CBB4722" w:rsidR="00400B51" w:rsidRDefault="00400B51" w:rsidP="00400B51">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p>
    <w:p w14:paraId="3BF63D46" w14:textId="45F66942" w:rsidR="008E7552" w:rsidRPr="008E7552" w:rsidRDefault="00400B51" w:rsidP="00400B51">
      <w:pPr>
        <w:spacing w:before="0" w:after="200" w:line="276" w:lineRule="auto"/>
        <w:jc w:val="left"/>
      </w:pPr>
      <w:r>
        <w:br w:type="page"/>
      </w:r>
    </w:p>
    <w:p w14:paraId="49B51700" w14:textId="6F5404D7" w:rsidR="00846162" w:rsidRDefault="00D73B6D" w:rsidP="00A97DAB">
      <w:pPr>
        <w:pStyle w:val="Heading2"/>
      </w:pPr>
      <w:bookmarkStart w:id="56" w:name="_Toc208316425"/>
      <w:r>
        <w:lastRenderedPageBreak/>
        <w:t>Methodology</w:t>
      </w:r>
      <w:r w:rsidR="00C61FB5">
        <w:t xml:space="preserve"> &amp; Approach</w:t>
      </w:r>
      <w:bookmarkEnd w:id="56"/>
    </w:p>
    <w:p w14:paraId="4340319E" w14:textId="77777777" w:rsidR="00F72F63" w:rsidRDefault="00F72F63" w:rsidP="00846162">
      <w:r>
        <w:t>Below diagram depicted our security testing methodology</w:t>
      </w:r>
    </w:p>
    <w:p w14:paraId="10BC5ECE" w14:textId="6D733382" w:rsidR="00F72F63" w:rsidRDefault="00590921" w:rsidP="00590921">
      <w:pPr>
        <w:jc w:val="center"/>
      </w:pPr>
      <w:r w:rsidRPr="00F72F63">
        <w:rPr>
          <w:noProof/>
        </w:rPr>
        <w:drawing>
          <wp:inline distT="0" distB="0" distL="0" distR="0" wp14:anchorId="778BEDE5" wp14:editId="4E326B24">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46ECE192" w14:textId="77777777" w:rsidR="005E30F4" w:rsidRDefault="005E30F4" w:rsidP="00E628B9"/>
    <w:p w14:paraId="5885EB6E" w14:textId="6FD7DAAC" w:rsidR="00E628B9" w:rsidRDefault="00E628B9" w:rsidP="00E628B9">
      <w:r>
        <w:t xml:space="preserve">The approach for </w:t>
      </w:r>
      <w:r>
        <w:rPr>
          <w:b/>
        </w:rPr>
        <w:t>Mobile Application Penetration Testing</w:t>
      </w:r>
      <w:r>
        <w:t xml:space="preserve"> is described in the steps below:</w:t>
      </w:r>
    </w:p>
    <w:p w14:paraId="24A5CA3B" w14:textId="77777777" w:rsidR="00E628B9" w:rsidRPr="00975117" w:rsidRDefault="00E628B9" w:rsidP="007411DA">
      <w:pPr>
        <w:numPr>
          <w:ilvl w:val="0"/>
          <w:numId w:val="32"/>
        </w:numPr>
        <w:ind w:left="720" w:hanging="720"/>
      </w:pPr>
      <w:r w:rsidRPr="00975117">
        <w:t>Step 1 – Application Walkthrough.</w:t>
      </w:r>
    </w:p>
    <w:p w14:paraId="074C0929" w14:textId="77777777" w:rsidR="00E628B9" w:rsidRPr="00975117" w:rsidRDefault="00E628B9" w:rsidP="007D3093">
      <w:pPr>
        <w:numPr>
          <w:ilvl w:val="1"/>
          <w:numId w:val="20"/>
        </w:numPr>
      </w:pPr>
      <w:r w:rsidRPr="00975117">
        <w:t>Understanding the business or operational objectives of the application including transactions, workflow, and processes.</w:t>
      </w:r>
    </w:p>
    <w:p w14:paraId="0B082790" w14:textId="77777777" w:rsidR="00E628B9" w:rsidRPr="00975117" w:rsidRDefault="00E628B9" w:rsidP="007D3093">
      <w:pPr>
        <w:numPr>
          <w:ilvl w:val="1"/>
          <w:numId w:val="20"/>
        </w:numPr>
      </w:pPr>
      <w:r w:rsidRPr="00975117">
        <w:t>Reviewing the type of application, the design of the application pages and the input and output components.</w:t>
      </w:r>
    </w:p>
    <w:p w14:paraId="52E28598" w14:textId="77777777" w:rsidR="00E628B9" w:rsidRPr="00975117" w:rsidRDefault="00E628B9" w:rsidP="007D3093">
      <w:pPr>
        <w:numPr>
          <w:ilvl w:val="1"/>
          <w:numId w:val="20"/>
        </w:numPr>
      </w:pPr>
      <w:r w:rsidRPr="00975117">
        <w:t>Identifying the critical data, private personal/consumer data, or sensitive technical information</w:t>
      </w:r>
      <w:r>
        <w:t>.</w:t>
      </w:r>
    </w:p>
    <w:p w14:paraId="572C0098" w14:textId="77777777" w:rsidR="00E628B9" w:rsidRPr="00975117" w:rsidRDefault="00E628B9" w:rsidP="007411DA">
      <w:pPr>
        <w:numPr>
          <w:ilvl w:val="0"/>
          <w:numId w:val="32"/>
        </w:numPr>
        <w:ind w:left="720" w:hanging="720"/>
      </w:pPr>
      <w:r w:rsidRPr="00975117">
        <w:t>Step 2 – Vulnerability Identification</w:t>
      </w:r>
      <w:r>
        <w:t xml:space="preserve"> and Exploitation</w:t>
      </w:r>
    </w:p>
    <w:p w14:paraId="4E1FA208" w14:textId="77777777" w:rsidR="00E628B9" w:rsidRDefault="00E628B9" w:rsidP="007D3093">
      <w:pPr>
        <w:numPr>
          <w:ilvl w:val="1"/>
          <w:numId w:val="26"/>
        </w:numPr>
      </w:pPr>
      <w:r>
        <w:t xml:space="preserve">Performing binary analysis in a non-runtime environment to identify potential vulnerabilities within the application. </w:t>
      </w:r>
    </w:p>
    <w:p w14:paraId="2E97EC71" w14:textId="77777777" w:rsidR="00E628B9" w:rsidRDefault="00E628B9" w:rsidP="007D3093">
      <w:pPr>
        <w:numPr>
          <w:ilvl w:val="1"/>
          <w:numId w:val="26"/>
        </w:numPr>
      </w:pPr>
      <w:r>
        <w:t>Conducting passive network traffic analysis and subsequently active manipulation of the traffic between the mobile application and server to identify any potential vulnerabilities or weaknesses in security controls. Runtime manipulation of functions is also performed to bypass security controls or business workflow.</w:t>
      </w:r>
    </w:p>
    <w:p w14:paraId="1556753C" w14:textId="4AC379C4" w:rsidR="00E628B9" w:rsidRDefault="00E628B9" w:rsidP="007D3093">
      <w:pPr>
        <w:numPr>
          <w:ilvl w:val="1"/>
          <w:numId w:val="26"/>
        </w:numPr>
      </w:pPr>
      <w:r>
        <w:t>Analyzing the application’s storage container to identify sensitive contents for e.g. configuration files, caches, log files, etc.</w:t>
      </w:r>
    </w:p>
    <w:p w14:paraId="715CE7B8" w14:textId="77777777" w:rsidR="00AF76E6" w:rsidRDefault="00AF76E6" w:rsidP="00F82BC4"/>
    <w:p w14:paraId="28776027" w14:textId="43C23C29" w:rsidR="00F82BC4" w:rsidRPr="00A52E97" w:rsidRDefault="00F82BC4" w:rsidP="00A52E97">
      <w:pPr>
        <w:numPr>
          <w:ilvl w:val="1"/>
          <w:numId w:val="3"/>
        </w:numPr>
        <w:tabs>
          <w:tab w:val="num" w:pos="1440"/>
        </w:tabs>
      </w:pPr>
      <w:r>
        <w:br w:type="page"/>
      </w:r>
    </w:p>
    <w:p w14:paraId="0504940C" w14:textId="0FA0D77C" w:rsidR="00846162" w:rsidRDefault="00C61FB5" w:rsidP="00A97DAB">
      <w:pPr>
        <w:pStyle w:val="Heading2"/>
      </w:pPr>
      <w:bookmarkStart w:id="57" w:name="_Toc208316426"/>
      <w:r>
        <w:lastRenderedPageBreak/>
        <w:t>Timeline</w:t>
      </w:r>
      <w:bookmarkEnd w:id="57"/>
    </w:p>
    <w:p w14:paraId="166D97DB" w14:textId="35B16B75" w:rsidR="00800D9D" w:rsidRDefault="00800D9D" w:rsidP="00800D9D">
      <w:r>
        <w:t xml:space="preserve">The security </w:t>
      </w:r>
      <w:r w:rsidRPr="00BC4822">
        <w:t xml:space="preserve">testing was conducted between the period of </w:t>
      </w:r>
      <w:r w:rsidR="00256F7D">
        <w:rPr>
          <w:b/>
        </w:rPr>
        <w:t>xxx</w:t>
      </w:r>
      <w:r w:rsidR="00907067" w:rsidRPr="00394166">
        <w:rPr>
          <w:b/>
        </w:rPr>
        <w:t xml:space="preserve"> – </w:t>
      </w:r>
      <w:r w:rsidR="00256F7D">
        <w:rPr>
          <w:b/>
        </w:rPr>
        <w:t>xxx</w:t>
      </w:r>
      <w:r w:rsidR="00907067" w:rsidRPr="00394166">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VibeDocs-RiskTable"/>
        <w:tblW w:w="5001" w:type="pct"/>
        <w:tblInd w:w="-1" w:type="dxa"/>
        <w:tblLook w:val="04A0" w:firstRow="1" w:lastRow="0" w:firstColumn="1" w:lastColumn="0" w:noHBand="0" w:noVBand="1"/>
      </w:tblPr>
      <w:tblGrid>
        <w:gridCol w:w="5309"/>
        <w:gridCol w:w="5154"/>
      </w:tblGrid>
      <w:tr w:rsidR="00E34001" w14:paraId="710F48A9" w14:textId="77777777" w:rsidTr="006674AF">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vAlign w:val="center"/>
          </w:tcPr>
          <w:p w14:paraId="07A571E6" w14:textId="7D5E9788" w:rsidR="00E34001" w:rsidRPr="006674AF" w:rsidRDefault="006674AF" w:rsidP="000A4799">
            <w:pPr>
              <w:spacing w:before="60" w:after="60"/>
              <w:jc w:val="left"/>
              <w:rPr>
                <w:b w:val="0"/>
                <w:bCs/>
              </w:rPr>
            </w:pPr>
            <w:r w:rsidRPr="006674AF">
              <w:rPr>
                <w:bCs/>
              </w:rPr>
              <w:t>Mobile Application Penetration Testing</w:t>
            </w:r>
          </w:p>
        </w:tc>
      </w:tr>
      <w:tr w:rsidR="0007616B" w14:paraId="7DA0437A" w14:textId="77777777" w:rsidTr="00D230F2">
        <w:tc>
          <w:tcPr>
            <w:tcW w:w="2537" w:type="pct"/>
            <w:vAlign w:val="center"/>
          </w:tcPr>
          <w:p w14:paraId="25DDA38E" w14:textId="15F9155B" w:rsidR="0007616B" w:rsidRPr="00A24368" w:rsidRDefault="005E30F4" w:rsidP="0007616B">
            <w:pPr>
              <w:spacing w:before="60" w:after="60"/>
              <w:ind w:left="720"/>
              <w:jc w:val="left"/>
              <w:rPr>
                <w:bCs/>
              </w:rPr>
            </w:pPr>
            <w:r>
              <w:rPr>
                <w:bCs/>
              </w:rPr>
              <w:t>XXX</w:t>
            </w:r>
            <w:r w:rsidR="0007616B">
              <w:rPr>
                <w:bCs/>
              </w:rPr>
              <w:t xml:space="preserve"> </w:t>
            </w:r>
            <w:r w:rsidR="0007616B" w:rsidRPr="00A24368">
              <w:rPr>
                <w:bCs/>
              </w:rPr>
              <w:t>Fieldwork</w:t>
            </w:r>
          </w:p>
        </w:tc>
        <w:tc>
          <w:tcPr>
            <w:tcW w:w="2463" w:type="pct"/>
            <w:vAlign w:val="center"/>
          </w:tcPr>
          <w:p w14:paraId="42D84372" w14:textId="0FB5125D" w:rsidR="0007616B" w:rsidRPr="00A24368" w:rsidRDefault="0007616B" w:rsidP="0007616B">
            <w:pPr>
              <w:spacing w:before="60" w:after="60"/>
              <w:jc w:val="left"/>
              <w:rPr>
                <w:bCs/>
              </w:rPr>
            </w:pPr>
          </w:p>
        </w:tc>
      </w:tr>
      <w:tr w:rsidR="005E30F4" w14:paraId="675836D1" w14:textId="77777777" w:rsidTr="00D230F2">
        <w:tc>
          <w:tcPr>
            <w:tcW w:w="2537" w:type="pct"/>
            <w:vAlign w:val="center"/>
          </w:tcPr>
          <w:p w14:paraId="2DFA126C" w14:textId="099C5547" w:rsidR="005E30F4" w:rsidRDefault="005E30F4" w:rsidP="0007616B">
            <w:pPr>
              <w:spacing w:before="60" w:after="60"/>
              <w:ind w:left="720"/>
              <w:jc w:val="left"/>
              <w:rPr>
                <w:bCs/>
              </w:rPr>
            </w:pPr>
            <w:r>
              <w:rPr>
                <w:bCs/>
              </w:rPr>
              <w:t>XXX Follow Up</w:t>
            </w:r>
          </w:p>
        </w:tc>
        <w:tc>
          <w:tcPr>
            <w:tcW w:w="2463" w:type="pct"/>
            <w:vAlign w:val="center"/>
          </w:tcPr>
          <w:p w14:paraId="6DA17D7E" w14:textId="77777777" w:rsidR="005E30F4" w:rsidRPr="00A24368" w:rsidRDefault="005E30F4" w:rsidP="0007616B">
            <w:pPr>
              <w:spacing w:before="60" w:after="60"/>
              <w:jc w:val="left"/>
              <w:rPr>
                <w:bCs/>
              </w:rPr>
            </w:pPr>
          </w:p>
        </w:tc>
      </w:tr>
    </w:tbl>
    <w:p w14:paraId="43145CB2" w14:textId="591441DB" w:rsidR="00800D9D" w:rsidRDefault="00800D9D" w:rsidP="00A97DAB">
      <w:pPr>
        <w:pStyle w:val="Caption"/>
      </w:pPr>
      <w:bookmarkStart w:id="58" w:name="_Toc473923465"/>
      <w:bookmarkStart w:id="59" w:name="_Toc208316433"/>
      <w:r>
        <w:t xml:space="preserve">Table </w:t>
      </w:r>
      <w:r w:rsidR="003003DB">
        <w:rPr>
          <w:noProof/>
        </w:rPr>
        <w:fldChar w:fldCharType="begin"/>
      </w:r>
      <w:r w:rsidR="003003DB">
        <w:rPr>
          <w:noProof/>
        </w:rPr>
        <w:instrText xml:space="preserve"> STYLEREF 1 \s </w:instrText>
      </w:r>
      <w:r w:rsidR="003003DB">
        <w:rPr>
          <w:noProof/>
        </w:rPr>
        <w:fldChar w:fldCharType="separate"/>
      </w:r>
      <w:r w:rsidR="00322A87">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322A87">
        <w:rPr>
          <w:noProof/>
        </w:rPr>
        <w:t>1</w:t>
      </w:r>
      <w:r w:rsidR="003003DB">
        <w:rPr>
          <w:noProof/>
        </w:rPr>
        <w:fldChar w:fldCharType="end"/>
      </w:r>
      <w:r>
        <w:t>: Overview of Security Testing Schedule</w:t>
      </w:r>
      <w:bookmarkEnd w:id="58"/>
      <w:bookmarkEnd w:id="59"/>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60" w:name="_Toc408292405"/>
      <w:bookmarkStart w:id="61" w:name="_Toc208316427"/>
      <w:r>
        <w:lastRenderedPageBreak/>
        <w:t xml:space="preserve">Risk </w:t>
      </w:r>
      <w:bookmarkEnd w:id="60"/>
      <w:r w:rsidR="00133AF3">
        <w:t>Model</w:t>
      </w:r>
      <w:bookmarkEnd w:id="61"/>
    </w:p>
    <w:p w14:paraId="2A540DA9" w14:textId="77777777" w:rsidR="00133AF3" w:rsidRPr="00133AF3" w:rsidRDefault="00C852CE" w:rsidP="00133AF3">
      <w:r>
        <w:t xml:space="preserve">In order to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62" w:name="_Toc208316428"/>
      <w:r w:rsidRPr="006E42EA">
        <w:t>CVSS V</w:t>
      </w:r>
      <w:r w:rsidR="00C61FB5">
        <w:t xml:space="preserve">ersion </w:t>
      </w:r>
      <w:r w:rsidR="006438D4">
        <w:t>4.0</w:t>
      </w:r>
      <w:r w:rsidRPr="006E42EA">
        <w:t xml:space="preserve"> </w:t>
      </w:r>
      <w:r w:rsidR="00C61FB5">
        <w:t xml:space="preserve">Risk </w:t>
      </w:r>
      <w:r w:rsidR="00F04BBA">
        <w:t>Rating</w:t>
      </w:r>
      <w:bookmarkEnd w:id="62"/>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VibeDocs-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 xml:space="preserve">Medium severity findings relate to an issue which has the potential to present a serious risk to the business. Vulnerabilities will be labelled </w:t>
            </w:r>
            <w:proofErr w:type="gramStart"/>
            <w:r w:rsidRPr="00E94C9E">
              <w:t>Medium</w:t>
            </w:r>
            <w:proofErr w:type="gramEnd"/>
            <w:r w:rsidRPr="00E94C9E">
              <w:t xml:space="preserve">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7118783B" w14:textId="77777777" w:rsidR="006438D4" w:rsidRDefault="006438D4" w:rsidP="00873275">
            <w:pPr>
              <w:keepNext/>
              <w:jc w:val="left"/>
            </w:pPr>
            <w:r>
              <w:t>Informational</w:t>
            </w:r>
            <w:r w:rsidRPr="006E42EA">
              <w:t xml:space="preserve"> findings relate primarily to none compliance to security best practices or are considered a security feature that would increase the security stance of the environment. Observational findings do not have a CVSS Score.</w:t>
            </w:r>
          </w:p>
        </w:tc>
      </w:tr>
    </w:tbl>
    <w:p w14:paraId="1148DA85" w14:textId="20A2D904" w:rsidR="006438D4" w:rsidRDefault="006438D4" w:rsidP="006438D4">
      <w:pPr>
        <w:pStyle w:val="Caption"/>
      </w:pPr>
      <w:bookmarkStart w:id="63" w:name="_Toc519597067"/>
      <w:bookmarkStart w:id="64" w:name="_Toc34945580"/>
      <w:bookmarkStart w:id="65" w:name="_Toc37166358"/>
      <w:bookmarkStart w:id="66" w:name="_Toc42025298"/>
      <w:bookmarkStart w:id="67" w:name="_Toc59716879"/>
      <w:bookmarkStart w:id="68" w:name="_Toc174638381"/>
      <w:bookmarkStart w:id="69" w:name="_Toc208316434"/>
      <w:r>
        <w:t xml:space="preserve">Table </w:t>
      </w:r>
      <w:r>
        <w:rPr>
          <w:noProof/>
        </w:rPr>
        <w:fldChar w:fldCharType="begin"/>
      </w:r>
      <w:r>
        <w:rPr>
          <w:noProof/>
        </w:rPr>
        <w:instrText xml:space="preserve"> STYLEREF 1 \s </w:instrText>
      </w:r>
      <w:r>
        <w:rPr>
          <w:noProof/>
        </w:rPr>
        <w:fldChar w:fldCharType="separate"/>
      </w:r>
      <w:r w:rsidR="00322A87">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322A87">
        <w:rPr>
          <w:noProof/>
        </w:rPr>
        <w:t>2</w:t>
      </w:r>
      <w:r>
        <w:rPr>
          <w:noProof/>
        </w:rPr>
        <w:fldChar w:fldCharType="end"/>
      </w:r>
      <w:r>
        <w:t>: CVSS Severity Ratings</w:t>
      </w:r>
      <w:bookmarkEnd w:id="63"/>
      <w:bookmarkEnd w:id="64"/>
      <w:bookmarkEnd w:id="65"/>
      <w:bookmarkEnd w:id="66"/>
      <w:bookmarkEnd w:id="67"/>
      <w:bookmarkEnd w:id="68"/>
      <w:bookmarkEnd w:id="69"/>
    </w:p>
    <w:p w14:paraId="32F3D2D2" w14:textId="2AC8A8D7"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3B854ECC" w:rsidR="006438D4"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0BECE96A" w14:textId="1B2CE182" w:rsidR="00A36E9E" w:rsidRDefault="00A36E9E" w:rsidP="00017279">
      <w:pPr>
        <w:jc w:val="left"/>
      </w:pPr>
    </w:p>
    <w:p w14:paraId="46BD860C" w14:textId="77777777" w:rsidR="0004019F" w:rsidRDefault="0004019F">
      <w:pPr>
        <w:spacing w:before="0" w:after="200" w:line="276" w:lineRule="auto"/>
        <w:jc w:val="left"/>
        <w:rPr>
          <w:rFonts w:eastAsia="Times New Roman" w:cs="Arial"/>
          <w:b/>
          <w:bCs/>
          <w:color w:val="000000" w:themeColor="text1"/>
          <w:kern w:val="36"/>
          <w:sz w:val="20"/>
          <w:szCs w:val="22"/>
        </w:rPr>
      </w:pPr>
      <w:bookmarkStart w:id="70" w:name="_Toc519597063"/>
      <w:bookmarkStart w:id="71" w:name="_Ref363131828"/>
      <w:bookmarkStart w:id="72" w:name="_Ref363131834"/>
      <w:bookmarkStart w:id="73" w:name="_Ref363131840"/>
      <w:r>
        <w:br w:type="page"/>
      </w:r>
    </w:p>
    <w:p w14:paraId="668C5627" w14:textId="2BCA2F29" w:rsidR="007432C5" w:rsidRPr="00C10E7C" w:rsidRDefault="007432C5" w:rsidP="007432C5">
      <w:pPr>
        <w:pStyle w:val="Heading3"/>
      </w:pPr>
      <w:bookmarkStart w:id="74" w:name="_Toc208316429"/>
      <w:r>
        <w:lastRenderedPageBreak/>
        <w:t>Risk Resolution Timeline</w:t>
      </w:r>
      <w:bookmarkEnd w:id="70"/>
      <w:bookmarkEnd w:id="74"/>
    </w:p>
    <w:p w14:paraId="30D201C4" w14:textId="77777777" w:rsidR="007432C5" w:rsidRDefault="007432C5" w:rsidP="007432C5">
      <w:r>
        <w:t>The recommended risk resolution timeline</w:t>
      </w:r>
      <w:r w:rsidRPr="00C10E7C">
        <w:t xml:space="preserve"> are as follows:</w:t>
      </w:r>
    </w:p>
    <w:tbl>
      <w:tblPr>
        <w:tblStyle w:val="VibeDocs-RiskTable"/>
        <w:tblW w:w="5000" w:type="pct"/>
        <w:tblLook w:val="04A0" w:firstRow="1" w:lastRow="0" w:firstColumn="1" w:lastColumn="0" w:noHBand="0" w:noVBand="1"/>
      </w:tblPr>
      <w:tblGrid>
        <w:gridCol w:w="1824"/>
        <w:gridCol w:w="8637"/>
      </w:tblGrid>
      <w:tr w:rsidR="00070AA0" w:rsidRPr="00AC5C68" w14:paraId="206D9B30" w14:textId="77777777" w:rsidTr="00485E07">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D1BADC6" w14:textId="77777777" w:rsidR="00070AA0" w:rsidRPr="00590921" w:rsidRDefault="00070AA0" w:rsidP="00485E07">
            <w:pPr>
              <w:spacing w:line="240" w:lineRule="auto"/>
              <w:jc w:val="center"/>
              <w:rPr>
                <w:b w:val="0"/>
              </w:rPr>
            </w:pPr>
            <w:r w:rsidRPr="00590921">
              <w:t>Severity</w:t>
            </w:r>
          </w:p>
        </w:tc>
        <w:tc>
          <w:tcPr>
            <w:tcW w:w="4128" w:type="pct"/>
            <w:vAlign w:val="center"/>
          </w:tcPr>
          <w:p w14:paraId="49E63AE1" w14:textId="77777777" w:rsidR="00070AA0" w:rsidRPr="00590921" w:rsidRDefault="00070AA0" w:rsidP="00485E07">
            <w:pPr>
              <w:spacing w:line="240" w:lineRule="auto"/>
              <w:jc w:val="center"/>
              <w:rPr>
                <w:b w:val="0"/>
              </w:rPr>
            </w:pPr>
            <w:r>
              <w:t>Risk Resolution Timeline</w:t>
            </w:r>
          </w:p>
        </w:tc>
      </w:tr>
      <w:tr w:rsidR="00070AA0" w:rsidRPr="003B078B" w14:paraId="71B5F6C7" w14:textId="77777777" w:rsidTr="00485E07">
        <w:trPr>
          <w:trHeight w:val="539"/>
        </w:trPr>
        <w:tc>
          <w:tcPr>
            <w:tcW w:w="872" w:type="pct"/>
            <w:shd w:val="clear" w:color="auto" w:fill="C00000"/>
            <w:vAlign w:val="center"/>
          </w:tcPr>
          <w:p w14:paraId="27E744EC" w14:textId="77777777" w:rsidR="00070AA0" w:rsidRPr="00E94C9E" w:rsidRDefault="00070AA0" w:rsidP="00485E07">
            <w:pPr>
              <w:jc w:val="center"/>
              <w:rPr>
                <w:b/>
                <w:color w:val="FFFFFF" w:themeColor="background1"/>
              </w:rPr>
            </w:pPr>
            <w:r>
              <w:rPr>
                <w:b/>
                <w:color w:val="FFFFFF" w:themeColor="background1"/>
              </w:rPr>
              <w:t>Critical</w:t>
            </w:r>
          </w:p>
        </w:tc>
        <w:tc>
          <w:tcPr>
            <w:tcW w:w="4128" w:type="pct"/>
            <w:vAlign w:val="center"/>
          </w:tcPr>
          <w:p w14:paraId="6E4BEC52" w14:textId="77777777" w:rsidR="00070AA0" w:rsidRPr="006E42EA" w:rsidRDefault="00070AA0" w:rsidP="00485E07">
            <w:pPr>
              <w:jc w:val="left"/>
            </w:pPr>
            <w:r>
              <w:t>Resolved in less than 30 days (CII/SII/Internet-facing), 60 days (Others)</w:t>
            </w:r>
          </w:p>
        </w:tc>
      </w:tr>
      <w:tr w:rsidR="00070AA0" w:rsidRPr="003B078B" w14:paraId="7E431057" w14:textId="77777777" w:rsidTr="00485E07">
        <w:trPr>
          <w:trHeight w:val="539"/>
        </w:trPr>
        <w:tc>
          <w:tcPr>
            <w:tcW w:w="872" w:type="pct"/>
            <w:shd w:val="clear" w:color="auto" w:fill="FF0000"/>
            <w:vAlign w:val="center"/>
          </w:tcPr>
          <w:p w14:paraId="6CC92D32" w14:textId="77777777" w:rsidR="00070AA0" w:rsidRPr="00E94C9E" w:rsidRDefault="00070AA0" w:rsidP="00485E07">
            <w:pPr>
              <w:jc w:val="center"/>
              <w:rPr>
                <w:b/>
                <w:color w:val="FFFFFF" w:themeColor="background1"/>
              </w:rPr>
            </w:pPr>
            <w:r w:rsidRPr="00E94C9E">
              <w:rPr>
                <w:b/>
                <w:color w:val="FFFFFF" w:themeColor="background1"/>
              </w:rPr>
              <w:t>High</w:t>
            </w:r>
          </w:p>
        </w:tc>
        <w:tc>
          <w:tcPr>
            <w:tcW w:w="4128" w:type="pct"/>
            <w:vAlign w:val="center"/>
          </w:tcPr>
          <w:p w14:paraId="7CD7CF92" w14:textId="77777777" w:rsidR="00070AA0" w:rsidRPr="00B916AC" w:rsidRDefault="00070AA0" w:rsidP="00485E07">
            <w:pPr>
              <w:jc w:val="left"/>
            </w:pPr>
            <w:r>
              <w:t>Resolved in less than 30 days (CII/SII/Internet-facing), 60 days (Others)</w:t>
            </w:r>
          </w:p>
        </w:tc>
      </w:tr>
      <w:tr w:rsidR="00070AA0" w14:paraId="0F30101B" w14:textId="77777777" w:rsidTr="00485E07">
        <w:trPr>
          <w:trHeight w:val="539"/>
        </w:trPr>
        <w:tc>
          <w:tcPr>
            <w:tcW w:w="872" w:type="pct"/>
            <w:shd w:val="clear" w:color="auto" w:fill="FFC000"/>
            <w:vAlign w:val="center"/>
          </w:tcPr>
          <w:p w14:paraId="6DD6E6FE" w14:textId="77777777" w:rsidR="00070AA0" w:rsidRPr="00AE308C" w:rsidRDefault="00070AA0" w:rsidP="00485E07">
            <w:pPr>
              <w:jc w:val="center"/>
              <w:rPr>
                <w:b/>
              </w:rPr>
            </w:pPr>
            <w:r>
              <w:rPr>
                <w:b/>
              </w:rPr>
              <w:t>Medium</w:t>
            </w:r>
          </w:p>
        </w:tc>
        <w:tc>
          <w:tcPr>
            <w:tcW w:w="4128" w:type="pct"/>
            <w:vAlign w:val="center"/>
          </w:tcPr>
          <w:p w14:paraId="6868952F" w14:textId="0884B4B5" w:rsidR="00070AA0" w:rsidRDefault="00070AA0" w:rsidP="00485E07">
            <w:pPr>
              <w:jc w:val="left"/>
            </w:pPr>
            <w:r>
              <w:t xml:space="preserve">Resolved in less than 60 days (CII/SII/Internet-facing), </w:t>
            </w:r>
            <w:r w:rsidR="00322A87">
              <w:t>9</w:t>
            </w:r>
            <w:r>
              <w:t>0 days (Others)</w:t>
            </w:r>
          </w:p>
        </w:tc>
      </w:tr>
      <w:tr w:rsidR="00070AA0" w14:paraId="3F24C4BF" w14:textId="77777777" w:rsidTr="00485E07">
        <w:trPr>
          <w:trHeight w:val="539"/>
        </w:trPr>
        <w:tc>
          <w:tcPr>
            <w:tcW w:w="872" w:type="pct"/>
            <w:shd w:val="clear" w:color="auto" w:fill="92D050"/>
            <w:vAlign w:val="center"/>
          </w:tcPr>
          <w:p w14:paraId="41E6A217" w14:textId="77777777" w:rsidR="00070AA0" w:rsidRDefault="00070AA0" w:rsidP="00485E07">
            <w:pPr>
              <w:jc w:val="center"/>
              <w:rPr>
                <w:b/>
              </w:rPr>
            </w:pPr>
            <w:r>
              <w:rPr>
                <w:b/>
              </w:rPr>
              <w:t>Low</w:t>
            </w:r>
          </w:p>
        </w:tc>
        <w:tc>
          <w:tcPr>
            <w:tcW w:w="4128" w:type="pct"/>
            <w:vAlign w:val="center"/>
          </w:tcPr>
          <w:p w14:paraId="47E534BB" w14:textId="53C818C7" w:rsidR="00070AA0" w:rsidRPr="006E42EA" w:rsidRDefault="00070AA0" w:rsidP="00485E07">
            <w:pPr>
              <w:jc w:val="left"/>
            </w:pPr>
            <w:r>
              <w:t xml:space="preserve">Resolved in less than 60 days (CII/SII/Internet-facing), </w:t>
            </w:r>
            <w:r w:rsidR="00322A87">
              <w:t>90</w:t>
            </w:r>
            <w:r>
              <w:t xml:space="preserve"> days (Others)</w:t>
            </w:r>
          </w:p>
        </w:tc>
      </w:tr>
    </w:tbl>
    <w:p w14:paraId="097FA647" w14:textId="4DC55F9A" w:rsidR="007432C5" w:rsidRDefault="007432C5" w:rsidP="007432C5">
      <w:pPr>
        <w:pStyle w:val="Caption"/>
        <w:rPr>
          <w:rFonts w:asciiTheme="minorHAnsi" w:hAnsiTheme="minorHAnsi"/>
          <w:sz w:val="22"/>
        </w:rPr>
      </w:pPr>
      <w:bookmarkStart w:id="75" w:name="_Toc293300033"/>
      <w:bookmarkStart w:id="76" w:name="_Toc337046976"/>
      <w:bookmarkStart w:id="77" w:name="_Toc519597068"/>
      <w:bookmarkStart w:id="78" w:name="_Toc208316435"/>
      <w:r>
        <w:t xml:space="preserve">Table </w:t>
      </w:r>
      <w:r w:rsidR="003003DB">
        <w:rPr>
          <w:noProof/>
        </w:rPr>
        <w:fldChar w:fldCharType="begin"/>
      </w:r>
      <w:r w:rsidR="003003DB">
        <w:rPr>
          <w:noProof/>
        </w:rPr>
        <w:instrText xml:space="preserve"> STYLEREF 1 \s </w:instrText>
      </w:r>
      <w:r w:rsidR="003003DB">
        <w:rPr>
          <w:noProof/>
        </w:rPr>
        <w:fldChar w:fldCharType="separate"/>
      </w:r>
      <w:r w:rsidR="00322A87">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322A87">
        <w:rPr>
          <w:noProof/>
        </w:rPr>
        <w:t>3</w:t>
      </w:r>
      <w:r w:rsidR="003003DB">
        <w:rPr>
          <w:noProof/>
        </w:rPr>
        <w:fldChar w:fldCharType="end"/>
      </w:r>
      <w:r>
        <w:t xml:space="preserve">: </w:t>
      </w:r>
      <w:bookmarkEnd w:id="75"/>
      <w:bookmarkEnd w:id="76"/>
      <w:r>
        <w:t>Risk Resolution Timeline</w:t>
      </w:r>
      <w:bookmarkEnd w:id="77"/>
      <w:bookmarkEnd w:id="78"/>
    </w:p>
    <w:p w14:paraId="6BF99CDA" w14:textId="36B7D63B" w:rsidR="001A30E1" w:rsidRPr="00DA4758" w:rsidRDefault="00F04BBA" w:rsidP="00DA4758">
      <w:pPr>
        <w:spacing w:before="0" w:after="200" w:line="276" w:lineRule="auto"/>
        <w:jc w:val="left"/>
        <w:rPr>
          <w:rStyle w:val="Strong"/>
          <w:rFonts w:eastAsia="Times New Roman" w:cs="Arial"/>
          <w:b/>
          <w:bCs/>
          <w:color w:val="003366"/>
          <w:kern w:val="36"/>
        </w:rPr>
        <w:sectPr w:rsidR="001A30E1" w:rsidRPr="00DA4758" w:rsidSect="00E31684">
          <w:pgSz w:w="11907" w:h="16840" w:code="9"/>
          <w:pgMar w:top="1985" w:right="720" w:bottom="1134" w:left="720" w:header="720" w:footer="720" w:gutter="0"/>
          <w:pgNumType w:start="1" w:chapStyle="1"/>
          <w:cols w:space="720"/>
          <w:docGrid w:linePitch="360"/>
        </w:sectPr>
      </w:pPr>
      <w:r>
        <w:br w:type="page"/>
      </w:r>
      <w:bookmarkEnd w:id="71"/>
      <w:bookmarkEnd w:id="72"/>
      <w:bookmarkEnd w:id="73"/>
    </w:p>
    <w:p w14:paraId="4F921609" w14:textId="77777777" w:rsidR="007B5B5F" w:rsidRDefault="007B5B5F" w:rsidP="007B5B5F">
      <w:pPr>
        <w:pStyle w:val="Heading1"/>
      </w:pPr>
      <w:bookmarkStart w:id="79" w:name="_Toc187160010"/>
      <w:bookmarkStart w:id="80" w:name="_Toc187836308"/>
      <w:bookmarkStart w:id="81" w:name="_Toc208316430"/>
      <w:r w:rsidRPr="009F4BA9">
        <w:lastRenderedPageBreak/>
        <w:t xml:space="preserve">Detailed Findings – </w:t>
      </w:r>
      <w:r>
        <w:t>Mobile Application Penetration Testing</w:t>
      </w:r>
      <w:bookmarkEnd w:id="79"/>
      <w:bookmarkEnd w:id="80"/>
      <w:bookmarkEnd w:id="81"/>
    </w:p>
    <w:p w14:paraId="3264311C" w14:textId="7430244F" w:rsidR="00FF46CF" w:rsidRDefault="007B5B5F" w:rsidP="007B5B5F">
      <w:r>
        <w:t xml:space="preserve">This section of the report provides the detailed findings for the mobile application penetration testing on </w:t>
      </w:r>
      <w:fldSimple w:instr=" DOCPROPERTY  projectShortName  \* MERGEFORMAT ">
        <w:r w:rsidR="00322A87">
          <w:t>XXX</w:t>
        </w:r>
      </w:fldSimple>
      <w:r>
        <w:t xml:space="preserve"> including quantified risk level, impact analysis and recommended practical remediation.</w:t>
      </w:r>
    </w:p>
    <w:p w14:paraId="0ED8E6DF" w14:textId="77777777" w:rsidR="00FF46CF" w:rsidRDefault="00FF46CF" w:rsidP="00FF46CF">
      <w:pPr>
        <w:pStyle w:val="Heading2"/>
        <w:tabs>
          <w:tab w:val="clear" w:pos="720"/>
        </w:tabs>
        <w:ind w:left="720" w:hanging="720"/>
      </w:pPr>
      <w:bookmarkStart w:id="82" w:name="_Toc161683511"/>
      <w:bookmarkStart w:id="83" w:name="_Toc208316431"/>
      <w:proofErr w:type="spellStart"/>
      <w:r w:rsidRPr="00DE2F75">
        <w:t>Unauthorised</w:t>
      </w:r>
      <w:proofErr w:type="spellEnd"/>
      <w:r w:rsidRPr="00DE2F75">
        <w:t xml:space="preserve"> or Unauthenticated Access and Modification to User Account Information with Low Privilege Account</w:t>
      </w:r>
      <w:bookmarkEnd w:id="82"/>
      <w:bookmarkEnd w:id="83"/>
    </w:p>
    <w:tbl>
      <w:tblPr>
        <w:tblStyle w:val="VibeDocs-RiskTable"/>
        <w:tblW w:w="5000" w:type="pct"/>
        <w:tblLook w:val="04A0" w:firstRow="1" w:lastRow="0" w:firstColumn="1" w:lastColumn="0" w:noHBand="0" w:noVBand="1"/>
      </w:tblPr>
      <w:tblGrid>
        <w:gridCol w:w="875"/>
        <w:gridCol w:w="939"/>
        <w:gridCol w:w="6339"/>
        <w:gridCol w:w="1132"/>
        <w:gridCol w:w="1176"/>
      </w:tblGrid>
      <w:tr w:rsidR="00FF46CF" w:rsidRPr="00715FAB" w14:paraId="5510DF5D" w14:textId="77777777" w:rsidTr="00485E07">
        <w:trPr>
          <w:cnfStyle w:val="100000000000" w:firstRow="1" w:lastRow="0" w:firstColumn="0" w:lastColumn="0" w:oddVBand="0" w:evenVBand="0" w:oddHBand="0" w:evenHBand="0" w:firstRowFirstColumn="0" w:firstRowLastColumn="0" w:lastRowFirstColumn="0" w:lastRowLastColumn="0"/>
        </w:trPr>
        <w:tc>
          <w:tcPr>
            <w:tcW w:w="418" w:type="pct"/>
          </w:tcPr>
          <w:p w14:paraId="321DAC0A" w14:textId="77777777" w:rsidR="00FF46CF" w:rsidRPr="00715FAB" w:rsidRDefault="00FF46CF" w:rsidP="00485E07">
            <w:pPr>
              <w:jc w:val="center"/>
              <w:rPr>
                <w:b w:val="0"/>
              </w:rPr>
            </w:pPr>
            <w:r w:rsidRPr="00715FAB">
              <w:t>Risk Rating</w:t>
            </w:r>
          </w:p>
        </w:tc>
        <w:tc>
          <w:tcPr>
            <w:tcW w:w="449" w:type="pct"/>
          </w:tcPr>
          <w:p w14:paraId="375DC9DC" w14:textId="77777777" w:rsidR="00FF46CF" w:rsidRPr="00715FAB" w:rsidRDefault="00FF46CF" w:rsidP="00485E07">
            <w:pPr>
              <w:jc w:val="center"/>
              <w:rPr>
                <w:b w:val="0"/>
              </w:rPr>
            </w:pPr>
            <w:r w:rsidRPr="00715FAB">
              <w:t>Overall Score</w:t>
            </w:r>
          </w:p>
        </w:tc>
        <w:tc>
          <w:tcPr>
            <w:tcW w:w="3014" w:type="pct"/>
          </w:tcPr>
          <w:p w14:paraId="2415C8AD" w14:textId="77777777" w:rsidR="00FF46CF" w:rsidRPr="00715FAB" w:rsidRDefault="00FF46CF" w:rsidP="00485E07">
            <w:pPr>
              <w:jc w:val="center"/>
              <w:rPr>
                <w:b w:val="0"/>
              </w:rPr>
            </w:pPr>
            <w:r w:rsidRPr="00715FAB">
              <w:t>CVSS Vector</w:t>
            </w:r>
          </w:p>
        </w:tc>
        <w:tc>
          <w:tcPr>
            <w:tcW w:w="549" w:type="pct"/>
          </w:tcPr>
          <w:p w14:paraId="72C060D2" w14:textId="77777777" w:rsidR="00FF46CF" w:rsidRPr="00715FAB" w:rsidRDefault="00FF46CF" w:rsidP="00485E07">
            <w:pPr>
              <w:jc w:val="center"/>
            </w:pPr>
            <w:r>
              <w:t>OWASP TOP 10</w:t>
            </w:r>
          </w:p>
        </w:tc>
        <w:tc>
          <w:tcPr>
            <w:tcW w:w="570" w:type="pct"/>
          </w:tcPr>
          <w:p w14:paraId="594F5F89" w14:textId="77777777" w:rsidR="00FF46CF" w:rsidRPr="00715FAB" w:rsidRDefault="00FF46CF" w:rsidP="00485E07">
            <w:pPr>
              <w:jc w:val="center"/>
            </w:pPr>
            <w:r>
              <w:t>CWE ID</w:t>
            </w:r>
          </w:p>
        </w:tc>
      </w:tr>
      <w:tr w:rsidR="00FF46CF" w:rsidRPr="00715FAB" w14:paraId="219790AC" w14:textId="77777777" w:rsidTr="00485E07">
        <w:tc>
          <w:tcPr>
            <w:tcW w:w="418" w:type="pct"/>
            <w:shd w:val="clear" w:color="auto" w:fill="FF0000"/>
          </w:tcPr>
          <w:p w14:paraId="0355CF67" w14:textId="77777777" w:rsidR="00FF46CF" w:rsidRPr="0035074A" w:rsidRDefault="00FF46CF" w:rsidP="00485E07">
            <w:pPr>
              <w:jc w:val="center"/>
              <w:rPr>
                <w:b/>
                <w:color w:val="FFFFFF" w:themeColor="background1"/>
                <w:szCs w:val="17"/>
              </w:rPr>
            </w:pPr>
            <w:r w:rsidRPr="0035074A">
              <w:rPr>
                <w:b/>
                <w:color w:val="FFFFFF" w:themeColor="background1"/>
                <w:szCs w:val="17"/>
              </w:rPr>
              <w:t>High</w:t>
            </w:r>
          </w:p>
        </w:tc>
        <w:tc>
          <w:tcPr>
            <w:tcW w:w="449" w:type="pct"/>
            <w:shd w:val="clear" w:color="auto" w:fill="F2F2F2" w:themeFill="background1" w:themeFillShade="F2"/>
          </w:tcPr>
          <w:p w14:paraId="0E024304" w14:textId="77777777" w:rsidR="00FF46CF" w:rsidRPr="00715FAB" w:rsidRDefault="00FF46CF" w:rsidP="00485E07">
            <w:pPr>
              <w:jc w:val="center"/>
              <w:rPr>
                <w:szCs w:val="17"/>
              </w:rPr>
            </w:pPr>
            <w:r w:rsidRPr="004C3916">
              <w:t>8.9</w:t>
            </w:r>
          </w:p>
        </w:tc>
        <w:tc>
          <w:tcPr>
            <w:tcW w:w="3014" w:type="pct"/>
            <w:shd w:val="clear" w:color="auto" w:fill="F2F2F2" w:themeFill="background1" w:themeFillShade="F2"/>
          </w:tcPr>
          <w:p w14:paraId="07D1A475" w14:textId="77777777" w:rsidR="00FF46CF" w:rsidRPr="00715FAB" w:rsidRDefault="00FF46CF" w:rsidP="00485E07">
            <w:pPr>
              <w:jc w:val="center"/>
              <w:rPr>
                <w:szCs w:val="17"/>
              </w:rPr>
            </w:pPr>
            <w:r w:rsidRPr="004C3916">
              <w:t>CVSS:3.1/</w:t>
            </w:r>
            <w:proofErr w:type="gramStart"/>
            <w:r w:rsidRPr="004C3916">
              <w:t>AV:N</w:t>
            </w:r>
            <w:proofErr w:type="gramEnd"/>
            <w:r w:rsidRPr="004C3916">
              <w:t>/</w:t>
            </w:r>
            <w:proofErr w:type="gramStart"/>
            <w:r w:rsidRPr="004C3916">
              <w:t>AC:L</w:t>
            </w:r>
            <w:proofErr w:type="gramEnd"/>
            <w:r w:rsidRPr="004C3916">
              <w:t>/</w:t>
            </w:r>
            <w:proofErr w:type="gramStart"/>
            <w:r w:rsidRPr="004C3916">
              <w:t>PR:N</w:t>
            </w:r>
            <w:proofErr w:type="gramEnd"/>
            <w:r w:rsidRPr="004C3916">
              <w:t>/</w:t>
            </w:r>
            <w:proofErr w:type="gramStart"/>
            <w:r w:rsidRPr="004C3916">
              <w:t>UI:N</w:t>
            </w:r>
            <w:proofErr w:type="gramEnd"/>
            <w:r w:rsidRPr="004C3916">
              <w:t>/</w:t>
            </w:r>
            <w:proofErr w:type="gramStart"/>
            <w:r w:rsidRPr="004C3916">
              <w:t>S:U</w:t>
            </w:r>
            <w:proofErr w:type="gramEnd"/>
            <w:r w:rsidRPr="004C3916">
              <w:t>/C:H/I:H/</w:t>
            </w:r>
            <w:proofErr w:type="gramStart"/>
            <w:r w:rsidRPr="004C3916">
              <w:t>A:N</w:t>
            </w:r>
            <w:proofErr w:type="gramEnd"/>
            <w:r w:rsidRPr="004C3916">
              <w:t>/E:H/</w:t>
            </w:r>
            <w:proofErr w:type="gramStart"/>
            <w:r w:rsidRPr="004C3916">
              <w:t>RL:W</w:t>
            </w:r>
            <w:proofErr w:type="gramEnd"/>
            <w:r w:rsidRPr="004C3916">
              <w:t>/RC:C</w:t>
            </w:r>
          </w:p>
        </w:tc>
        <w:tc>
          <w:tcPr>
            <w:tcW w:w="549" w:type="pct"/>
            <w:shd w:val="clear" w:color="auto" w:fill="F2F2F2" w:themeFill="background1" w:themeFillShade="F2"/>
          </w:tcPr>
          <w:p w14:paraId="109ED23B" w14:textId="77777777" w:rsidR="00FF46CF" w:rsidRPr="0035086B" w:rsidRDefault="00FF46CF" w:rsidP="00485E07">
            <w:pPr>
              <w:jc w:val="center"/>
              <w:rPr>
                <w:szCs w:val="17"/>
              </w:rPr>
            </w:pPr>
            <w:r w:rsidRPr="004C3916">
              <w:t>A01</w:t>
            </w:r>
          </w:p>
        </w:tc>
        <w:tc>
          <w:tcPr>
            <w:tcW w:w="570" w:type="pct"/>
            <w:shd w:val="clear" w:color="auto" w:fill="F2F2F2" w:themeFill="background1" w:themeFillShade="F2"/>
          </w:tcPr>
          <w:p w14:paraId="37F3DDFA" w14:textId="77777777" w:rsidR="00FF46CF" w:rsidRPr="0035086B" w:rsidRDefault="00FF46CF" w:rsidP="00485E07">
            <w:pPr>
              <w:jc w:val="center"/>
              <w:rPr>
                <w:szCs w:val="17"/>
              </w:rPr>
            </w:pPr>
            <w:r w:rsidRPr="004C3916">
              <w:t>CWE-285</w:t>
            </w:r>
          </w:p>
        </w:tc>
      </w:tr>
    </w:tbl>
    <w:p w14:paraId="4E95C996" w14:textId="77777777" w:rsidR="00FF46CF" w:rsidRDefault="00FF46CF" w:rsidP="00FF46CF">
      <w:pPr>
        <w:pStyle w:val="SubHeading"/>
      </w:pPr>
      <w:r>
        <w:rPr>
          <w:rStyle w:val="Strong"/>
        </w:rPr>
        <w:t>Affected Function(s)</w:t>
      </w:r>
      <w:r w:rsidRPr="007D2235">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98"/>
        <w:gridCol w:w="7317"/>
      </w:tblGrid>
      <w:tr w:rsidR="00FF46CF" w14:paraId="357BF5C4" w14:textId="77777777" w:rsidTr="00FF46CF">
        <w:tc>
          <w:tcPr>
            <w:tcW w:w="2160" w:type="dxa"/>
          </w:tcPr>
          <w:p w14:paraId="636354AF" w14:textId="77777777" w:rsidR="00FF46CF" w:rsidRDefault="00FF46CF" w:rsidP="00485E07">
            <w:pPr>
              <w:ind w:left="-108"/>
              <w:jc w:val="left"/>
            </w:pPr>
            <w:r>
              <w:t>Affected URLs and Parameters</w:t>
            </w:r>
          </w:p>
        </w:tc>
        <w:tc>
          <w:tcPr>
            <w:tcW w:w="298" w:type="dxa"/>
          </w:tcPr>
          <w:p w14:paraId="74B4AB91" w14:textId="77777777" w:rsidR="00FF46CF" w:rsidRDefault="00FF46CF" w:rsidP="00485E07">
            <w:r>
              <w:t>:</w:t>
            </w:r>
          </w:p>
        </w:tc>
        <w:tc>
          <w:tcPr>
            <w:tcW w:w="7317" w:type="dxa"/>
          </w:tcPr>
          <w:p w14:paraId="5226CC64" w14:textId="04074056" w:rsidR="00FF46CF" w:rsidRDefault="00FF46CF" w:rsidP="00485E07">
            <w:pPr>
              <w:ind w:left="-42"/>
            </w:pPr>
            <w:r w:rsidRPr="006A686F">
              <w:t>https://</w:t>
            </w:r>
            <w:r>
              <w:t>xx.xx.xx</w:t>
            </w:r>
            <w:r w:rsidRPr="006A686F">
              <w:t>/api/condos/18/notifications/&lt;notification id&gt;/ack</w:t>
            </w:r>
          </w:p>
        </w:tc>
      </w:tr>
      <w:tr w:rsidR="00FF46CF" w14:paraId="1E2F725C" w14:textId="77777777" w:rsidTr="00FF46CF">
        <w:tc>
          <w:tcPr>
            <w:tcW w:w="2160" w:type="dxa"/>
          </w:tcPr>
          <w:p w14:paraId="5599092A" w14:textId="77777777" w:rsidR="00FF46CF" w:rsidRDefault="00FF46CF" w:rsidP="00485E07">
            <w:pPr>
              <w:ind w:left="-108"/>
            </w:pPr>
            <w:r>
              <w:t>HTTP Method</w:t>
            </w:r>
          </w:p>
        </w:tc>
        <w:tc>
          <w:tcPr>
            <w:tcW w:w="298" w:type="dxa"/>
          </w:tcPr>
          <w:p w14:paraId="6B017B54" w14:textId="77777777" w:rsidR="00FF46CF" w:rsidRDefault="00FF46CF" w:rsidP="00485E07">
            <w:r>
              <w:t>:</w:t>
            </w:r>
          </w:p>
        </w:tc>
        <w:tc>
          <w:tcPr>
            <w:tcW w:w="7317" w:type="dxa"/>
          </w:tcPr>
          <w:p w14:paraId="32E53503" w14:textId="77777777" w:rsidR="00FF46CF" w:rsidRDefault="00FF46CF" w:rsidP="00485E07">
            <w:pPr>
              <w:ind w:left="-42"/>
            </w:pPr>
            <w:r>
              <w:t>PUT</w:t>
            </w:r>
          </w:p>
        </w:tc>
      </w:tr>
    </w:tbl>
    <w:p w14:paraId="1D42E4BA" w14:textId="77777777" w:rsidR="00FF46CF" w:rsidRPr="00B51B39" w:rsidRDefault="00FF46CF" w:rsidP="00FF46CF">
      <w:pPr>
        <w:pStyle w:val="SubHeading"/>
        <w:rPr>
          <w:b w:val="0"/>
          <w:bCs/>
          <w:color w:val="auto"/>
        </w:rPr>
      </w:pPr>
      <w:r w:rsidRPr="007D2235">
        <w:rPr>
          <w:rStyle w:val="Strong"/>
        </w:rPr>
        <w:t>Observations</w:t>
      </w:r>
    </w:p>
    <w:p w14:paraId="2A4D7AFB" w14:textId="77777777" w:rsidR="00FF46CF" w:rsidRDefault="00FF46CF" w:rsidP="00FF46CF">
      <w:r w:rsidRPr="00A6412D">
        <w:t>The application does not properly validate user session, allowing low privilege account to have the capability to read notifications meant for other users and falsely mark them as read. Additionally, the low privilege account can wrongly indicate that coupons claimed by other users have been redeemed, and it can also manipulate the event RSVP status of other users by marking them as accepted or declined.</w:t>
      </w:r>
    </w:p>
    <w:p w14:paraId="64CC5836" w14:textId="77777777" w:rsidR="00FF46CF" w:rsidRPr="007D2235" w:rsidRDefault="00FF46CF" w:rsidP="00FF46CF">
      <w:pPr>
        <w:pStyle w:val="SubHeading"/>
        <w:rPr>
          <w:rStyle w:val="Strong"/>
          <w:b w:val="0"/>
          <w:bCs/>
        </w:rPr>
      </w:pPr>
      <w:r>
        <w:rPr>
          <w:rStyle w:val="Strong"/>
        </w:rPr>
        <w:t>Screenshots</w:t>
      </w:r>
    </w:p>
    <w:p w14:paraId="0E60F4D9" w14:textId="7D1545E8" w:rsidR="00FF46CF" w:rsidRDefault="00FF46CF" w:rsidP="00FF46CF">
      <w:pPr>
        <w:keepNext/>
      </w:pPr>
    </w:p>
    <w:p w14:paraId="389DEB85" w14:textId="5B6CF377" w:rsidR="00FF46CF" w:rsidRPr="001E54CB" w:rsidRDefault="00FF46CF" w:rsidP="00FF46CF">
      <w:pPr>
        <w:pStyle w:val="Caption"/>
        <w:rPr>
          <w:lang w:val="en-AU" w:eastAsia="en-US"/>
        </w:rPr>
      </w:pPr>
      <w:bookmarkStart w:id="84" w:name="_Toc161683554"/>
      <w:bookmarkStart w:id="85" w:name="_Toc208316436"/>
      <w:r>
        <w:t xml:space="preserve">Figure </w:t>
      </w:r>
      <w:fldSimple w:instr=" SEQ Figure \* ARABIC ">
        <w:r w:rsidR="00322A87">
          <w:rPr>
            <w:noProof/>
          </w:rPr>
          <w:t>1</w:t>
        </w:r>
      </w:fldSimple>
      <w:r>
        <w:t xml:space="preserve">: </w:t>
      </w:r>
      <w:r w:rsidRPr="00C12AEA">
        <w:t>Reading other user’s notifications while marking each notification as “read”</w:t>
      </w:r>
      <w:bookmarkEnd w:id="84"/>
      <w:bookmarkEnd w:id="85"/>
    </w:p>
    <w:p w14:paraId="0BB748C6" w14:textId="77777777" w:rsidR="002C5A80" w:rsidRPr="007D2235" w:rsidRDefault="002C5A80" w:rsidP="002C5A80">
      <w:pPr>
        <w:pStyle w:val="SubHeading"/>
        <w:rPr>
          <w:rStyle w:val="Strong"/>
          <w:b w:val="0"/>
          <w:bCs/>
        </w:rPr>
      </w:pPr>
      <w:r>
        <w:rPr>
          <w:rStyle w:val="Strong"/>
        </w:rPr>
        <w:t>Steps to Reproduce</w:t>
      </w:r>
    </w:p>
    <w:p w14:paraId="116F9665" w14:textId="77777777" w:rsidR="002C5A80" w:rsidRDefault="002C5A80" w:rsidP="002C5A80">
      <w:pPr>
        <w:spacing w:before="0" w:after="200" w:line="276" w:lineRule="auto"/>
        <w:jc w:val="left"/>
        <w:rPr>
          <w:noProof/>
        </w:rPr>
      </w:pPr>
      <w:r>
        <w:rPr>
          <w:noProof/>
        </w:rPr>
        <w:t>XX</w:t>
      </w:r>
    </w:p>
    <w:p w14:paraId="46F4D3A1" w14:textId="67B11632" w:rsidR="00FF46CF" w:rsidRPr="007D2235" w:rsidRDefault="00FF46CF" w:rsidP="00FF46CF">
      <w:pPr>
        <w:pStyle w:val="SubHeading"/>
        <w:rPr>
          <w:rStyle w:val="Strong"/>
          <w:b w:val="0"/>
          <w:bCs/>
        </w:rPr>
      </w:pPr>
      <w:r w:rsidRPr="007D2235">
        <w:rPr>
          <w:rStyle w:val="Strong"/>
        </w:rPr>
        <w:t>Implications</w:t>
      </w:r>
    </w:p>
    <w:p w14:paraId="3967A261" w14:textId="77777777" w:rsidR="00FF46CF" w:rsidRDefault="00FF46CF" w:rsidP="00FF46CF">
      <w:pPr>
        <w:rPr>
          <w:noProof/>
        </w:rPr>
      </w:pPr>
      <w:r w:rsidRPr="00A6412D">
        <w:rPr>
          <w:noProof/>
        </w:rPr>
        <w:t>Unauthorized access to user notifications could lead to the exposure of sensitive information, potentially breaching user privacy. The ability to mark claimed coupons as redeemed falsely might result in financial losses for affected users and damage to the trust in the system. Manipulating event RSVP statuses can disrupt event planning and lead to confusion among users. Such actions by a low privilege account can erode user trust, undermine the platform's reputation, and result in legal and regulatory repercussions.</w:t>
      </w:r>
    </w:p>
    <w:p w14:paraId="5C8C3E39" w14:textId="77777777" w:rsidR="002C5A80" w:rsidRDefault="002C5A80">
      <w:pPr>
        <w:spacing w:before="0" w:after="200" w:line="276" w:lineRule="auto"/>
        <w:jc w:val="left"/>
        <w:rPr>
          <w:rStyle w:val="Strong"/>
          <w:rFonts w:eastAsia="PMingLiU" w:cs="Times New Roman"/>
          <w:b/>
          <w:szCs w:val="20"/>
          <w:lang w:val="en-AU" w:eastAsia="en-US"/>
        </w:rPr>
      </w:pPr>
      <w:r>
        <w:rPr>
          <w:rStyle w:val="Strong"/>
        </w:rPr>
        <w:br w:type="page"/>
      </w:r>
    </w:p>
    <w:p w14:paraId="57CD2360" w14:textId="1770C6ED" w:rsidR="00FF46CF" w:rsidRDefault="00FF46CF" w:rsidP="00FF46CF">
      <w:pPr>
        <w:pStyle w:val="SubHeading"/>
        <w:rPr>
          <w:rStyle w:val="Strong"/>
          <w:b w:val="0"/>
          <w:bCs/>
        </w:rPr>
      </w:pPr>
      <w:r w:rsidRPr="007D2235">
        <w:rPr>
          <w:rStyle w:val="Strong"/>
        </w:rPr>
        <w:lastRenderedPageBreak/>
        <w:t>Recommendations</w:t>
      </w:r>
    </w:p>
    <w:p w14:paraId="73D3064B" w14:textId="77777777" w:rsidR="00FF46CF" w:rsidRDefault="00FF46CF" w:rsidP="00FF46CF">
      <w:r>
        <w:t>It is recommended to:</w:t>
      </w:r>
    </w:p>
    <w:p w14:paraId="01A56515" w14:textId="77777777" w:rsidR="00FF46CF" w:rsidRDefault="00FF46CF" w:rsidP="00FF46CF">
      <w:pPr>
        <w:pStyle w:val="ListParagraph"/>
        <w:numPr>
          <w:ilvl w:val="0"/>
          <w:numId w:val="34"/>
        </w:numPr>
      </w:pPr>
      <w:r>
        <w:t xml:space="preserve">Ensure proper validation of user sessions and access control by running authorization checks before displaying information to users. </w:t>
      </w:r>
    </w:p>
    <w:p w14:paraId="41239798" w14:textId="77777777" w:rsidR="00FF46CF" w:rsidRDefault="00FF46CF" w:rsidP="00FF46CF">
      <w:pPr>
        <w:pStyle w:val="ListParagraph"/>
        <w:numPr>
          <w:ilvl w:val="0"/>
          <w:numId w:val="34"/>
        </w:numPr>
      </w:pPr>
      <w:r>
        <w:t xml:space="preserve">Consider replacing enumerable numeric identifiers with more complex, random identifiers if feasible. Add a column with random strings in the database table and use those strings in the URLs instead of numeric primary keys. </w:t>
      </w:r>
    </w:p>
    <w:p w14:paraId="0D7B6835" w14:textId="77777777" w:rsidR="00FF46CF" w:rsidRPr="00D3742C" w:rsidRDefault="00FF46CF" w:rsidP="00FF46CF">
      <w:pPr>
        <w:ind w:left="360"/>
      </w:pPr>
      <w:r w:rsidRPr="00C0418F">
        <w:rPr>
          <w:u w:val="single"/>
        </w:rPr>
        <w:t>Reference:</w:t>
      </w:r>
      <w:r>
        <w:t xml:space="preserve"> https://cheatsheetseries.owasp.org/cheatsheets/Insecure_Direct_Object_Reference_Prevention_Cheat_Sheet.html</w:t>
      </w:r>
    </w:p>
    <w:p w14:paraId="4B6536D7" w14:textId="77777777" w:rsidR="00FF46CF" w:rsidRPr="00BA630D" w:rsidRDefault="00FF46CF" w:rsidP="00FF46CF">
      <w:pPr>
        <w:pStyle w:val="SubHeading"/>
        <w:rPr>
          <w:rStyle w:val="Strong"/>
          <w:b w:val="0"/>
          <w:bCs/>
        </w:rPr>
      </w:pPr>
      <w:r w:rsidRPr="00BA630D">
        <w:rPr>
          <w:rStyle w:val="Strong"/>
        </w:rPr>
        <w:t>Status</w:t>
      </w:r>
    </w:p>
    <w:p w14:paraId="04F5A36F" w14:textId="77777777" w:rsidR="00FF46CF" w:rsidRPr="008F2CB0" w:rsidRDefault="00FF46CF" w:rsidP="00FF46CF">
      <w:pPr>
        <w:rPr>
          <w:lang w:val="en-AU" w:eastAsia="en-US"/>
        </w:rPr>
      </w:pPr>
      <w:r w:rsidRPr="008F2CB0">
        <w:rPr>
          <w:lang w:val="en-AU" w:eastAsia="en-US"/>
        </w:rPr>
        <w:t>Closed</w:t>
      </w:r>
    </w:p>
    <w:p w14:paraId="5E8B9E2F" w14:textId="77777777" w:rsidR="00FF46CF" w:rsidRPr="005323B8" w:rsidRDefault="00FF46CF" w:rsidP="00FF46CF">
      <w:pPr>
        <w:pStyle w:val="SubHeading"/>
        <w:rPr>
          <w:rStyle w:val="Strong"/>
        </w:rPr>
      </w:pPr>
      <w:bookmarkStart w:id="86" w:name="_Hlk155619192"/>
      <w:r w:rsidRPr="005323B8">
        <w:rPr>
          <w:rStyle w:val="Strong"/>
        </w:rPr>
        <w:t>Follow-up Observations</w:t>
      </w:r>
    </w:p>
    <w:p w14:paraId="2D404824" w14:textId="77777777" w:rsidR="00FF46CF" w:rsidRPr="005323B8" w:rsidRDefault="00FF46CF" w:rsidP="00FF46CF">
      <w:pPr>
        <w:rPr>
          <w:lang w:val="en-AU" w:eastAsia="en-US"/>
        </w:rPr>
      </w:pPr>
      <w:r>
        <w:rPr>
          <w:lang w:val="en-AU" w:eastAsia="en-US"/>
        </w:rPr>
        <w:t>All affected pages have been resolved. RQAM has no plan to implement the second recommendation in the current version (version 1). Given that all affected pages can no longer be exploited, the issue finding is now closed.</w:t>
      </w:r>
    </w:p>
    <w:p w14:paraId="161C6978" w14:textId="77777777" w:rsidR="00FF46CF" w:rsidRPr="005323B8" w:rsidRDefault="00FF46CF" w:rsidP="00FF46CF">
      <w:pPr>
        <w:pStyle w:val="SubHeading"/>
        <w:rPr>
          <w:rStyle w:val="Strong"/>
        </w:rPr>
      </w:pPr>
      <w:r w:rsidRPr="005323B8">
        <w:rPr>
          <w:rStyle w:val="Strong"/>
        </w:rPr>
        <w:t>Follow-up Screenshots</w:t>
      </w:r>
    </w:p>
    <w:bookmarkEnd w:id="86"/>
    <w:p w14:paraId="5B06D2A5" w14:textId="4293EB5C" w:rsidR="00FF46CF" w:rsidRDefault="00FF46CF" w:rsidP="00FF46CF">
      <w:pPr>
        <w:pStyle w:val="NormalWeb"/>
        <w:keepNext/>
        <w:spacing w:after="0" w:afterAutospacing="0"/>
      </w:pPr>
    </w:p>
    <w:p w14:paraId="2FCBEAAB" w14:textId="11D32450" w:rsidR="00FF46CF" w:rsidRDefault="00FF46CF" w:rsidP="00FF46CF">
      <w:pPr>
        <w:pStyle w:val="Caption"/>
      </w:pPr>
      <w:bookmarkStart w:id="87" w:name="_Toc161683559"/>
      <w:bookmarkStart w:id="88" w:name="_Toc208316437"/>
      <w:r>
        <w:t xml:space="preserve">Figure </w:t>
      </w:r>
      <w:fldSimple w:instr=" SEQ Figure \* ARABIC ">
        <w:r w:rsidR="00322A87">
          <w:rPr>
            <w:noProof/>
          </w:rPr>
          <w:t>2</w:t>
        </w:r>
      </w:fldSimple>
      <w:r>
        <w:t>: Users are only allowed to view and acknowledge their own notification.</w:t>
      </w:r>
      <w:bookmarkEnd w:id="87"/>
      <w:bookmarkEnd w:id="88"/>
    </w:p>
    <w:sectPr w:rsidR="00FF46CF"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44B2A" w14:textId="77777777" w:rsidR="00A170F7" w:rsidRDefault="00A170F7" w:rsidP="00E91BBC">
      <w:pPr>
        <w:spacing w:before="0" w:after="0" w:line="240" w:lineRule="auto"/>
      </w:pPr>
      <w:r>
        <w:separator/>
      </w:r>
    </w:p>
  </w:endnote>
  <w:endnote w:type="continuationSeparator" w:id="0">
    <w:p w14:paraId="4F0CB0DB" w14:textId="77777777" w:rsidR="00A170F7" w:rsidRDefault="00A170F7" w:rsidP="00E91BBC">
      <w:pPr>
        <w:spacing w:before="0" w:after="0" w:line="240" w:lineRule="auto"/>
      </w:pPr>
      <w:r>
        <w:continuationSeparator/>
      </w:r>
    </w:p>
  </w:endnote>
  <w:endnote w:type="continuationNotice" w:id="1">
    <w:p w14:paraId="00841F0F" w14:textId="77777777" w:rsidR="00A170F7" w:rsidRDefault="00A170F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B96A0" w14:textId="49B60E98" w:rsidR="008150A2" w:rsidRDefault="008150A2" w:rsidP="00EC63A7">
    <w:pPr>
      <w:pBdr>
        <w:bottom w:val="single" w:sz="6" w:space="1" w:color="auto"/>
      </w:pBdr>
      <w:tabs>
        <w:tab w:val="right" w:pos="9000"/>
      </w:tabs>
      <w:spacing w:before="0" w:after="0"/>
      <w:rPr>
        <w:sz w:val="14"/>
      </w:rPr>
    </w:pPr>
  </w:p>
  <w:p w14:paraId="694E600C" w14:textId="0C1F52B2" w:rsidR="008150A2" w:rsidRPr="00EC63A7" w:rsidRDefault="005E30F4" w:rsidP="00E30CF2">
    <w:pPr>
      <w:tabs>
        <w:tab w:val="center" w:pos="5245"/>
        <w:tab w:val="right" w:pos="10467"/>
      </w:tabs>
      <w:spacing w:before="0" w:after="0" w:line="240" w:lineRule="auto"/>
      <w:jc w:val="left"/>
      <w:rPr>
        <w:sz w:val="14"/>
      </w:rPr>
    </w:pPr>
    <w:r>
      <w:rPr>
        <w:sz w:val="14"/>
      </w:rPr>
      <w:t>Agency Full Name</w:t>
    </w:r>
    <w:r w:rsidR="00D91473">
      <w:rPr>
        <w:sz w:val="14"/>
      </w:rPr>
      <w:t xml:space="preserve"> (</w:t>
    </w:r>
    <w:r>
      <w:rPr>
        <w:sz w:val="14"/>
      </w:rPr>
      <w:t>XXX</w:t>
    </w:r>
    <w:r w:rsidR="00D91473">
      <w:rPr>
        <w:sz w:val="14"/>
      </w:rPr>
      <w:t>)</w:t>
    </w:r>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A6033F">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72A3BC73" w:rsidR="008150A2" w:rsidRPr="00EC63A7" w:rsidRDefault="008150A2" w:rsidP="00E344CE">
    <w:pPr>
      <w:spacing w:before="0" w:after="0" w:line="240" w:lineRule="auto"/>
      <w:rPr>
        <w:sz w:val="14"/>
      </w:rPr>
    </w:pPr>
    <w:r w:rsidRPr="00EC63A7">
      <w:rPr>
        <w:sz w:val="14"/>
      </w:rPr>
      <w:t xml:space="preserve">© </w:t>
    </w:r>
    <w:r w:rsidR="008E4633">
      <w:rPr>
        <w:sz w:val="14"/>
      </w:rPr>
      <w:fldChar w:fldCharType="begin"/>
    </w:r>
    <w:r w:rsidR="008E4633">
      <w:rPr>
        <w:sz w:val="14"/>
      </w:rPr>
      <w:instrText xml:space="preserve"> DOCPROPERTY  reportYear  \* MERGEFORMAT </w:instrText>
    </w:r>
    <w:r w:rsidR="008E4633">
      <w:rPr>
        <w:sz w:val="14"/>
      </w:rPr>
      <w:fldChar w:fldCharType="separate"/>
    </w:r>
    <w:r w:rsidR="00ED0B58">
      <w:rPr>
        <w:sz w:val="14"/>
      </w:rPr>
      <w:t>2025</w:t>
    </w:r>
    <w:r w:rsidR="008E4633">
      <w:rPr>
        <w:sz w:val="14"/>
      </w:rPr>
      <w:fldChar w:fldCharType="end"/>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Content>
        <w:r w:rsidR="008E4633">
          <w:rPr>
            <w:sz w:val="14"/>
          </w:rPr>
          <w:t>VibeDocs Security</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044C9" w14:textId="77777777" w:rsidR="00A170F7" w:rsidRDefault="00A170F7" w:rsidP="00E91BBC">
      <w:pPr>
        <w:spacing w:before="0" w:after="0" w:line="240" w:lineRule="auto"/>
      </w:pPr>
      <w:r>
        <w:separator/>
      </w:r>
    </w:p>
  </w:footnote>
  <w:footnote w:type="continuationSeparator" w:id="0">
    <w:p w14:paraId="3D46F70A" w14:textId="77777777" w:rsidR="00A170F7" w:rsidRDefault="00A170F7" w:rsidP="00E91BBC">
      <w:pPr>
        <w:spacing w:before="0" w:after="0" w:line="240" w:lineRule="auto"/>
      </w:pPr>
      <w:r>
        <w:continuationSeparator/>
      </w:r>
    </w:p>
  </w:footnote>
  <w:footnote w:type="continuationNotice" w:id="1">
    <w:p w14:paraId="59CC6112" w14:textId="77777777" w:rsidR="00A170F7" w:rsidRDefault="00A170F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F97B4" w14:textId="63DA7AAF" w:rsidR="008150A2" w:rsidRPr="00EF37AF" w:rsidRDefault="00000000" w:rsidP="00992199">
    <w:pPr>
      <w:jc w:val="right"/>
      <w:rPr>
        <w:i/>
      </w:rPr>
    </w:pPr>
    <w:sdt>
      <w:sdtPr>
        <w:rPr>
          <w:i/>
        </w:rPr>
        <w:id w:val="-373849181"/>
        <w:docPartObj>
          <w:docPartGallery w:val="Watermarks"/>
          <w:docPartUnique/>
        </w:docPartObj>
      </w:sdtPr>
      <w:sdtContent>
        <w:r>
          <w:rPr>
            <w:i/>
            <w:noProof/>
            <w:lang w:eastAsia="en-US"/>
          </w:rPr>
          <w:pict w14:anchorId="4FBB11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B4F1C">
      <w:rPr>
        <w:i/>
      </w:rPr>
      <w:fldChar w:fldCharType="begin"/>
    </w:r>
    <w:r w:rsidR="006B4F1C">
      <w:rPr>
        <w:i/>
      </w:rPr>
      <w:instrText xml:space="preserve"> DOCPROPERTY  projectFullName  \* MERGEFORMAT </w:instrText>
    </w:r>
    <w:r w:rsidR="006B4F1C">
      <w:rPr>
        <w:i/>
      </w:rPr>
      <w:fldChar w:fldCharType="separate"/>
    </w:r>
    <w:r w:rsidR="005E30F4">
      <w:rPr>
        <w:i/>
      </w:rPr>
      <w:t>IT Security Assessment for XXX Application</w:t>
    </w:r>
    <w:r w:rsidR="006B4F1C">
      <w:rPr>
        <w: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6CB"/>
    <w:multiLevelType w:val="hybridMultilevel"/>
    <w:tmpl w:val="9F10984E"/>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5E1CBFAA">
      <w:start w:val="1"/>
      <w:numFmt w:val="decimal"/>
      <w:lvlText w:val="%3."/>
      <w:lvlJc w:val="left"/>
      <w:pPr>
        <w:ind w:left="1980" w:hanging="360"/>
      </w:pPr>
      <w:rPr>
        <w:rFonts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AC08E4"/>
    <w:multiLevelType w:val="hybridMultilevel"/>
    <w:tmpl w:val="95568E60"/>
    <w:lvl w:ilvl="0" w:tplc="5FD85776">
      <w:start w:val="1"/>
      <w:numFmt w:val="lowerLetter"/>
      <w:lvlText w:val="(%1)"/>
      <w:lvlJc w:val="left"/>
      <w:pPr>
        <w:tabs>
          <w:tab w:val="num" w:pos="720"/>
        </w:tabs>
        <w:ind w:left="720" w:hanging="360"/>
      </w:pPr>
    </w:lvl>
    <w:lvl w:ilvl="1" w:tplc="E59AC8AA" w:tentative="1">
      <w:start w:val="1"/>
      <w:numFmt w:val="lowerLetter"/>
      <w:lvlText w:val="(%2)"/>
      <w:lvlJc w:val="left"/>
      <w:pPr>
        <w:tabs>
          <w:tab w:val="num" w:pos="1440"/>
        </w:tabs>
        <w:ind w:left="1440" w:hanging="360"/>
      </w:pPr>
    </w:lvl>
    <w:lvl w:ilvl="2" w:tplc="C2C6AE1A" w:tentative="1">
      <w:start w:val="1"/>
      <w:numFmt w:val="lowerLetter"/>
      <w:lvlText w:val="(%3)"/>
      <w:lvlJc w:val="left"/>
      <w:pPr>
        <w:tabs>
          <w:tab w:val="num" w:pos="2160"/>
        </w:tabs>
        <w:ind w:left="2160" w:hanging="360"/>
      </w:pPr>
    </w:lvl>
    <w:lvl w:ilvl="3" w:tplc="9FD8C2A2" w:tentative="1">
      <w:start w:val="1"/>
      <w:numFmt w:val="lowerLetter"/>
      <w:lvlText w:val="(%4)"/>
      <w:lvlJc w:val="left"/>
      <w:pPr>
        <w:tabs>
          <w:tab w:val="num" w:pos="2880"/>
        </w:tabs>
        <w:ind w:left="2880" w:hanging="360"/>
      </w:pPr>
    </w:lvl>
    <w:lvl w:ilvl="4" w:tplc="6C462D94" w:tentative="1">
      <w:start w:val="1"/>
      <w:numFmt w:val="lowerLetter"/>
      <w:lvlText w:val="(%5)"/>
      <w:lvlJc w:val="left"/>
      <w:pPr>
        <w:tabs>
          <w:tab w:val="num" w:pos="3600"/>
        </w:tabs>
        <w:ind w:left="3600" w:hanging="360"/>
      </w:pPr>
    </w:lvl>
    <w:lvl w:ilvl="5" w:tplc="05643D16" w:tentative="1">
      <w:start w:val="1"/>
      <w:numFmt w:val="lowerLetter"/>
      <w:lvlText w:val="(%6)"/>
      <w:lvlJc w:val="left"/>
      <w:pPr>
        <w:tabs>
          <w:tab w:val="num" w:pos="4320"/>
        </w:tabs>
        <w:ind w:left="4320" w:hanging="360"/>
      </w:pPr>
    </w:lvl>
    <w:lvl w:ilvl="6" w:tplc="DD0EE650" w:tentative="1">
      <w:start w:val="1"/>
      <w:numFmt w:val="lowerLetter"/>
      <w:lvlText w:val="(%7)"/>
      <w:lvlJc w:val="left"/>
      <w:pPr>
        <w:tabs>
          <w:tab w:val="num" w:pos="5040"/>
        </w:tabs>
        <w:ind w:left="5040" w:hanging="360"/>
      </w:pPr>
    </w:lvl>
    <w:lvl w:ilvl="7" w:tplc="43FA27C4" w:tentative="1">
      <w:start w:val="1"/>
      <w:numFmt w:val="lowerLetter"/>
      <w:lvlText w:val="(%8)"/>
      <w:lvlJc w:val="left"/>
      <w:pPr>
        <w:tabs>
          <w:tab w:val="num" w:pos="5760"/>
        </w:tabs>
        <w:ind w:left="5760" w:hanging="360"/>
      </w:pPr>
    </w:lvl>
    <w:lvl w:ilvl="8" w:tplc="0C58FE58" w:tentative="1">
      <w:start w:val="1"/>
      <w:numFmt w:val="lowerLetter"/>
      <w:lvlText w:val="(%9)"/>
      <w:lvlJc w:val="left"/>
      <w:pPr>
        <w:tabs>
          <w:tab w:val="num" w:pos="6480"/>
        </w:tabs>
        <w:ind w:left="6480" w:hanging="360"/>
      </w:pPr>
    </w:lvl>
  </w:abstractNum>
  <w:abstractNum w:abstractNumId="4" w15:restartNumberingAfterBreak="0">
    <w:nsid w:val="12905FE0"/>
    <w:multiLevelType w:val="hybridMultilevel"/>
    <w:tmpl w:val="A3FC84A2"/>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 w15:restartNumberingAfterBreak="0">
    <w:nsid w:val="179E3E25"/>
    <w:multiLevelType w:val="hybridMultilevel"/>
    <w:tmpl w:val="B19C46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E3168B7"/>
    <w:multiLevelType w:val="hybridMultilevel"/>
    <w:tmpl w:val="45645AFA"/>
    <w:lvl w:ilvl="0" w:tplc="B688F2FC">
      <w:start w:val="1"/>
      <w:numFmt w:val="low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1F886211"/>
    <w:multiLevelType w:val="hybridMultilevel"/>
    <w:tmpl w:val="F49822E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8" w15:restartNumberingAfterBreak="0">
    <w:nsid w:val="28E751D2"/>
    <w:multiLevelType w:val="hybridMultilevel"/>
    <w:tmpl w:val="52FCDFD4"/>
    <w:lvl w:ilvl="0" w:tplc="FFFFFFFF">
      <w:start w:val="1"/>
      <w:numFmt w:val="lowerLetter"/>
      <w:lvlText w:val="(%1)"/>
      <w:lvlJc w:val="left"/>
      <w:pPr>
        <w:ind w:left="360" w:hanging="360"/>
      </w:pPr>
      <w:rPr>
        <w:rFonts w:ascii="Arial" w:hAnsi="Arial" w:hint="default"/>
        <w:b w:val="0"/>
        <w:i w:val="0"/>
        <w:color w:val="auto"/>
        <w:sz w:val="20"/>
        <w:szCs w:val="24"/>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9457DBE"/>
    <w:multiLevelType w:val="hybridMultilevel"/>
    <w:tmpl w:val="9092AAF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2A402325"/>
    <w:multiLevelType w:val="hybridMultilevel"/>
    <w:tmpl w:val="E528BE1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 w15:restartNumberingAfterBreak="0">
    <w:nsid w:val="327E37DB"/>
    <w:multiLevelType w:val="hybridMultilevel"/>
    <w:tmpl w:val="6ADE582E"/>
    <w:lvl w:ilvl="0" w:tplc="3D6CEADC">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decimal"/>
      <w:lvlText w:val="%3."/>
      <w:lvlJc w:val="left"/>
      <w:pPr>
        <w:ind w:left="1980" w:hanging="360"/>
      </w:pPr>
      <w:rPr>
        <w:rFonts w:hint="default"/>
      </w:rPr>
    </w:lvl>
    <w:lvl w:ilvl="3" w:tplc="FFFFFFFF">
      <w:start w:val="1"/>
      <w:numFmt w:val="bullet"/>
      <w:lvlText w:val="-"/>
      <w:lvlJc w:val="left"/>
      <w:pPr>
        <w:ind w:left="2520" w:hanging="360"/>
      </w:pPr>
      <w:rPr>
        <w:rFonts w:ascii="Verdana" w:eastAsiaTheme="minorEastAsia" w:hAnsi="Verdana" w:cstheme="minorBidi"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38A7089"/>
    <w:multiLevelType w:val="hybridMultilevel"/>
    <w:tmpl w:val="32C40BA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380F6109"/>
    <w:multiLevelType w:val="hybridMultilevel"/>
    <w:tmpl w:val="BE1246C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92B664D"/>
    <w:multiLevelType w:val="hybridMultilevel"/>
    <w:tmpl w:val="DD50CA8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6" w15:restartNumberingAfterBreak="0">
    <w:nsid w:val="3D622010"/>
    <w:multiLevelType w:val="hybridMultilevel"/>
    <w:tmpl w:val="8DB2808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7" w15:restartNumberingAfterBreak="0">
    <w:nsid w:val="404B509C"/>
    <w:multiLevelType w:val="hybridMultilevel"/>
    <w:tmpl w:val="375ADD26"/>
    <w:lvl w:ilvl="0" w:tplc="08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2CB17B4"/>
    <w:multiLevelType w:val="hybridMultilevel"/>
    <w:tmpl w:val="1AC0BCD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9" w15:restartNumberingAfterBreak="0">
    <w:nsid w:val="4C910A9C"/>
    <w:multiLevelType w:val="hybridMultilevel"/>
    <w:tmpl w:val="63F64C8A"/>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0" w15:restartNumberingAfterBreak="0">
    <w:nsid w:val="4F430D81"/>
    <w:multiLevelType w:val="hybridMultilevel"/>
    <w:tmpl w:val="890AAB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7C3E56"/>
    <w:multiLevelType w:val="hybridMultilevel"/>
    <w:tmpl w:val="5B68280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2" w15:restartNumberingAfterBreak="0">
    <w:nsid w:val="597523A4"/>
    <w:multiLevelType w:val="hybridMultilevel"/>
    <w:tmpl w:val="1FCC569A"/>
    <w:lvl w:ilvl="0" w:tplc="B1F82540">
      <w:start w:val="1"/>
      <w:numFmt w:val="lowerLetter"/>
      <w:lvlText w:val="%1)"/>
      <w:lvlJc w:val="left"/>
      <w:pPr>
        <w:tabs>
          <w:tab w:val="num" w:pos="720"/>
        </w:tabs>
        <w:ind w:left="720" w:hanging="360"/>
      </w:pPr>
    </w:lvl>
    <w:lvl w:ilvl="1" w:tplc="6C184194">
      <w:start w:val="1"/>
      <w:numFmt w:val="lowerLetter"/>
      <w:lvlText w:val="%2)"/>
      <w:lvlJc w:val="left"/>
      <w:pPr>
        <w:tabs>
          <w:tab w:val="num" w:pos="1440"/>
        </w:tabs>
        <w:ind w:left="1440" w:hanging="360"/>
      </w:pPr>
    </w:lvl>
    <w:lvl w:ilvl="2" w:tplc="3E80356A" w:tentative="1">
      <w:start w:val="1"/>
      <w:numFmt w:val="lowerLetter"/>
      <w:lvlText w:val="%3)"/>
      <w:lvlJc w:val="left"/>
      <w:pPr>
        <w:tabs>
          <w:tab w:val="num" w:pos="2160"/>
        </w:tabs>
        <w:ind w:left="2160" w:hanging="360"/>
      </w:pPr>
    </w:lvl>
    <w:lvl w:ilvl="3" w:tplc="7A6E3D16" w:tentative="1">
      <w:start w:val="1"/>
      <w:numFmt w:val="lowerLetter"/>
      <w:lvlText w:val="%4)"/>
      <w:lvlJc w:val="left"/>
      <w:pPr>
        <w:tabs>
          <w:tab w:val="num" w:pos="2880"/>
        </w:tabs>
        <w:ind w:left="2880" w:hanging="360"/>
      </w:pPr>
    </w:lvl>
    <w:lvl w:ilvl="4" w:tplc="FB8A8754" w:tentative="1">
      <w:start w:val="1"/>
      <w:numFmt w:val="lowerLetter"/>
      <w:lvlText w:val="%5)"/>
      <w:lvlJc w:val="left"/>
      <w:pPr>
        <w:tabs>
          <w:tab w:val="num" w:pos="3600"/>
        </w:tabs>
        <w:ind w:left="3600" w:hanging="360"/>
      </w:pPr>
    </w:lvl>
    <w:lvl w:ilvl="5" w:tplc="152EDD66" w:tentative="1">
      <w:start w:val="1"/>
      <w:numFmt w:val="lowerLetter"/>
      <w:lvlText w:val="%6)"/>
      <w:lvlJc w:val="left"/>
      <w:pPr>
        <w:tabs>
          <w:tab w:val="num" w:pos="4320"/>
        </w:tabs>
        <w:ind w:left="4320" w:hanging="360"/>
      </w:pPr>
    </w:lvl>
    <w:lvl w:ilvl="6" w:tplc="15F6D5BC" w:tentative="1">
      <w:start w:val="1"/>
      <w:numFmt w:val="lowerLetter"/>
      <w:lvlText w:val="%7)"/>
      <w:lvlJc w:val="left"/>
      <w:pPr>
        <w:tabs>
          <w:tab w:val="num" w:pos="5040"/>
        </w:tabs>
        <w:ind w:left="5040" w:hanging="360"/>
      </w:pPr>
    </w:lvl>
    <w:lvl w:ilvl="7" w:tplc="30E672EC" w:tentative="1">
      <w:start w:val="1"/>
      <w:numFmt w:val="lowerLetter"/>
      <w:lvlText w:val="%8)"/>
      <w:lvlJc w:val="left"/>
      <w:pPr>
        <w:tabs>
          <w:tab w:val="num" w:pos="5760"/>
        </w:tabs>
        <w:ind w:left="5760" w:hanging="360"/>
      </w:pPr>
    </w:lvl>
    <w:lvl w:ilvl="8" w:tplc="4C0A6BE0" w:tentative="1">
      <w:start w:val="1"/>
      <w:numFmt w:val="lowerLetter"/>
      <w:lvlText w:val="%9)"/>
      <w:lvlJc w:val="left"/>
      <w:pPr>
        <w:tabs>
          <w:tab w:val="num" w:pos="6480"/>
        </w:tabs>
        <w:ind w:left="6480" w:hanging="360"/>
      </w:pPr>
    </w:lvl>
  </w:abstractNum>
  <w:abstractNum w:abstractNumId="23" w15:restartNumberingAfterBreak="0">
    <w:nsid w:val="62911CE2"/>
    <w:multiLevelType w:val="hybridMultilevel"/>
    <w:tmpl w:val="7A301BB8"/>
    <w:lvl w:ilvl="0" w:tplc="48090001">
      <w:start w:val="1"/>
      <w:numFmt w:val="bullet"/>
      <w:lvlText w:val=""/>
      <w:lvlJc w:val="left"/>
      <w:pPr>
        <w:ind w:left="1080" w:hanging="360"/>
      </w:pPr>
      <w:rPr>
        <w:rFonts w:ascii="Symbol" w:hAnsi="Symbol"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4" w15:restartNumberingAfterBreak="0">
    <w:nsid w:val="63976B51"/>
    <w:multiLevelType w:val="hybridMultilevel"/>
    <w:tmpl w:val="95568E60"/>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Letter"/>
      <w:lvlText w:val="(%3)"/>
      <w:lvlJc w:val="left"/>
      <w:pPr>
        <w:tabs>
          <w:tab w:val="num" w:pos="2160"/>
        </w:tabs>
        <w:ind w:left="2160" w:hanging="360"/>
      </w:pPr>
    </w:lvl>
    <w:lvl w:ilvl="3" w:tplc="FFFFFFFF" w:tentative="1">
      <w:start w:val="1"/>
      <w:numFmt w:val="lowerLetter"/>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Letter"/>
      <w:lvlText w:val="(%6)"/>
      <w:lvlJc w:val="left"/>
      <w:pPr>
        <w:tabs>
          <w:tab w:val="num" w:pos="4320"/>
        </w:tabs>
        <w:ind w:left="4320" w:hanging="360"/>
      </w:pPr>
    </w:lvl>
    <w:lvl w:ilvl="6" w:tplc="FFFFFFFF" w:tentative="1">
      <w:start w:val="1"/>
      <w:numFmt w:val="lowerLetter"/>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Letter"/>
      <w:lvlText w:val="(%9)"/>
      <w:lvlJc w:val="left"/>
      <w:pPr>
        <w:tabs>
          <w:tab w:val="num" w:pos="6480"/>
        </w:tabs>
        <w:ind w:left="6480" w:hanging="360"/>
      </w:pPr>
    </w:lvl>
  </w:abstractNum>
  <w:abstractNum w:abstractNumId="25" w15:restartNumberingAfterBreak="0">
    <w:nsid w:val="646676A3"/>
    <w:multiLevelType w:val="hybridMultilevel"/>
    <w:tmpl w:val="5714EDAA"/>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25AED0BC">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9941F85"/>
    <w:multiLevelType w:val="hybridMultilevel"/>
    <w:tmpl w:val="45645AFA"/>
    <w:lvl w:ilvl="0" w:tplc="B688F2FC">
      <w:start w:val="1"/>
      <w:numFmt w:val="low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7" w15:restartNumberingAfterBreak="0">
    <w:nsid w:val="716752F2"/>
    <w:multiLevelType w:val="hybridMultilevel"/>
    <w:tmpl w:val="6B24CBC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43D0693"/>
    <w:multiLevelType w:val="hybridMultilevel"/>
    <w:tmpl w:val="E3AE074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9" w15:restartNumberingAfterBreak="0">
    <w:nsid w:val="76043ACD"/>
    <w:multiLevelType w:val="hybridMultilevel"/>
    <w:tmpl w:val="52FCDFD4"/>
    <w:lvl w:ilvl="0" w:tplc="B0986808">
      <w:start w:val="1"/>
      <w:numFmt w:val="lowerLetter"/>
      <w:lvlText w:val="(%1)"/>
      <w:lvlJc w:val="left"/>
      <w:pPr>
        <w:ind w:left="360" w:hanging="360"/>
      </w:pPr>
      <w:rPr>
        <w:rFonts w:ascii="Arial" w:hAnsi="Arial" w:hint="default"/>
        <w:b w:val="0"/>
        <w:i w:val="0"/>
        <w:color w:val="auto"/>
        <w:sz w:val="20"/>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6783743"/>
    <w:multiLevelType w:val="hybridMultilevel"/>
    <w:tmpl w:val="8000E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6F56D08"/>
    <w:multiLevelType w:val="hybridMultilevel"/>
    <w:tmpl w:val="4E5EE07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2"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33" w15:restartNumberingAfterBreak="0">
    <w:nsid w:val="7D1D0B08"/>
    <w:multiLevelType w:val="hybridMultilevel"/>
    <w:tmpl w:val="557017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1175610100">
    <w:abstractNumId w:val="32"/>
  </w:num>
  <w:num w:numId="2" w16cid:durableId="1741446129">
    <w:abstractNumId w:val="14"/>
  </w:num>
  <w:num w:numId="3" w16cid:durableId="561453048">
    <w:abstractNumId w:val="2"/>
  </w:num>
  <w:num w:numId="4" w16cid:durableId="243802813">
    <w:abstractNumId w:val="5"/>
  </w:num>
  <w:num w:numId="5" w16cid:durableId="1517504996">
    <w:abstractNumId w:val="19"/>
  </w:num>
  <w:num w:numId="6" w16cid:durableId="1955165260">
    <w:abstractNumId w:val="4"/>
  </w:num>
  <w:num w:numId="7" w16cid:durableId="1419860601">
    <w:abstractNumId w:val="23"/>
  </w:num>
  <w:num w:numId="8" w16cid:durableId="338696256">
    <w:abstractNumId w:val="18"/>
  </w:num>
  <w:num w:numId="9" w16cid:durableId="192766366">
    <w:abstractNumId w:val="31"/>
  </w:num>
  <w:num w:numId="10" w16cid:durableId="982471090">
    <w:abstractNumId w:val="15"/>
  </w:num>
  <w:num w:numId="11" w16cid:durableId="1299265387">
    <w:abstractNumId w:val="13"/>
  </w:num>
  <w:num w:numId="12" w16cid:durableId="894396043">
    <w:abstractNumId w:val="21"/>
  </w:num>
  <w:num w:numId="13" w16cid:durableId="749355408">
    <w:abstractNumId w:val="16"/>
  </w:num>
  <w:num w:numId="14" w16cid:durableId="1820924170">
    <w:abstractNumId w:val="12"/>
  </w:num>
  <w:num w:numId="15" w16cid:durableId="1328364259">
    <w:abstractNumId w:val="28"/>
  </w:num>
  <w:num w:numId="16" w16cid:durableId="1665359054">
    <w:abstractNumId w:val="10"/>
  </w:num>
  <w:num w:numId="17" w16cid:durableId="632953282">
    <w:abstractNumId w:val="9"/>
  </w:num>
  <w:num w:numId="18" w16cid:durableId="1660306483">
    <w:abstractNumId w:val="33"/>
  </w:num>
  <w:num w:numId="19" w16cid:durableId="714427191">
    <w:abstractNumId w:val="7"/>
  </w:num>
  <w:num w:numId="20" w16cid:durableId="712341382">
    <w:abstractNumId w:val="0"/>
  </w:num>
  <w:num w:numId="21" w16cid:durableId="2054959762">
    <w:abstractNumId w:val="26"/>
  </w:num>
  <w:num w:numId="22" w16cid:durableId="1163159868">
    <w:abstractNumId w:val="17"/>
  </w:num>
  <w:num w:numId="23" w16cid:durableId="946694190">
    <w:abstractNumId w:val="3"/>
  </w:num>
  <w:num w:numId="24" w16cid:durableId="21639692">
    <w:abstractNumId w:val="22"/>
  </w:num>
  <w:num w:numId="25" w16cid:durableId="1183202194">
    <w:abstractNumId w:val="29"/>
  </w:num>
  <w:num w:numId="26" w16cid:durableId="2139949078">
    <w:abstractNumId w:val="25"/>
  </w:num>
  <w:num w:numId="27" w16cid:durableId="95643020">
    <w:abstractNumId w:val="1"/>
  </w:num>
  <w:num w:numId="28" w16cid:durableId="766268386">
    <w:abstractNumId w:val="20"/>
  </w:num>
  <w:num w:numId="29" w16cid:durableId="340864531">
    <w:abstractNumId w:val="6"/>
  </w:num>
  <w:num w:numId="30" w16cid:durableId="1509128247">
    <w:abstractNumId w:val="27"/>
  </w:num>
  <w:num w:numId="31" w16cid:durableId="1511020008">
    <w:abstractNumId w:val="24"/>
  </w:num>
  <w:num w:numId="32" w16cid:durableId="1046445886">
    <w:abstractNumId w:val="8"/>
  </w:num>
  <w:num w:numId="33" w16cid:durableId="719859357">
    <w:abstractNumId w:val="30"/>
  </w:num>
  <w:num w:numId="34" w16cid:durableId="2102337453">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3EBC"/>
    <w:rsid w:val="00005EFA"/>
    <w:rsid w:val="00006B02"/>
    <w:rsid w:val="00006DEF"/>
    <w:rsid w:val="00006FFB"/>
    <w:rsid w:val="000070B2"/>
    <w:rsid w:val="00007795"/>
    <w:rsid w:val="00007A18"/>
    <w:rsid w:val="00007FB1"/>
    <w:rsid w:val="000107BF"/>
    <w:rsid w:val="00010C73"/>
    <w:rsid w:val="0001229C"/>
    <w:rsid w:val="00013596"/>
    <w:rsid w:val="000146D3"/>
    <w:rsid w:val="00015BD2"/>
    <w:rsid w:val="00016269"/>
    <w:rsid w:val="00016BE8"/>
    <w:rsid w:val="00017279"/>
    <w:rsid w:val="000178D3"/>
    <w:rsid w:val="00021E76"/>
    <w:rsid w:val="00023DC3"/>
    <w:rsid w:val="00023E92"/>
    <w:rsid w:val="0002474B"/>
    <w:rsid w:val="00026A8F"/>
    <w:rsid w:val="00027C01"/>
    <w:rsid w:val="00031D6E"/>
    <w:rsid w:val="00033277"/>
    <w:rsid w:val="00033C47"/>
    <w:rsid w:val="0003404D"/>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491"/>
    <w:rsid w:val="00053EC5"/>
    <w:rsid w:val="00054C30"/>
    <w:rsid w:val="00055D1C"/>
    <w:rsid w:val="00056040"/>
    <w:rsid w:val="0005726B"/>
    <w:rsid w:val="0006421C"/>
    <w:rsid w:val="0006475E"/>
    <w:rsid w:val="00064FC3"/>
    <w:rsid w:val="00067699"/>
    <w:rsid w:val="0006793C"/>
    <w:rsid w:val="00067ADC"/>
    <w:rsid w:val="00070598"/>
    <w:rsid w:val="00070AA0"/>
    <w:rsid w:val="000712C2"/>
    <w:rsid w:val="000715C1"/>
    <w:rsid w:val="000728E9"/>
    <w:rsid w:val="00073CEB"/>
    <w:rsid w:val="000743AD"/>
    <w:rsid w:val="000748AE"/>
    <w:rsid w:val="000749E3"/>
    <w:rsid w:val="00075BC3"/>
    <w:rsid w:val="00075E59"/>
    <w:rsid w:val="00075FCC"/>
    <w:rsid w:val="0007616B"/>
    <w:rsid w:val="000769EE"/>
    <w:rsid w:val="000779CF"/>
    <w:rsid w:val="00080590"/>
    <w:rsid w:val="00081804"/>
    <w:rsid w:val="00082A27"/>
    <w:rsid w:val="0008443F"/>
    <w:rsid w:val="00085BA0"/>
    <w:rsid w:val="00086AFB"/>
    <w:rsid w:val="000900B5"/>
    <w:rsid w:val="000904A1"/>
    <w:rsid w:val="00091325"/>
    <w:rsid w:val="00091407"/>
    <w:rsid w:val="00091620"/>
    <w:rsid w:val="00092770"/>
    <w:rsid w:val="00093017"/>
    <w:rsid w:val="00093131"/>
    <w:rsid w:val="00093A62"/>
    <w:rsid w:val="000943C1"/>
    <w:rsid w:val="000949B0"/>
    <w:rsid w:val="00094C80"/>
    <w:rsid w:val="00094D8B"/>
    <w:rsid w:val="00095C4F"/>
    <w:rsid w:val="00097461"/>
    <w:rsid w:val="00097A18"/>
    <w:rsid w:val="000A0109"/>
    <w:rsid w:val="000A01CD"/>
    <w:rsid w:val="000A1B71"/>
    <w:rsid w:val="000A25BA"/>
    <w:rsid w:val="000A281F"/>
    <w:rsid w:val="000A386E"/>
    <w:rsid w:val="000A3FAE"/>
    <w:rsid w:val="000A4799"/>
    <w:rsid w:val="000A5747"/>
    <w:rsid w:val="000A629C"/>
    <w:rsid w:val="000A73C8"/>
    <w:rsid w:val="000B04CC"/>
    <w:rsid w:val="000B05A1"/>
    <w:rsid w:val="000B0E53"/>
    <w:rsid w:val="000B0E67"/>
    <w:rsid w:val="000B0FB2"/>
    <w:rsid w:val="000B2380"/>
    <w:rsid w:val="000B3335"/>
    <w:rsid w:val="000B43B8"/>
    <w:rsid w:val="000B477B"/>
    <w:rsid w:val="000B48BC"/>
    <w:rsid w:val="000B59A8"/>
    <w:rsid w:val="000B5F41"/>
    <w:rsid w:val="000B6416"/>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7D7"/>
    <w:rsid w:val="000D4306"/>
    <w:rsid w:val="000D4FBE"/>
    <w:rsid w:val="000D7443"/>
    <w:rsid w:val="000D7EB3"/>
    <w:rsid w:val="000E1210"/>
    <w:rsid w:val="000E146B"/>
    <w:rsid w:val="000E1FF0"/>
    <w:rsid w:val="000E3937"/>
    <w:rsid w:val="000E5668"/>
    <w:rsid w:val="000E67D7"/>
    <w:rsid w:val="000E79DF"/>
    <w:rsid w:val="000F127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FBD"/>
    <w:rsid w:val="00105055"/>
    <w:rsid w:val="00105541"/>
    <w:rsid w:val="00106CE0"/>
    <w:rsid w:val="001105BF"/>
    <w:rsid w:val="001107F1"/>
    <w:rsid w:val="0011163F"/>
    <w:rsid w:val="00112192"/>
    <w:rsid w:val="001121CE"/>
    <w:rsid w:val="00112550"/>
    <w:rsid w:val="00113B78"/>
    <w:rsid w:val="001141D2"/>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394"/>
    <w:rsid w:val="00133AF3"/>
    <w:rsid w:val="00133FEE"/>
    <w:rsid w:val="00134B04"/>
    <w:rsid w:val="0013527B"/>
    <w:rsid w:val="0013772C"/>
    <w:rsid w:val="00137ECB"/>
    <w:rsid w:val="00137FAC"/>
    <w:rsid w:val="0014067A"/>
    <w:rsid w:val="00142CFF"/>
    <w:rsid w:val="00143EFA"/>
    <w:rsid w:val="00144133"/>
    <w:rsid w:val="0014536A"/>
    <w:rsid w:val="00145C70"/>
    <w:rsid w:val="001462A1"/>
    <w:rsid w:val="00146395"/>
    <w:rsid w:val="00147BE0"/>
    <w:rsid w:val="00150143"/>
    <w:rsid w:val="00151216"/>
    <w:rsid w:val="001516B2"/>
    <w:rsid w:val="00152180"/>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FBB"/>
    <w:rsid w:val="00187084"/>
    <w:rsid w:val="00187279"/>
    <w:rsid w:val="001907A7"/>
    <w:rsid w:val="0019236D"/>
    <w:rsid w:val="001939EF"/>
    <w:rsid w:val="00193CCA"/>
    <w:rsid w:val="001958F7"/>
    <w:rsid w:val="00196658"/>
    <w:rsid w:val="00197878"/>
    <w:rsid w:val="00197CCA"/>
    <w:rsid w:val="001A0D78"/>
    <w:rsid w:val="001A0FBD"/>
    <w:rsid w:val="001A0FF3"/>
    <w:rsid w:val="001A150C"/>
    <w:rsid w:val="001A1BDF"/>
    <w:rsid w:val="001A1CC3"/>
    <w:rsid w:val="001A246E"/>
    <w:rsid w:val="001A28E2"/>
    <w:rsid w:val="001A30E1"/>
    <w:rsid w:val="001A509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7AB6"/>
    <w:rsid w:val="001E0722"/>
    <w:rsid w:val="001E077A"/>
    <w:rsid w:val="001E0EBC"/>
    <w:rsid w:val="001E1E28"/>
    <w:rsid w:val="001E3F74"/>
    <w:rsid w:val="001E4D42"/>
    <w:rsid w:val="001E5407"/>
    <w:rsid w:val="001E569C"/>
    <w:rsid w:val="001E582E"/>
    <w:rsid w:val="001E5A9D"/>
    <w:rsid w:val="001E6E77"/>
    <w:rsid w:val="001F012D"/>
    <w:rsid w:val="001F07CC"/>
    <w:rsid w:val="001F1930"/>
    <w:rsid w:val="001F26AE"/>
    <w:rsid w:val="001F4128"/>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1C19"/>
    <w:rsid w:val="0021228B"/>
    <w:rsid w:val="002139CF"/>
    <w:rsid w:val="00213F3B"/>
    <w:rsid w:val="0021551D"/>
    <w:rsid w:val="002175FF"/>
    <w:rsid w:val="00220FC8"/>
    <w:rsid w:val="00221724"/>
    <w:rsid w:val="00221B22"/>
    <w:rsid w:val="00221D2A"/>
    <w:rsid w:val="00222861"/>
    <w:rsid w:val="00225C09"/>
    <w:rsid w:val="00225D61"/>
    <w:rsid w:val="002275DF"/>
    <w:rsid w:val="00227EF1"/>
    <w:rsid w:val="002300FC"/>
    <w:rsid w:val="002315DB"/>
    <w:rsid w:val="002316C5"/>
    <w:rsid w:val="00231A80"/>
    <w:rsid w:val="00233407"/>
    <w:rsid w:val="0023595E"/>
    <w:rsid w:val="00235BA1"/>
    <w:rsid w:val="00235D5B"/>
    <w:rsid w:val="00236372"/>
    <w:rsid w:val="0023657A"/>
    <w:rsid w:val="002370CA"/>
    <w:rsid w:val="00241455"/>
    <w:rsid w:val="002417D3"/>
    <w:rsid w:val="00242360"/>
    <w:rsid w:val="00242AC2"/>
    <w:rsid w:val="0024358E"/>
    <w:rsid w:val="00243910"/>
    <w:rsid w:val="002443ED"/>
    <w:rsid w:val="00244FC2"/>
    <w:rsid w:val="00246B68"/>
    <w:rsid w:val="0025035B"/>
    <w:rsid w:val="002504D7"/>
    <w:rsid w:val="00250C2A"/>
    <w:rsid w:val="0025235C"/>
    <w:rsid w:val="00253380"/>
    <w:rsid w:val="00253C32"/>
    <w:rsid w:val="00254876"/>
    <w:rsid w:val="00254AF8"/>
    <w:rsid w:val="00255DCB"/>
    <w:rsid w:val="00256BEA"/>
    <w:rsid w:val="00256F7D"/>
    <w:rsid w:val="002571B2"/>
    <w:rsid w:val="00260324"/>
    <w:rsid w:val="00260659"/>
    <w:rsid w:val="00261A84"/>
    <w:rsid w:val="00261CAE"/>
    <w:rsid w:val="00261DCF"/>
    <w:rsid w:val="00262423"/>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64F"/>
    <w:rsid w:val="00280F0C"/>
    <w:rsid w:val="00281CA0"/>
    <w:rsid w:val="00283889"/>
    <w:rsid w:val="00284F3C"/>
    <w:rsid w:val="00285441"/>
    <w:rsid w:val="002854D9"/>
    <w:rsid w:val="00285742"/>
    <w:rsid w:val="0028696E"/>
    <w:rsid w:val="00286E49"/>
    <w:rsid w:val="002871EE"/>
    <w:rsid w:val="00287D8D"/>
    <w:rsid w:val="002900CF"/>
    <w:rsid w:val="00290410"/>
    <w:rsid w:val="00290566"/>
    <w:rsid w:val="00290AEB"/>
    <w:rsid w:val="002912A7"/>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D4A"/>
    <w:rsid w:val="002B02B8"/>
    <w:rsid w:val="002B2829"/>
    <w:rsid w:val="002B44EB"/>
    <w:rsid w:val="002B47B8"/>
    <w:rsid w:val="002B52E6"/>
    <w:rsid w:val="002B5BC3"/>
    <w:rsid w:val="002B6063"/>
    <w:rsid w:val="002B6895"/>
    <w:rsid w:val="002B7003"/>
    <w:rsid w:val="002C0E69"/>
    <w:rsid w:val="002C3909"/>
    <w:rsid w:val="002C47E1"/>
    <w:rsid w:val="002C5A80"/>
    <w:rsid w:val="002C5F84"/>
    <w:rsid w:val="002C6F1F"/>
    <w:rsid w:val="002C7CE2"/>
    <w:rsid w:val="002D0C6F"/>
    <w:rsid w:val="002D1AD4"/>
    <w:rsid w:val="002D1C2C"/>
    <w:rsid w:val="002D1E3F"/>
    <w:rsid w:val="002D305E"/>
    <w:rsid w:val="002D3101"/>
    <w:rsid w:val="002D3928"/>
    <w:rsid w:val="002D3D7B"/>
    <w:rsid w:val="002D5E24"/>
    <w:rsid w:val="002D60D1"/>
    <w:rsid w:val="002D6235"/>
    <w:rsid w:val="002D64FA"/>
    <w:rsid w:val="002D6A88"/>
    <w:rsid w:val="002D6EBE"/>
    <w:rsid w:val="002D73A2"/>
    <w:rsid w:val="002D7B10"/>
    <w:rsid w:val="002E3AC0"/>
    <w:rsid w:val="002E3D55"/>
    <w:rsid w:val="002E3E4C"/>
    <w:rsid w:val="002E3F18"/>
    <w:rsid w:val="002E6533"/>
    <w:rsid w:val="002F1C13"/>
    <w:rsid w:val="002F2664"/>
    <w:rsid w:val="002F3ACF"/>
    <w:rsid w:val="002F464D"/>
    <w:rsid w:val="002F5001"/>
    <w:rsid w:val="002F5789"/>
    <w:rsid w:val="002F68E2"/>
    <w:rsid w:val="002F73A5"/>
    <w:rsid w:val="002F7BAA"/>
    <w:rsid w:val="003003DB"/>
    <w:rsid w:val="00300918"/>
    <w:rsid w:val="00300B95"/>
    <w:rsid w:val="00301138"/>
    <w:rsid w:val="00301C35"/>
    <w:rsid w:val="0030446D"/>
    <w:rsid w:val="00304693"/>
    <w:rsid w:val="00304947"/>
    <w:rsid w:val="00305B07"/>
    <w:rsid w:val="00306580"/>
    <w:rsid w:val="00307423"/>
    <w:rsid w:val="003074F2"/>
    <w:rsid w:val="00310439"/>
    <w:rsid w:val="0031044E"/>
    <w:rsid w:val="00310A86"/>
    <w:rsid w:val="00311CD4"/>
    <w:rsid w:val="00313382"/>
    <w:rsid w:val="00314647"/>
    <w:rsid w:val="00314694"/>
    <w:rsid w:val="0031562D"/>
    <w:rsid w:val="00316CEC"/>
    <w:rsid w:val="00316DC5"/>
    <w:rsid w:val="00320C46"/>
    <w:rsid w:val="00321641"/>
    <w:rsid w:val="003221A0"/>
    <w:rsid w:val="00322A87"/>
    <w:rsid w:val="00324191"/>
    <w:rsid w:val="00325604"/>
    <w:rsid w:val="0032641F"/>
    <w:rsid w:val="00326A80"/>
    <w:rsid w:val="00326B34"/>
    <w:rsid w:val="00326DAB"/>
    <w:rsid w:val="00326F2B"/>
    <w:rsid w:val="003271E5"/>
    <w:rsid w:val="003276C8"/>
    <w:rsid w:val="00330182"/>
    <w:rsid w:val="00330404"/>
    <w:rsid w:val="003307EC"/>
    <w:rsid w:val="003308DC"/>
    <w:rsid w:val="00330C75"/>
    <w:rsid w:val="00330CBC"/>
    <w:rsid w:val="0033263B"/>
    <w:rsid w:val="00334AC3"/>
    <w:rsid w:val="00334BF5"/>
    <w:rsid w:val="003352DB"/>
    <w:rsid w:val="0033530F"/>
    <w:rsid w:val="0033548F"/>
    <w:rsid w:val="0033714A"/>
    <w:rsid w:val="0033726F"/>
    <w:rsid w:val="00340C0C"/>
    <w:rsid w:val="00341BDB"/>
    <w:rsid w:val="00341D60"/>
    <w:rsid w:val="003427CB"/>
    <w:rsid w:val="00342F9E"/>
    <w:rsid w:val="003430DA"/>
    <w:rsid w:val="00344042"/>
    <w:rsid w:val="003455B6"/>
    <w:rsid w:val="00345C33"/>
    <w:rsid w:val="0034780A"/>
    <w:rsid w:val="00347CB8"/>
    <w:rsid w:val="0035098B"/>
    <w:rsid w:val="00350B91"/>
    <w:rsid w:val="00352840"/>
    <w:rsid w:val="00352CE3"/>
    <w:rsid w:val="003534CF"/>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704DD"/>
    <w:rsid w:val="00370872"/>
    <w:rsid w:val="00371678"/>
    <w:rsid w:val="00371DBD"/>
    <w:rsid w:val="00373EE5"/>
    <w:rsid w:val="00374136"/>
    <w:rsid w:val="00375A45"/>
    <w:rsid w:val="00375BFF"/>
    <w:rsid w:val="00375E9B"/>
    <w:rsid w:val="00376199"/>
    <w:rsid w:val="00377185"/>
    <w:rsid w:val="003800D1"/>
    <w:rsid w:val="0038110C"/>
    <w:rsid w:val="00381512"/>
    <w:rsid w:val="00381676"/>
    <w:rsid w:val="00382533"/>
    <w:rsid w:val="00384764"/>
    <w:rsid w:val="003850D5"/>
    <w:rsid w:val="00390CAB"/>
    <w:rsid w:val="00390CEA"/>
    <w:rsid w:val="00390F39"/>
    <w:rsid w:val="003914ED"/>
    <w:rsid w:val="00392BDC"/>
    <w:rsid w:val="00393040"/>
    <w:rsid w:val="00393524"/>
    <w:rsid w:val="00394827"/>
    <w:rsid w:val="00395872"/>
    <w:rsid w:val="003959FE"/>
    <w:rsid w:val="00395DB0"/>
    <w:rsid w:val="00397041"/>
    <w:rsid w:val="003A0C01"/>
    <w:rsid w:val="003A1108"/>
    <w:rsid w:val="003A1924"/>
    <w:rsid w:val="003A19F8"/>
    <w:rsid w:val="003A1DA2"/>
    <w:rsid w:val="003A3C66"/>
    <w:rsid w:val="003A49E8"/>
    <w:rsid w:val="003A567E"/>
    <w:rsid w:val="003A731B"/>
    <w:rsid w:val="003A76B1"/>
    <w:rsid w:val="003A7D74"/>
    <w:rsid w:val="003B04EA"/>
    <w:rsid w:val="003B078B"/>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C7522"/>
    <w:rsid w:val="003D0C29"/>
    <w:rsid w:val="003D13E3"/>
    <w:rsid w:val="003D2BB0"/>
    <w:rsid w:val="003D309C"/>
    <w:rsid w:val="003D442E"/>
    <w:rsid w:val="003D4D8F"/>
    <w:rsid w:val="003D4F2E"/>
    <w:rsid w:val="003D5895"/>
    <w:rsid w:val="003D6114"/>
    <w:rsid w:val="003D61E3"/>
    <w:rsid w:val="003D7B94"/>
    <w:rsid w:val="003E08AC"/>
    <w:rsid w:val="003E1FFE"/>
    <w:rsid w:val="003E21EB"/>
    <w:rsid w:val="003E2FB7"/>
    <w:rsid w:val="003E36C4"/>
    <w:rsid w:val="003E452D"/>
    <w:rsid w:val="003E47F5"/>
    <w:rsid w:val="003E4A77"/>
    <w:rsid w:val="003E4AE8"/>
    <w:rsid w:val="003E507D"/>
    <w:rsid w:val="003E512A"/>
    <w:rsid w:val="003E5471"/>
    <w:rsid w:val="003E5AAA"/>
    <w:rsid w:val="003E7E88"/>
    <w:rsid w:val="003F17B2"/>
    <w:rsid w:val="003F19C6"/>
    <w:rsid w:val="003F1F33"/>
    <w:rsid w:val="003F2EDC"/>
    <w:rsid w:val="003F3430"/>
    <w:rsid w:val="003F38BF"/>
    <w:rsid w:val="003F3F1C"/>
    <w:rsid w:val="003F67DC"/>
    <w:rsid w:val="00400A1F"/>
    <w:rsid w:val="00400B51"/>
    <w:rsid w:val="00401D6E"/>
    <w:rsid w:val="00401EB0"/>
    <w:rsid w:val="00402263"/>
    <w:rsid w:val="00403158"/>
    <w:rsid w:val="00403C21"/>
    <w:rsid w:val="00403F29"/>
    <w:rsid w:val="0040494E"/>
    <w:rsid w:val="00406666"/>
    <w:rsid w:val="00406B39"/>
    <w:rsid w:val="00407022"/>
    <w:rsid w:val="00407DAE"/>
    <w:rsid w:val="00407EDE"/>
    <w:rsid w:val="004102A2"/>
    <w:rsid w:val="00410621"/>
    <w:rsid w:val="00410F9B"/>
    <w:rsid w:val="00412117"/>
    <w:rsid w:val="00412588"/>
    <w:rsid w:val="004140DA"/>
    <w:rsid w:val="00415DF6"/>
    <w:rsid w:val="004162D2"/>
    <w:rsid w:val="004164F5"/>
    <w:rsid w:val="00416581"/>
    <w:rsid w:val="00416764"/>
    <w:rsid w:val="00417E92"/>
    <w:rsid w:val="00420045"/>
    <w:rsid w:val="004210A8"/>
    <w:rsid w:val="004224F6"/>
    <w:rsid w:val="004225CE"/>
    <w:rsid w:val="00422DA4"/>
    <w:rsid w:val="004239B1"/>
    <w:rsid w:val="00423B1A"/>
    <w:rsid w:val="004241CB"/>
    <w:rsid w:val="0042505B"/>
    <w:rsid w:val="00427C4B"/>
    <w:rsid w:val="00431305"/>
    <w:rsid w:val="00431473"/>
    <w:rsid w:val="00431B97"/>
    <w:rsid w:val="00431E20"/>
    <w:rsid w:val="00431F12"/>
    <w:rsid w:val="004320FA"/>
    <w:rsid w:val="00434E0C"/>
    <w:rsid w:val="00435122"/>
    <w:rsid w:val="00435772"/>
    <w:rsid w:val="004367E8"/>
    <w:rsid w:val="00436968"/>
    <w:rsid w:val="00436A47"/>
    <w:rsid w:val="004406BE"/>
    <w:rsid w:val="004413F9"/>
    <w:rsid w:val="00441414"/>
    <w:rsid w:val="004415C1"/>
    <w:rsid w:val="00442AD1"/>
    <w:rsid w:val="00442C43"/>
    <w:rsid w:val="0044337F"/>
    <w:rsid w:val="00444965"/>
    <w:rsid w:val="00444B0B"/>
    <w:rsid w:val="00444B91"/>
    <w:rsid w:val="00445324"/>
    <w:rsid w:val="004455E1"/>
    <w:rsid w:val="00446F21"/>
    <w:rsid w:val="00450E14"/>
    <w:rsid w:val="004517A0"/>
    <w:rsid w:val="00452619"/>
    <w:rsid w:val="00456354"/>
    <w:rsid w:val="004566BB"/>
    <w:rsid w:val="0045737B"/>
    <w:rsid w:val="004607CE"/>
    <w:rsid w:val="00461A66"/>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E4"/>
    <w:rsid w:val="00486055"/>
    <w:rsid w:val="00487536"/>
    <w:rsid w:val="00487640"/>
    <w:rsid w:val="004879FC"/>
    <w:rsid w:val="00487CE3"/>
    <w:rsid w:val="004905DC"/>
    <w:rsid w:val="00490B0A"/>
    <w:rsid w:val="00492468"/>
    <w:rsid w:val="00492EE3"/>
    <w:rsid w:val="004930C1"/>
    <w:rsid w:val="00493972"/>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B0936"/>
    <w:rsid w:val="004B1736"/>
    <w:rsid w:val="004B191C"/>
    <w:rsid w:val="004B1CC8"/>
    <w:rsid w:val="004B1D3C"/>
    <w:rsid w:val="004B2ED5"/>
    <w:rsid w:val="004B30DB"/>
    <w:rsid w:val="004B36F5"/>
    <w:rsid w:val="004B3D97"/>
    <w:rsid w:val="004B3ECA"/>
    <w:rsid w:val="004B5024"/>
    <w:rsid w:val="004B5BFD"/>
    <w:rsid w:val="004B5E4D"/>
    <w:rsid w:val="004B7231"/>
    <w:rsid w:val="004B76F8"/>
    <w:rsid w:val="004B774D"/>
    <w:rsid w:val="004C0050"/>
    <w:rsid w:val="004C040A"/>
    <w:rsid w:val="004C35FD"/>
    <w:rsid w:val="004C3673"/>
    <w:rsid w:val="004C3739"/>
    <w:rsid w:val="004C44BA"/>
    <w:rsid w:val="004C547B"/>
    <w:rsid w:val="004C64BB"/>
    <w:rsid w:val="004C6D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444A"/>
    <w:rsid w:val="004E4CDF"/>
    <w:rsid w:val="004E7036"/>
    <w:rsid w:val="004F0BB4"/>
    <w:rsid w:val="004F1196"/>
    <w:rsid w:val="004F147D"/>
    <w:rsid w:val="004F3FA2"/>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20252"/>
    <w:rsid w:val="0052065D"/>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85A"/>
    <w:rsid w:val="00541DD0"/>
    <w:rsid w:val="005449F4"/>
    <w:rsid w:val="00545217"/>
    <w:rsid w:val="00545C91"/>
    <w:rsid w:val="005462A6"/>
    <w:rsid w:val="0054700B"/>
    <w:rsid w:val="005476C1"/>
    <w:rsid w:val="005478A9"/>
    <w:rsid w:val="00547A98"/>
    <w:rsid w:val="00550463"/>
    <w:rsid w:val="005508C6"/>
    <w:rsid w:val="00551467"/>
    <w:rsid w:val="0055183E"/>
    <w:rsid w:val="005523A7"/>
    <w:rsid w:val="005523A8"/>
    <w:rsid w:val="00553FC9"/>
    <w:rsid w:val="00554441"/>
    <w:rsid w:val="00554E07"/>
    <w:rsid w:val="005561B2"/>
    <w:rsid w:val="0055646E"/>
    <w:rsid w:val="00556535"/>
    <w:rsid w:val="005577D5"/>
    <w:rsid w:val="00557887"/>
    <w:rsid w:val="00557966"/>
    <w:rsid w:val="0056017E"/>
    <w:rsid w:val="00560DC9"/>
    <w:rsid w:val="00562444"/>
    <w:rsid w:val="005625B8"/>
    <w:rsid w:val="0056316C"/>
    <w:rsid w:val="00563A32"/>
    <w:rsid w:val="0056439D"/>
    <w:rsid w:val="00564D2D"/>
    <w:rsid w:val="00564FD1"/>
    <w:rsid w:val="005651B4"/>
    <w:rsid w:val="00565D3E"/>
    <w:rsid w:val="00566995"/>
    <w:rsid w:val="00566FC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D26"/>
    <w:rsid w:val="0059645B"/>
    <w:rsid w:val="005968F5"/>
    <w:rsid w:val="0059710E"/>
    <w:rsid w:val="005973F2"/>
    <w:rsid w:val="00597D62"/>
    <w:rsid w:val="005A051D"/>
    <w:rsid w:val="005A0E44"/>
    <w:rsid w:val="005A23C3"/>
    <w:rsid w:val="005A2832"/>
    <w:rsid w:val="005A445F"/>
    <w:rsid w:val="005A45BD"/>
    <w:rsid w:val="005A58EE"/>
    <w:rsid w:val="005A6FE2"/>
    <w:rsid w:val="005B1591"/>
    <w:rsid w:val="005B1A45"/>
    <w:rsid w:val="005B2200"/>
    <w:rsid w:val="005B39B8"/>
    <w:rsid w:val="005B3DC0"/>
    <w:rsid w:val="005B4DA5"/>
    <w:rsid w:val="005B503D"/>
    <w:rsid w:val="005B53F9"/>
    <w:rsid w:val="005B6486"/>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A53"/>
    <w:rsid w:val="005D53F5"/>
    <w:rsid w:val="005D5F29"/>
    <w:rsid w:val="005D602F"/>
    <w:rsid w:val="005D6E04"/>
    <w:rsid w:val="005D7295"/>
    <w:rsid w:val="005D7CD5"/>
    <w:rsid w:val="005E0119"/>
    <w:rsid w:val="005E14CB"/>
    <w:rsid w:val="005E2655"/>
    <w:rsid w:val="005E27E0"/>
    <w:rsid w:val="005E30F4"/>
    <w:rsid w:val="005E55DA"/>
    <w:rsid w:val="005E6056"/>
    <w:rsid w:val="005E633B"/>
    <w:rsid w:val="005E6C75"/>
    <w:rsid w:val="005E7404"/>
    <w:rsid w:val="005F1752"/>
    <w:rsid w:val="005F1A80"/>
    <w:rsid w:val="005F21DE"/>
    <w:rsid w:val="005F24E7"/>
    <w:rsid w:val="005F300B"/>
    <w:rsid w:val="005F3706"/>
    <w:rsid w:val="005F5310"/>
    <w:rsid w:val="005F598C"/>
    <w:rsid w:val="005F6051"/>
    <w:rsid w:val="005F7477"/>
    <w:rsid w:val="005F789F"/>
    <w:rsid w:val="005F7AB6"/>
    <w:rsid w:val="006009D7"/>
    <w:rsid w:val="00600EC9"/>
    <w:rsid w:val="00601911"/>
    <w:rsid w:val="006027DE"/>
    <w:rsid w:val="0060366B"/>
    <w:rsid w:val="006048C5"/>
    <w:rsid w:val="006049D5"/>
    <w:rsid w:val="00604A5B"/>
    <w:rsid w:val="006056EF"/>
    <w:rsid w:val="00606AE8"/>
    <w:rsid w:val="00606F18"/>
    <w:rsid w:val="00607298"/>
    <w:rsid w:val="0060793D"/>
    <w:rsid w:val="0061022A"/>
    <w:rsid w:val="00610CB1"/>
    <w:rsid w:val="00610E56"/>
    <w:rsid w:val="0061172E"/>
    <w:rsid w:val="0061280F"/>
    <w:rsid w:val="006134BD"/>
    <w:rsid w:val="00615D6C"/>
    <w:rsid w:val="006169B3"/>
    <w:rsid w:val="00617C88"/>
    <w:rsid w:val="0062047A"/>
    <w:rsid w:val="00620A3A"/>
    <w:rsid w:val="00621DF8"/>
    <w:rsid w:val="0062208D"/>
    <w:rsid w:val="0062290D"/>
    <w:rsid w:val="006241DD"/>
    <w:rsid w:val="00627846"/>
    <w:rsid w:val="00631982"/>
    <w:rsid w:val="00632DFD"/>
    <w:rsid w:val="00632E78"/>
    <w:rsid w:val="00632EEC"/>
    <w:rsid w:val="00633E3A"/>
    <w:rsid w:val="00634731"/>
    <w:rsid w:val="0063495D"/>
    <w:rsid w:val="0063512D"/>
    <w:rsid w:val="0063528A"/>
    <w:rsid w:val="006357B1"/>
    <w:rsid w:val="00635B24"/>
    <w:rsid w:val="00635D9A"/>
    <w:rsid w:val="00637AF0"/>
    <w:rsid w:val="00641C95"/>
    <w:rsid w:val="00641E78"/>
    <w:rsid w:val="00642290"/>
    <w:rsid w:val="006438D4"/>
    <w:rsid w:val="00644F73"/>
    <w:rsid w:val="0064561B"/>
    <w:rsid w:val="0064744A"/>
    <w:rsid w:val="00647FC0"/>
    <w:rsid w:val="00650D35"/>
    <w:rsid w:val="00650EAF"/>
    <w:rsid w:val="00653018"/>
    <w:rsid w:val="0065609A"/>
    <w:rsid w:val="00656638"/>
    <w:rsid w:val="006570A1"/>
    <w:rsid w:val="0065766A"/>
    <w:rsid w:val="00660CF0"/>
    <w:rsid w:val="006629E1"/>
    <w:rsid w:val="00663177"/>
    <w:rsid w:val="0066387E"/>
    <w:rsid w:val="00663C37"/>
    <w:rsid w:val="00663EFB"/>
    <w:rsid w:val="006652CB"/>
    <w:rsid w:val="00665338"/>
    <w:rsid w:val="006656FB"/>
    <w:rsid w:val="00665F90"/>
    <w:rsid w:val="00666892"/>
    <w:rsid w:val="006668B8"/>
    <w:rsid w:val="006674AF"/>
    <w:rsid w:val="0067210F"/>
    <w:rsid w:val="00672856"/>
    <w:rsid w:val="00673013"/>
    <w:rsid w:val="00673108"/>
    <w:rsid w:val="00673D9B"/>
    <w:rsid w:val="00674517"/>
    <w:rsid w:val="00675690"/>
    <w:rsid w:val="00676187"/>
    <w:rsid w:val="00680478"/>
    <w:rsid w:val="0068152D"/>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0C59"/>
    <w:rsid w:val="006A1677"/>
    <w:rsid w:val="006A1890"/>
    <w:rsid w:val="006A25BE"/>
    <w:rsid w:val="006A2AF1"/>
    <w:rsid w:val="006A3D22"/>
    <w:rsid w:val="006A3F76"/>
    <w:rsid w:val="006A3F8A"/>
    <w:rsid w:val="006A5363"/>
    <w:rsid w:val="006A569F"/>
    <w:rsid w:val="006A6302"/>
    <w:rsid w:val="006B1731"/>
    <w:rsid w:val="006B2A54"/>
    <w:rsid w:val="006B2E5F"/>
    <w:rsid w:val="006B2FB9"/>
    <w:rsid w:val="006B3FA4"/>
    <w:rsid w:val="006B4B25"/>
    <w:rsid w:val="006B4F1C"/>
    <w:rsid w:val="006B4FE9"/>
    <w:rsid w:val="006B510E"/>
    <w:rsid w:val="006B6C6D"/>
    <w:rsid w:val="006B6F7B"/>
    <w:rsid w:val="006C12FD"/>
    <w:rsid w:val="006C199B"/>
    <w:rsid w:val="006C3296"/>
    <w:rsid w:val="006C3FF7"/>
    <w:rsid w:val="006C4A81"/>
    <w:rsid w:val="006C4D2F"/>
    <w:rsid w:val="006C55E7"/>
    <w:rsid w:val="006C5BA7"/>
    <w:rsid w:val="006C6AAB"/>
    <w:rsid w:val="006C745E"/>
    <w:rsid w:val="006D09FE"/>
    <w:rsid w:val="006D1C34"/>
    <w:rsid w:val="006D2F77"/>
    <w:rsid w:val="006D5084"/>
    <w:rsid w:val="006D5635"/>
    <w:rsid w:val="006D6053"/>
    <w:rsid w:val="006D61AF"/>
    <w:rsid w:val="006D6C0B"/>
    <w:rsid w:val="006D7593"/>
    <w:rsid w:val="006D7E68"/>
    <w:rsid w:val="006E05F5"/>
    <w:rsid w:val="006E1683"/>
    <w:rsid w:val="006E18CB"/>
    <w:rsid w:val="006E3B30"/>
    <w:rsid w:val="006E3F3D"/>
    <w:rsid w:val="006E47D2"/>
    <w:rsid w:val="006E4C14"/>
    <w:rsid w:val="006E53F9"/>
    <w:rsid w:val="006E5DAD"/>
    <w:rsid w:val="006E63D1"/>
    <w:rsid w:val="006E798D"/>
    <w:rsid w:val="006F04D9"/>
    <w:rsid w:val="006F0C5C"/>
    <w:rsid w:val="006F1C4E"/>
    <w:rsid w:val="006F2855"/>
    <w:rsid w:val="006F2D1C"/>
    <w:rsid w:val="006F324C"/>
    <w:rsid w:val="006F32AE"/>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24"/>
    <w:rsid w:val="00710DBF"/>
    <w:rsid w:val="007117D7"/>
    <w:rsid w:val="00712141"/>
    <w:rsid w:val="00712CF8"/>
    <w:rsid w:val="007130EB"/>
    <w:rsid w:val="00713369"/>
    <w:rsid w:val="0071339E"/>
    <w:rsid w:val="00714BA5"/>
    <w:rsid w:val="00717695"/>
    <w:rsid w:val="0071796A"/>
    <w:rsid w:val="00721060"/>
    <w:rsid w:val="0072230A"/>
    <w:rsid w:val="0072291F"/>
    <w:rsid w:val="00724798"/>
    <w:rsid w:val="007254F5"/>
    <w:rsid w:val="007258B7"/>
    <w:rsid w:val="00725B74"/>
    <w:rsid w:val="00726B8C"/>
    <w:rsid w:val="0073046E"/>
    <w:rsid w:val="00730CF4"/>
    <w:rsid w:val="00730EA6"/>
    <w:rsid w:val="0073124A"/>
    <w:rsid w:val="007316B4"/>
    <w:rsid w:val="00731C37"/>
    <w:rsid w:val="00732C8D"/>
    <w:rsid w:val="00732E5B"/>
    <w:rsid w:val="00733245"/>
    <w:rsid w:val="007337C2"/>
    <w:rsid w:val="0073410D"/>
    <w:rsid w:val="00734D63"/>
    <w:rsid w:val="00736891"/>
    <w:rsid w:val="00737101"/>
    <w:rsid w:val="007411DA"/>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900"/>
    <w:rsid w:val="00754FCD"/>
    <w:rsid w:val="00756033"/>
    <w:rsid w:val="007565F2"/>
    <w:rsid w:val="00757A28"/>
    <w:rsid w:val="00757B5B"/>
    <w:rsid w:val="00760240"/>
    <w:rsid w:val="00760E26"/>
    <w:rsid w:val="007623FD"/>
    <w:rsid w:val="00762428"/>
    <w:rsid w:val="0076281E"/>
    <w:rsid w:val="00762FDE"/>
    <w:rsid w:val="007632C0"/>
    <w:rsid w:val="00764E0C"/>
    <w:rsid w:val="0076561A"/>
    <w:rsid w:val="007657AD"/>
    <w:rsid w:val="00767138"/>
    <w:rsid w:val="00767AFD"/>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629C"/>
    <w:rsid w:val="007874D0"/>
    <w:rsid w:val="0078796A"/>
    <w:rsid w:val="0079201F"/>
    <w:rsid w:val="007920D9"/>
    <w:rsid w:val="0079247C"/>
    <w:rsid w:val="00793156"/>
    <w:rsid w:val="0079377F"/>
    <w:rsid w:val="0079400B"/>
    <w:rsid w:val="007940F7"/>
    <w:rsid w:val="007945BD"/>
    <w:rsid w:val="00794F66"/>
    <w:rsid w:val="00796760"/>
    <w:rsid w:val="00797332"/>
    <w:rsid w:val="007A029F"/>
    <w:rsid w:val="007A0348"/>
    <w:rsid w:val="007A1FB9"/>
    <w:rsid w:val="007A3752"/>
    <w:rsid w:val="007A3E26"/>
    <w:rsid w:val="007A3E53"/>
    <w:rsid w:val="007A439E"/>
    <w:rsid w:val="007A52A0"/>
    <w:rsid w:val="007A58EC"/>
    <w:rsid w:val="007A5A61"/>
    <w:rsid w:val="007A6079"/>
    <w:rsid w:val="007A7AE2"/>
    <w:rsid w:val="007B1466"/>
    <w:rsid w:val="007B1B7B"/>
    <w:rsid w:val="007B2900"/>
    <w:rsid w:val="007B2AA8"/>
    <w:rsid w:val="007B4D5B"/>
    <w:rsid w:val="007B56A8"/>
    <w:rsid w:val="007B5B5F"/>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EBC"/>
    <w:rsid w:val="007C721A"/>
    <w:rsid w:val="007D2235"/>
    <w:rsid w:val="007D3093"/>
    <w:rsid w:val="007D3A69"/>
    <w:rsid w:val="007D4316"/>
    <w:rsid w:val="007D4710"/>
    <w:rsid w:val="007D543A"/>
    <w:rsid w:val="007D5A00"/>
    <w:rsid w:val="007D7707"/>
    <w:rsid w:val="007E0845"/>
    <w:rsid w:val="007E0B46"/>
    <w:rsid w:val="007E1240"/>
    <w:rsid w:val="007E1AF6"/>
    <w:rsid w:val="007E26A8"/>
    <w:rsid w:val="007E2CBE"/>
    <w:rsid w:val="007E3B7D"/>
    <w:rsid w:val="007E3BFB"/>
    <w:rsid w:val="007E5471"/>
    <w:rsid w:val="007E669E"/>
    <w:rsid w:val="007E67A3"/>
    <w:rsid w:val="007E6C2E"/>
    <w:rsid w:val="007E7EF4"/>
    <w:rsid w:val="007F1742"/>
    <w:rsid w:val="007F3C8E"/>
    <w:rsid w:val="007F403A"/>
    <w:rsid w:val="007F4505"/>
    <w:rsid w:val="007F49BB"/>
    <w:rsid w:val="007F7BAA"/>
    <w:rsid w:val="007F7F05"/>
    <w:rsid w:val="008007E5"/>
    <w:rsid w:val="00800D9D"/>
    <w:rsid w:val="008015AB"/>
    <w:rsid w:val="00803482"/>
    <w:rsid w:val="00803EC4"/>
    <w:rsid w:val="00804B2D"/>
    <w:rsid w:val="00807A7A"/>
    <w:rsid w:val="0081075C"/>
    <w:rsid w:val="008121EA"/>
    <w:rsid w:val="008123C5"/>
    <w:rsid w:val="0081276B"/>
    <w:rsid w:val="00812970"/>
    <w:rsid w:val="00813BD8"/>
    <w:rsid w:val="00814539"/>
    <w:rsid w:val="00814BF8"/>
    <w:rsid w:val="00814F85"/>
    <w:rsid w:val="008150A2"/>
    <w:rsid w:val="008151B4"/>
    <w:rsid w:val="00815691"/>
    <w:rsid w:val="00815BF6"/>
    <w:rsid w:val="00815F82"/>
    <w:rsid w:val="00817F20"/>
    <w:rsid w:val="00817F73"/>
    <w:rsid w:val="00820669"/>
    <w:rsid w:val="008213F3"/>
    <w:rsid w:val="00821CDE"/>
    <w:rsid w:val="0082227F"/>
    <w:rsid w:val="00822655"/>
    <w:rsid w:val="0082303A"/>
    <w:rsid w:val="00823445"/>
    <w:rsid w:val="00824562"/>
    <w:rsid w:val="00824946"/>
    <w:rsid w:val="00825851"/>
    <w:rsid w:val="00826AA8"/>
    <w:rsid w:val="00826D73"/>
    <w:rsid w:val="0083005E"/>
    <w:rsid w:val="00830920"/>
    <w:rsid w:val="00831B56"/>
    <w:rsid w:val="008328C5"/>
    <w:rsid w:val="00832B69"/>
    <w:rsid w:val="008338DA"/>
    <w:rsid w:val="00834698"/>
    <w:rsid w:val="00834DD5"/>
    <w:rsid w:val="00836E98"/>
    <w:rsid w:val="00837691"/>
    <w:rsid w:val="008411A1"/>
    <w:rsid w:val="00843F30"/>
    <w:rsid w:val="00844568"/>
    <w:rsid w:val="00846162"/>
    <w:rsid w:val="00846A6C"/>
    <w:rsid w:val="00847B5F"/>
    <w:rsid w:val="00847B8C"/>
    <w:rsid w:val="008500A5"/>
    <w:rsid w:val="00850C8D"/>
    <w:rsid w:val="008512C4"/>
    <w:rsid w:val="00851A7B"/>
    <w:rsid w:val="00851E90"/>
    <w:rsid w:val="00851EAE"/>
    <w:rsid w:val="00852705"/>
    <w:rsid w:val="00852A12"/>
    <w:rsid w:val="0085768C"/>
    <w:rsid w:val="00862100"/>
    <w:rsid w:val="008621E1"/>
    <w:rsid w:val="008633AB"/>
    <w:rsid w:val="008643F5"/>
    <w:rsid w:val="00865325"/>
    <w:rsid w:val="008653E3"/>
    <w:rsid w:val="00865AC7"/>
    <w:rsid w:val="00867376"/>
    <w:rsid w:val="008674D3"/>
    <w:rsid w:val="00867CB9"/>
    <w:rsid w:val="00870515"/>
    <w:rsid w:val="00870F5D"/>
    <w:rsid w:val="00870FB9"/>
    <w:rsid w:val="008723F6"/>
    <w:rsid w:val="008757B7"/>
    <w:rsid w:val="00876C20"/>
    <w:rsid w:val="00877197"/>
    <w:rsid w:val="0088164F"/>
    <w:rsid w:val="00881EFC"/>
    <w:rsid w:val="008853A6"/>
    <w:rsid w:val="0088540C"/>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9CE"/>
    <w:rsid w:val="008A48D0"/>
    <w:rsid w:val="008A5258"/>
    <w:rsid w:val="008A5E61"/>
    <w:rsid w:val="008A6DD4"/>
    <w:rsid w:val="008A7206"/>
    <w:rsid w:val="008A7BBC"/>
    <w:rsid w:val="008B288B"/>
    <w:rsid w:val="008B2BC9"/>
    <w:rsid w:val="008B4825"/>
    <w:rsid w:val="008B6110"/>
    <w:rsid w:val="008B680B"/>
    <w:rsid w:val="008B6CEF"/>
    <w:rsid w:val="008B7E53"/>
    <w:rsid w:val="008C006B"/>
    <w:rsid w:val="008C0915"/>
    <w:rsid w:val="008C1CF0"/>
    <w:rsid w:val="008C1D3C"/>
    <w:rsid w:val="008C228D"/>
    <w:rsid w:val="008C4717"/>
    <w:rsid w:val="008C4A86"/>
    <w:rsid w:val="008C4DC4"/>
    <w:rsid w:val="008C51AE"/>
    <w:rsid w:val="008C6303"/>
    <w:rsid w:val="008C6A93"/>
    <w:rsid w:val="008C6CA7"/>
    <w:rsid w:val="008D07D6"/>
    <w:rsid w:val="008D0FD7"/>
    <w:rsid w:val="008D1DE7"/>
    <w:rsid w:val="008D1DF7"/>
    <w:rsid w:val="008D4390"/>
    <w:rsid w:val="008D5993"/>
    <w:rsid w:val="008D5B94"/>
    <w:rsid w:val="008D751A"/>
    <w:rsid w:val="008E2873"/>
    <w:rsid w:val="008E2B52"/>
    <w:rsid w:val="008E35CB"/>
    <w:rsid w:val="008E3EE7"/>
    <w:rsid w:val="008E4633"/>
    <w:rsid w:val="008E4E3C"/>
    <w:rsid w:val="008E53E4"/>
    <w:rsid w:val="008E7552"/>
    <w:rsid w:val="008E780B"/>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67"/>
    <w:rsid w:val="009070F0"/>
    <w:rsid w:val="009117D1"/>
    <w:rsid w:val="00911C29"/>
    <w:rsid w:val="00911C4D"/>
    <w:rsid w:val="00913894"/>
    <w:rsid w:val="0091557B"/>
    <w:rsid w:val="009161B4"/>
    <w:rsid w:val="00917D21"/>
    <w:rsid w:val="00917E88"/>
    <w:rsid w:val="0092064E"/>
    <w:rsid w:val="00920E22"/>
    <w:rsid w:val="009222A0"/>
    <w:rsid w:val="00922597"/>
    <w:rsid w:val="00922BAB"/>
    <w:rsid w:val="00923271"/>
    <w:rsid w:val="00923984"/>
    <w:rsid w:val="00923FEE"/>
    <w:rsid w:val="00924699"/>
    <w:rsid w:val="0092534D"/>
    <w:rsid w:val="00925DDE"/>
    <w:rsid w:val="0092732C"/>
    <w:rsid w:val="009273B4"/>
    <w:rsid w:val="00927FDA"/>
    <w:rsid w:val="0093047E"/>
    <w:rsid w:val="00931F9C"/>
    <w:rsid w:val="00932641"/>
    <w:rsid w:val="0093568A"/>
    <w:rsid w:val="009357F8"/>
    <w:rsid w:val="00935C2A"/>
    <w:rsid w:val="00936699"/>
    <w:rsid w:val="00941833"/>
    <w:rsid w:val="00942793"/>
    <w:rsid w:val="00942868"/>
    <w:rsid w:val="00943B0A"/>
    <w:rsid w:val="00943F38"/>
    <w:rsid w:val="00943FEE"/>
    <w:rsid w:val="00944E90"/>
    <w:rsid w:val="00947487"/>
    <w:rsid w:val="00947A24"/>
    <w:rsid w:val="00951D14"/>
    <w:rsid w:val="009526A9"/>
    <w:rsid w:val="009536FA"/>
    <w:rsid w:val="00953751"/>
    <w:rsid w:val="00954995"/>
    <w:rsid w:val="00954AA1"/>
    <w:rsid w:val="009560B0"/>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4ADA"/>
    <w:rsid w:val="00985F52"/>
    <w:rsid w:val="0098684B"/>
    <w:rsid w:val="00987CA7"/>
    <w:rsid w:val="009905BC"/>
    <w:rsid w:val="00990704"/>
    <w:rsid w:val="00992199"/>
    <w:rsid w:val="0099265B"/>
    <w:rsid w:val="00992885"/>
    <w:rsid w:val="00994097"/>
    <w:rsid w:val="00995258"/>
    <w:rsid w:val="009952C4"/>
    <w:rsid w:val="009967A5"/>
    <w:rsid w:val="00997513"/>
    <w:rsid w:val="009A0205"/>
    <w:rsid w:val="009A1561"/>
    <w:rsid w:val="009A174E"/>
    <w:rsid w:val="009A2B45"/>
    <w:rsid w:val="009A33B0"/>
    <w:rsid w:val="009A3C1D"/>
    <w:rsid w:val="009A48A3"/>
    <w:rsid w:val="009A683A"/>
    <w:rsid w:val="009A6A73"/>
    <w:rsid w:val="009A7802"/>
    <w:rsid w:val="009A7EF6"/>
    <w:rsid w:val="009B3018"/>
    <w:rsid w:val="009B5436"/>
    <w:rsid w:val="009B67E8"/>
    <w:rsid w:val="009B7323"/>
    <w:rsid w:val="009C0929"/>
    <w:rsid w:val="009C0F49"/>
    <w:rsid w:val="009C1934"/>
    <w:rsid w:val="009C1B8F"/>
    <w:rsid w:val="009C257A"/>
    <w:rsid w:val="009C32CA"/>
    <w:rsid w:val="009C35FE"/>
    <w:rsid w:val="009C3DB5"/>
    <w:rsid w:val="009C4973"/>
    <w:rsid w:val="009C4BEF"/>
    <w:rsid w:val="009C6913"/>
    <w:rsid w:val="009C7847"/>
    <w:rsid w:val="009D166E"/>
    <w:rsid w:val="009D1B19"/>
    <w:rsid w:val="009D381B"/>
    <w:rsid w:val="009D4464"/>
    <w:rsid w:val="009D4BD9"/>
    <w:rsid w:val="009D5397"/>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34A"/>
    <w:rsid w:val="009E5737"/>
    <w:rsid w:val="009E6256"/>
    <w:rsid w:val="009E7C6E"/>
    <w:rsid w:val="009E7F52"/>
    <w:rsid w:val="009E7F91"/>
    <w:rsid w:val="009F1AA1"/>
    <w:rsid w:val="009F1E75"/>
    <w:rsid w:val="009F4164"/>
    <w:rsid w:val="009F467A"/>
    <w:rsid w:val="009F4BA9"/>
    <w:rsid w:val="009F5923"/>
    <w:rsid w:val="009F6602"/>
    <w:rsid w:val="009F70C4"/>
    <w:rsid w:val="00A0097E"/>
    <w:rsid w:val="00A00B2C"/>
    <w:rsid w:val="00A020DA"/>
    <w:rsid w:val="00A0249B"/>
    <w:rsid w:val="00A037D9"/>
    <w:rsid w:val="00A0548D"/>
    <w:rsid w:val="00A06774"/>
    <w:rsid w:val="00A10F3C"/>
    <w:rsid w:val="00A13019"/>
    <w:rsid w:val="00A13B6D"/>
    <w:rsid w:val="00A14F1F"/>
    <w:rsid w:val="00A1512E"/>
    <w:rsid w:val="00A15B35"/>
    <w:rsid w:val="00A16551"/>
    <w:rsid w:val="00A170F7"/>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46AF"/>
    <w:rsid w:val="00A45D6B"/>
    <w:rsid w:val="00A462CC"/>
    <w:rsid w:val="00A46576"/>
    <w:rsid w:val="00A47257"/>
    <w:rsid w:val="00A473E8"/>
    <w:rsid w:val="00A476FF"/>
    <w:rsid w:val="00A47AA7"/>
    <w:rsid w:val="00A50C71"/>
    <w:rsid w:val="00A50D9A"/>
    <w:rsid w:val="00A51ED7"/>
    <w:rsid w:val="00A52122"/>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954"/>
    <w:rsid w:val="00A82DA5"/>
    <w:rsid w:val="00A83B43"/>
    <w:rsid w:val="00A83D59"/>
    <w:rsid w:val="00A83EBF"/>
    <w:rsid w:val="00A83F78"/>
    <w:rsid w:val="00A84321"/>
    <w:rsid w:val="00A843BD"/>
    <w:rsid w:val="00A8546A"/>
    <w:rsid w:val="00A86CAC"/>
    <w:rsid w:val="00A87055"/>
    <w:rsid w:val="00A87598"/>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F68"/>
    <w:rsid w:val="00AB227E"/>
    <w:rsid w:val="00AB45AB"/>
    <w:rsid w:val="00AB522D"/>
    <w:rsid w:val="00AB5BE5"/>
    <w:rsid w:val="00AB7315"/>
    <w:rsid w:val="00AB75AF"/>
    <w:rsid w:val="00AC0D41"/>
    <w:rsid w:val="00AC0FCC"/>
    <w:rsid w:val="00AC1931"/>
    <w:rsid w:val="00AC3718"/>
    <w:rsid w:val="00AC450E"/>
    <w:rsid w:val="00AC500B"/>
    <w:rsid w:val="00AC5CD2"/>
    <w:rsid w:val="00AC66B7"/>
    <w:rsid w:val="00AC7271"/>
    <w:rsid w:val="00AD262F"/>
    <w:rsid w:val="00AD2FB8"/>
    <w:rsid w:val="00AD3FC2"/>
    <w:rsid w:val="00AD4961"/>
    <w:rsid w:val="00AD5757"/>
    <w:rsid w:val="00AD626C"/>
    <w:rsid w:val="00AD76E6"/>
    <w:rsid w:val="00AD774B"/>
    <w:rsid w:val="00AD797B"/>
    <w:rsid w:val="00AD7B5F"/>
    <w:rsid w:val="00AD7E1A"/>
    <w:rsid w:val="00AE123A"/>
    <w:rsid w:val="00AE272C"/>
    <w:rsid w:val="00AE308C"/>
    <w:rsid w:val="00AE3C83"/>
    <w:rsid w:val="00AE448A"/>
    <w:rsid w:val="00AE678D"/>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3C3"/>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1C62"/>
    <w:rsid w:val="00B5229E"/>
    <w:rsid w:val="00B52D0C"/>
    <w:rsid w:val="00B54938"/>
    <w:rsid w:val="00B54A17"/>
    <w:rsid w:val="00B566F3"/>
    <w:rsid w:val="00B56A6D"/>
    <w:rsid w:val="00B5705B"/>
    <w:rsid w:val="00B6058B"/>
    <w:rsid w:val="00B60E4B"/>
    <w:rsid w:val="00B60FB6"/>
    <w:rsid w:val="00B62E02"/>
    <w:rsid w:val="00B6356C"/>
    <w:rsid w:val="00B657E7"/>
    <w:rsid w:val="00B66857"/>
    <w:rsid w:val="00B67A97"/>
    <w:rsid w:val="00B70D27"/>
    <w:rsid w:val="00B7112E"/>
    <w:rsid w:val="00B71D1F"/>
    <w:rsid w:val="00B72F89"/>
    <w:rsid w:val="00B738A7"/>
    <w:rsid w:val="00B73D81"/>
    <w:rsid w:val="00B742C9"/>
    <w:rsid w:val="00B7500D"/>
    <w:rsid w:val="00B75220"/>
    <w:rsid w:val="00B75298"/>
    <w:rsid w:val="00B7571F"/>
    <w:rsid w:val="00B77274"/>
    <w:rsid w:val="00B8062F"/>
    <w:rsid w:val="00B8153A"/>
    <w:rsid w:val="00B824BB"/>
    <w:rsid w:val="00B82AE3"/>
    <w:rsid w:val="00B837CD"/>
    <w:rsid w:val="00B84312"/>
    <w:rsid w:val="00B85103"/>
    <w:rsid w:val="00B85B5F"/>
    <w:rsid w:val="00B85C7E"/>
    <w:rsid w:val="00B86508"/>
    <w:rsid w:val="00B87A85"/>
    <w:rsid w:val="00B906FD"/>
    <w:rsid w:val="00B911FC"/>
    <w:rsid w:val="00B92899"/>
    <w:rsid w:val="00B94BFB"/>
    <w:rsid w:val="00B95560"/>
    <w:rsid w:val="00B96EC4"/>
    <w:rsid w:val="00B96F6D"/>
    <w:rsid w:val="00B974A5"/>
    <w:rsid w:val="00B97570"/>
    <w:rsid w:val="00B97AEF"/>
    <w:rsid w:val="00B97E9D"/>
    <w:rsid w:val="00BA0D93"/>
    <w:rsid w:val="00BA0E8D"/>
    <w:rsid w:val="00BA1274"/>
    <w:rsid w:val="00BA1286"/>
    <w:rsid w:val="00BA2591"/>
    <w:rsid w:val="00BA2D3E"/>
    <w:rsid w:val="00BA2DB8"/>
    <w:rsid w:val="00BA408F"/>
    <w:rsid w:val="00BA4CF7"/>
    <w:rsid w:val="00BA5060"/>
    <w:rsid w:val="00BA5191"/>
    <w:rsid w:val="00BA5239"/>
    <w:rsid w:val="00BA5C86"/>
    <w:rsid w:val="00BA6988"/>
    <w:rsid w:val="00BB002C"/>
    <w:rsid w:val="00BB1299"/>
    <w:rsid w:val="00BB1C39"/>
    <w:rsid w:val="00BB1CEB"/>
    <w:rsid w:val="00BB1D44"/>
    <w:rsid w:val="00BB25C6"/>
    <w:rsid w:val="00BB27A1"/>
    <w:rsid w:val="00BB2C3B"/>
    <w:rsid w:val="00BB2C81"/>
    <w:rsid w:val="00BB3D74"/>
    <w:rsid w:val="00BB45CE"/>
    <w:rsid w:val="00BB57AE"/>
    <w:rsid w:val="00BB5EAD"/>
    <w:rsid w:val="00BB78BA"/>
    <w:rsid w:val="00BC052E"/>
    <w:rsid w:val="00BC1513"/>
    <w:rsid w:val="00BC2A29"/>
    <w:rsid w:val="00BC2C68"/>
    <w:rsid w:val="00BC2F93"/>
    <w:rsid w:val="00BC4822"/>
    <w:rsid w:val="00BC5E71"/>
    <w:rsid w:val="00BC6AA2"/>
    <w:rsid w:val="00BC6C50"/>
    <w:rsid w:val="00BD0810"/>
    <w:rsid w:val="00BD2A1A"/>
    <w:rsid w:val="00BD2B08"/>
    <w:rsid w:val="00BD3275"/>
    <w:rsid w:val="00BD6272"/>
    <w:rsid w:val="00BD76CC"/>
    <w:rsid w:val="00BE0C6F"/>
    <w:rsid w:val="00BE1A61"/>
    <w:rsid w:val="00BE24A3"/>
    <w:rsid w:val="00BE3484"/>
    <w:rsid w:val="00BE37E6"/>
    <w:rsid w:val="00BE4CCF"/>
    <w:rsid w:val="00BE670F"/>
    <w:rsid w:val="00BE6F42"/>
    <w:rsid w:val="00BE7392"/>
    <w:rsid w:val="00BE7478"/>
    <w:rsid w:val="00BF046B"/>
    <w:rsid w:val="00BF04EE"/>
    <w:rsid w:val="00BF0640"/>
    <w:rsid w:val="00BF1534"/>
    <w:rsid w:val="00BF1F01"/>
    <w:rsid w:val="00BF2200"/>
    <w:rsid w:val="00BF2592"/>
    <w:rsid w:val="00BF50E6"/>
    <w:rsid w:val="00BF63FD"/>
    <w:rsid w:val="00BF6846"/>
    <w:rsid w:val="00BF732B"/>
    <w:rsid w:val="00BF736C"/>
    <w:rsid w:val="00C02490"/>
    <w:rsid w:val="00C036AE"/>
    <w:rsid w:val="00C05537"/>
    <w:rsid w:val="00C06218"/>
    <w:rsid w:val="00C065BD"/>
    <w:rsid w:val="00C067AA"/>
    <w:rsid w:val="00C071D3"/>
    <w:rsid w:val="00C10309"/>
    <w:rsid w:val="00C1093A"/>
    <w:rsid w:val="00C10E7C"/>
    <w:rsid w:val="00C12729"/>
    <w:rsid w:val="00C12949"/>
    <w:rsid w:val="00C13BDF"/>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57A"/>
    <w:rsid w:val="00C32AA7"/>
    <w:rsid w:val="00C3468C"/>
    <w:rsid w:val="00C35076"/>
    <w:rsid w:val="00C350B5"/>
    <w:rsid w:val="00C3527E"/>
    <w:rsid w:val="00C3546A"/>
    <w:rsid w:val="00C35AC6"/>
    <w:rsid w:val="00C35DA6"/>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E61"/>
    <w:rsid w:val="00C641AC"/>
    <w:rsid w:val="00C64B32"/>
    <w:rsid w:val="00C64C96"/>
    <w:rsid w:val="00C64DFD"/>
    <w:rsid w:val="00C65757"/>
    <w:rsid w:val="00C66AB7"/>
    <w:rsid w:val="00C71343"/>
    <w:rsid w:val="00C73774"/>
    <w:rsid w:val="00C73872"/>
    <w:rsid w:val="00C74418"/>
    <w:rsid w:val="00C7481B"/>
    <w:rsid w:val="00C7490D"/>
    <w:rsid w:val="00C74FD4"/>
    <w:rsid w:val="00C77380"/>
    <w:rsid w:val="00C77448"/>
    <w:rsid w:val="00C812C9"/>
    <w:rsid w:val="00C82BBE"/>
    <w:rsid w:val="00C83020"/>
    <w:rsid w:val="00C84769"/>
    <w:rsid w:val="00C85284"/>
    <w:rsid w:val="00C852CE"/>
    <w:rsid w:val="00C85B6C"/>
    <w:rsid w:val="00C85D32"/>
    <w:rsid w:val="00C85F36"/>
    <w:rsid w:val="00C87737"/>
    <w:rsid w:val="00C91CE2"/>
    <w:rsid w:val="00C92280"/>
    <w:rsid w:val="00C925B9"/>
    <w:rsid w:val="00C92FD6"/>
    <w:rsid w:val="00C947E2"/>
    <w:rsid w:val="00C949B7"/>
    <w:rsid w:val="00C95387"/>
    <w:rsid w:val="00C96698"/>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EB6"/>
    <w:rsid w:val="00CB4D4D"/>
    <w:rsid w:val="00CB5225"/>
    <w:rsid w:val="00CB53E0"/>
    <w:rsid w:val="00CB5496"/>
    <w:rsid w:val="00CB577F"/>
    <w:rsid w:val="00CB6C58"/>
    <w:rsid w:val="00CB74C2"/>
    <w:rsid w:val="00CB78E4"/>
    <w:rsid w:val="00CB7F0C"/>
    <w:rsid w:val="00CC162C"/>
    <w:rsid w:val="00CC1B10"/>
    <w:rsid w:val="00CC4A2F"/>
    <w:rsid w:val="00CC74F5"/>
    <w:rsid w:val="00CD1E86"/>
    <w:rsid w:val="00CD2DAD"/>
    <w:rsid w:val="00CD308A"/>
    <w:rsid w:val="00CD3AE2"/>
    <w:rsid w:val="00CD4E22"/>
    <w:rsid w:val="00CD584E"/>
    <w:rsid w:val="00CD6A6B"/>
    <w:rsid w:val="00CD70AF"/>
    <w:rsid w:val="00CD7360"/>
    <w:rsid w:val="00CE0668"/>
    <w:rsid w:val="00CE0B86"/>
    <w:rsid w:val="00CE0C2B"/>
    <w:rsid w:val="00CE0FF8"/>
    <w:rsid w:val="00CE1D9D"/>
    <w:rsid w:val="00CE42FC"/>
    <w:rsid w:val="00CE4821"/>
    <w:rsid w:val="00CE5650"/>
    <w:rsid w:val="00CE5741"/>
    <w:rsid w:val="00CE6C83"/>
    <w:rsid w:val="00CF080F"/>
    <w:rsid w:val="00CF11C3"/>
    <w:rsid w:val="00CF1D5B"/>
    <w:rsid w:val="00CF5370"/>
    <w:rsid w:val="00CF619D"/>
    <w:rsid w:val="00CF6DBB"/>
    <w:rsid w:val="00CF6F6E"/>
    <w:rsid w:val="00CF7CFE"/>
    <w:rsid w:val="00CF7D96"/>
    <w:rsid w:val="00D01483"/>
    <w:rsid w:val="00D03BB0"/>
    <w:rsid w:val="00D03CF9"/>
    <w:rsid w:val="00D03DF9"/>
    <w:rsid w:val="00D04371"/>
    <w:rsid w:val="00D0493F"/>
    <w:rsid w:val="00D04ACB"/>
    <w:rsid w:val="00D04FE4"/>
    <w:rsid w:val="00D0567D"/>
    <w:rsid w:val="00D072B2"/>
    <w:rsid w:val="00D07D4A"/>
    <w:rsid w:val="00D12766"/>
    <w:rsid w:val="00D135B6"/>
    <w:rsid w:val="00D13C9C"/>
    <w:rsid w:val="00D144B4"/>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667"/>
    <w:rsid w:val="00D40A07"/>
    <w:rsid w:val="00D4148E"/>
    <w:rsid w:val="00D41887"/>
    <w:rsid w:val="00D434FB"/>
    <w:rsid w:val="00D44ED7"/>
    <w:rsid w:val="00D475AC"/>
    <w:rsid w:val="00D47F2D"/>
    <w:rsid w:val="00D5128B"/>
    <w:rsid w:val="00D5264F"/>
    <w:rsid w:val="00D53129"/>
    <w:rsid w:val="00D531DF"/>
    <w:rsid w:val="00D53DA8"/>
    <w:rsid w:val="00D5400A"/>
    <w:rsid w:val="00D607C5"/>
    <w:rsid w:val="00D608A9"/>
    <w:rsid w:val="00D60CD0"/>
    <w:rsid w:val="00D61F0E"/>
    <w:rsid w:val="00D63E53"/>
    <w:rsid w:val="00D64A5A"/>
    <w:rsid w:val="00D64D87"/>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447C"/>
    <w:rsid w:val="00D8484A"/>
    <w:rsid w:val="00D852BD"/>
    <w:rsid w:val="00D85DE0"/>
    <w:rsid w:val="00D86657"/>
    <w:rsid w:val="00D8683C"/>
    <w:rsid w:val="00D87B32"/>
    <w:rsid w:val="00D91473"/>
    <w:rsid w:val="00D919F6"/>
    <w:rsid w:val="00D92ED5"/>
    <w:rsid w:val="00D932EB"/>
    <w:rsid w:val="00D9462F"/>
    <w:rsid w:val="00D94772"/>
    <w:rsid w:val="00D947DC"/>
    <w:rsid w:val="00D9516E"/>
    <w:rsid w:val="00D960BB"/>
    <w:rsid w:val="00DA2445"/>
    <w:rsid w:val="00DA28A2"/>
    <w:rsid w:val="00DA29AE"/>
    <w:rsid w:val="00DA2F88"/>
    <w:rsid w:val="00DA3BDA"/>
    <w:rsid w:val="00DA4758"/>
    <w:rsid w:val="00DA67A9"/>
    <w:rsid w:val="00DB1413"/>
    <w:rsid w:val="00DB18B7"/>
    <w:rsid w:val="00DB1D87"/>
    <w:rsid w:val="00DB22C1"/>
    <w:rsid w:val="00DB43E4"/>
    <w:rsid w:val="00DB52B5"/>
    <w:rsid w:val="00DB7A9D"/>
    <w:rsid w:val="00DC3AD4"/>
    <w:rsid w:val="00DC52A5"/>
    <w:rsid w:val="00DC5F45"/>
    <w:rsid w:val="00DC6A13"/>
    <w:rsid w:val="00DC6D46"/>
    <w:rsid w:val="00DC7295"/>
    <w:rsid w:val="00DD05D7"/>
    <w:rsid w:val="00DD074A"/>
    <w:rsid w:val="00DD2A97"/>
    <w:rsid w:val="00DD3A30"/>
    <w:rsid w:val="00DD4422"/>
    <w:rsid w:val="00DD4BE4"/>
    <w:rsid w:val="00DD4C1C"/>
    <w:rsid w:val="00DD4DE5"/>
    <w:rsid w:val="00DD5913"/>
    <w:rsid w:val="00DD776E"/>
    <w:rsid w:val="00DD7D6E"/>
    <w:rsid w:val="00DE0518"/>
    <w:rsid w:val="00DE0EC2"/>
    <w:rsid w:val="00DE16C6"/>
    <w:rsid w:val="00DE22F1"/>
    <w:rsid w:val="00DE24E4"/>
    <w:rsid w:val="00DE3EBE"/>
    <w:rsid w:val="00DE3F23"/>
    <w:rsid w:val="00DE45CD"/>
    <w:rsid w:val="00DE45F0"/>
    <w:rsid w:val="00DE4678"/>
    <w:rsid w:val="00DE512E"/>
    <w:rsid w:val="00DE6682"/>
    <w:rsid w:val="00DE671F"/>
    <w:rsid w:val="00DE6BBE"/>
    <w:rsid w:val="00DE6C74"/>
    <w:rsid w:val="00DE7255"/>
    <w:rsid w:val="00DF1D87"/>
    <w:rsid w:val="00DF2F6D"/>
    <w:rsid w:val="00DF3223"/>
    <w:rsid w:val="00DF4C85"/>
    <w:rsid w:val="00DF5573"/>
    <w:rsid w:val="00DF56F1"/>
    <w:rsid w:val="00DF6C19"/>
    <w:rsid w:val="00DF77E2"/>
    <w:rsid w:val="00E01430"/>
    <w:rsid w:val="00E02DDC"/>
    <w:rsid w:val="00E02FD0"/>
    <w:rsid w:val="00E0467D"/>
    <w:rsid w:val="00E04AC1"/>
    <w:rsid w:val="00E04D22"/>
    <w:rsid w:val="00E0683E"/>
    <w:rsid w:val="00E06996"/>
    <w:rsid w:val="00E069EC"/>
    <w:rsid w:val="00E10FB7"/>
    <w:rsid w:val="00E12BC5"/>
    <w:rsid w:val="00E1360B"/>
    <w:rsid w:val="00E13AD6"/>
    <w:rsid w:val="00E15744"/>
    <w:rsid w:val="00E159B0"/>
    <w:rsid w:val="00E15BDE"/>
    <w:rsid w:val="00E166E7"/>
    <w:rsid w:val="00E1723F"/>
    <w:rsid w:val="00E17A78"/>
    <w:rsid w:val="00E17F17"/>
    <w:rsid w:val="00E17FBA"/>
    <w:rsid w:val="00E208C3"/>
    <w:rsid w:val="00E2105B"/>
    <w:rsid w:val="00E21F30"/>
    <w:rsid w:val="00E236ED"/>
    <w:rsid w:val="00E23841"/>
    <w:rsid w:val="00E24E43"/>
    <w:rsid w:val="00E25C56"/>
    <w:rsid w:val="00E261DF"/>
    <w:rsid w:val="00E273F2"/>
    <w:rsid w:val="00E27995"/>
    <w:rsid w:val="00E30030"/>
    <w:rsid w:val="00E30CF2"/>
    <w:rsid w:val="00E31684"/>
    <w:rsid w:val="00E32520"/>
    <w:rsid w:val="00E326C4"/>
    <w:rsid w:val="00E34001"/>
    <w:rsid w:val="00E34460"/>
    <w:rsid w:val="00E344CE"/>
    <w:rsid w:val="00E35C51"/>
    <w:rsid w:val="00E36112"/>
    <w:rsid w:val="00E36806"/>
    <w:rsid w:val="00E409AC"/>
    <w:rsid w:val="00E412BE"/>
    <w:rsid w:val="00E41D33"/>
    <w:rsid w:val="00E4265C"/>
    <w:rsid w:val="00E4290C"/>
    <w:rsid w:val="00E431F7"/>
    <w:rsid w:val="00E4365E"/>
    <w:rsid w:val="00E438FB"/>
    <w:rsid w:val="00E440BF"/>
    <w:rsid w:val="00E44354"/>
    <w:rsid w:val="00E4469A"/>
    <w:rsid w:val="00E447E0"/>
    <w:rsid w:val="00E45CCD"/>
    <w:rsid w:val="00E46421"/>
    <w:rsid w:val="00E4690F"/>
    <w:rsid w:val="00E469B2"/>
    <w:rsid w:val="00E46C64"/>
    <w:rsid w:val="00E46EB3"/>
    <w:rsid w:val="00E51F23"/>
    <w:rsid w:val="00E53367"/>
    <w:rsid w:val="00E53FBB"/>
    <w:rsid w:val="00E56373"/>
    <w:rsid w:val="00E56511"/>
    <w:rsid w:val="00E569BB"/>
    <w:rsid w:val="00E56B61"/>
    <w:rsid w:val="00E56DFD"/>
    <w:rsid w:val="00E57C1A"/>
    <w:rsid w:val="00E57C50"/>
    <w:rsid w:val="00E60E2C"/>
    <w:rsid w:val="00E628B9"/>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5277"/>
    <w:rsid w:val="00E7551D"/>
    <w:rsid w:val="00E75606"/>
    <w:rsid w:val="00E77858"/>
    <w:rsid w:val="00E805F7"/>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779"/>
    <w:rsid w:val="00E95D6B"/>
    <w:rsid w:val="00E965B4"/>
    <w:rsid w:val="00E96986"/>
    <w:rsid w:val="00E97872"/>
    <w:rsid w:val="00E97A47"/>
    <w:rsid w:val="00EA202B"/>
    <w:rsid w:val="00EA20E8"/>
    <w:rsid w:val="00EA23E3"/>
    <w:rsid w:val="00EA2682"/>
    <w:rsid w:val="00EA2C6D"/>
    <w:rsid w:val="00EA4349"/>
    <w:rsid w:val="00EA463C"/>
    <w:rsid w:val="00EA52B3"/>
    <w:rsid w:val="00EA6BDB"/>
    <w:rsid w:val="00EA74CA"/>
    <w:rsid w:val="00EB0005"/>
    <w:rsid w:val="00EB1A01"/>
    <w:rsid w:val="00EB1E80"/>
    <w:rsid w:val="00EB327F"/>
    <w:rsid w:val="00EB559F"/>
    <w:rsid w:val="00EB5747"/>
    <w:rsid w:val="00EB584B"/>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0B58"/>
    <w:rsid w:val="00ED3037"/>
    <w:rsid w:val="00ED4082"/>
    <w:rsid w:val="00ED417F"/>
    <w:rsid w:val="00EE193B"/>
    <w:rsid w:val="00EE2B26"/>
    <w:rsid w:val="00EE533C"/>
    <w:rsid w:val="00EE58E0"/>
    <w:rsid w:val="00EE7F64"/>
    <w:rsid w:val="00EF03D7"/>
    <w:rsid w:val="00EF08A0"/>
    <w:rsid w:val="00EF1104"/>
    <w:rsid w:val="00EF1A54"/>
    <w:rsid w:val="00EF1D10"/>
    <w:rsid w:val="00EF3446"/>
    <w:rsid w:val="00EF37AF"/>
    <w:rsid w:val="00EF397A"/>
    <w:rsid w:val="00EF4260"/>
    <w:rsid w:val="00EF446B"/>
    <w:rsid w:val="00EF4782"/>
    <w:rsid w:val="00EF4965"/>
    <w:rsid w:val="00EF499E"/>
    <w:rsid w:val="00EF5CDB"/>
    <w:rsid w:val="00F003C8"/>
    <w:rsid w:val="00F00EA2"/>
    <w:rsid w:val="00F017E0"/>
    <w:rsid w:val="00F0197C"/>
    <w:rsid w:val="00F01E93"/>
    <w:rsid w:val="00F02380"/>
    <w:rsid w:val="00F03710"/>
    <w:rsid w:val="00F03D69"/>
    <w:rsid w:val="00F03F0F"/>
    <w:rsid w:val="00F04348"/>
    <w:rsid w:val="00F04762"/>
    <w:rsid w:val="00F04BBA"/>
    <w:rsid w:val="00F04CEA"/>
    <w:rsid w:val="00F05633"/>
    <w:rsid w:val="00F0600A"/>
    <w:rsid w:val="00F06173"/>
    <w:rsid w:val="00F076A6"/>
    <w:rsid w:val="00F076CF"/>
    <w:rsid w:val="00F104A4"/>
    <w:rsid w:val="00F107FC"/>
    <w:rsid w:val="00F11288"/>
    <w:rsid w:val="00F13D2D"/>
    <w:rsid w:val="00F142C8"/>
    <w:rsid w:val="00F15B17"/>
    <w:rsid w:val="00F16AA7"/>
    <w:rsid w:val="00F212A5"/>
    <w:rsid w:val="00F21681"/>
    <w:rsid w:val="00F21733"/>
    <w:rsid w:val="00F218E5"/>
    <w:rsid w:val="00F21BE8"/>
    <w:rsid w:val="00F2211F"/>
    <w:rsid w:val="00F22A79"/>
    <w:rsid w:val="00F232CD"/>
    <w:rsid w:val="00F23521"/>
    <w:rsid w:val="00F254CF"/>
    <w:rsid w:val="00F25F06"/>
    <w:rsid w:val="00F276A1"/>
    <w:rsid w:val="00F308B0"/>
    <w:rsid w:val="00F317E6"/>
    <w:rsid w:val="00F31D75"/>
    <w:rsid w:val="00F32052"/>
    <w:rsid w:val="00F32775"/>
    <w:rsid w:val="00F32871"/>
    <w:rsid w:val="00F343ED"/>
    <w:rsid w:val="00F3455A"/>
    <w:rsid w:val="00F34E5F"/>
    <w:rsid w:val="00F352BC"/>
    <w:rsid w:val="00F356FC"/>
    <w:rsid w:val="00F36053"/>
    <w:rsid w:val="00F40847"/>
    <w:rsid w:val="00F40923"/>
    <w:rsid w:val="00F4161F"/>
    <w:rsid w:val="00F41E3A"/>
    <w:rsid w:val="00F42E6D"/>
    <w:rsid w:val="00F431D2"/>
    <w:rsid w:val="00F437F4"/>
    <w:rsid w:val="00F44517"/>
    <w:rsid w:val="00F45716"/>
    <w:rsid w:val="00F4691A"/>
    <w:rsid w:val="00F46DCF"/>
    <w:rsid w:val="00F50D18"/>
    <w:rsid w:val="00F50FFE"/>
    <w:rsid w:val="00F5117B"/>
    <w:rsid w:val="00F51D51"/>
    <w:rsid w:val="00F5478F"/>
    <w:rsid w:val="00F5565D"/>
    <w:rsid w:val="00F559E1"/>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9E1"/>
    <w:rsid w:val="00F72F63"/>
    <w:rsid w:val="00F75210"/>
    <w:rsid w:val="00F75ED1"/>
    <w:rsid w:val="00F75ED9"/>
    <w:rsid w:val="00F766FD"/>
    <w:rsid w:val="00F767C8"/>
    <w:rsid w:val="00F76875"/>
    <w:rsid w:val="00F77517"/>
    <w:rsid w:val="00F77ADB"/>
    <w:rsid w:val="00F77C6F"/>
    <w:rsid w:val="00F80150"/>
    <w:rsid w:val="00F80539"/>
    <w:rsid w:val="00F806A0"/>
    <w:rsid w:val="00F80FEE"/>
    <w:rsid w:val="00F813A9"/>
    <w:rsid w:val="00F82BC4"/>
    <w:rsid w:val="00F83CD1"/>
    <w:rsid w:val="00F8470A"/>
    <w:rsid w:val="00F848BD"/>
    <w:rsid w:val="00F85AEF"/>
    <w:rsid w:val="00F86CFB"/>
    <w:rsid w:val="00F86D62"/>
    <w:rsid w:val="00F87BBC"/>
    <w:rsid w:val="00F908E5"/>
    <w:rsid w:val="00F90EE6"/>
    <w:rsid w:val="00F916AC"/>
    <w:rsid w:val="00F91C40"/>
    <w:rsid w:val="00F92FCD"/>
    <w:rsid w:val="00F935E5"/>
    <w:rsid w:val="00F9476A"/>
    <w:rsid w:val="00F97911"/>
    <w:rsid w:val="00F97E57"/>
    <w:rsid w:val="00FA11AF"/>
    <w:rsid w:val="00FA2D5A"/>
    <w:rsid w:val="00FA3D44"/>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289"/>
    <w:rsid w:val="00FB5957"/>
    <w:rsid w:val="00FB769E"/>
    <w:rsid w:val="00FC0211"/>
    <w:rsid w:val="00FC056F"/>
    <w:rsid w:val="00FC10B0"/>
    <w:rsid w:val="00FC11FA"/>
    <w:rsid w:val="00FC12AA"/>
    <w:rsid w:val="00FC169D"/>
    <w:rsid w:val="00FC1C88"/>
    <w:rsid w:val="00FC1E62"/>
    <w:rsid w:val="00FC2C74"/>
    <w:rsid w:val="00FC51A5"/>
    <w:rsid w:val="00FC6E24"/>
    <w:rsid w:val="00FC75CA"/>
    <w:rsid w:val="00FC769F"/>
    <w:rsid w:val="00FD04B5"/>
    <w:rsid w:val="00FD2AB6"/>
    <w:rsid w:val="00FD3283"/>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971"/>
    <w:rsid w:val="00FE5BB2"/>
    <w:rsid w:val="00FE6326"/>
    <w:rsid w:val="00FE64BF"/>
    <w:rsid w:val="00FE6FA2"/>
    <w:rsid w:val="00FE79BD"/>
    <w:rsid w:val="00FF04C1"/>
    <w:rsid w:val="00FF14D1"/>
    <w:rsid w:val="00FF15BF"/>
    <w:rsid w:val="00FF1C90"/>
    <w:rsid w:val="00FF26B9"/>
    <w:rsid w:val="00FF3658"/>
    <w:rsid w:val="00FF393B"/>
    <w:rsid w:val="00FF428C"/>
    <w:rsid w:val="00FF46CF"/>
    <w:rsid w:val="00FF53FB"/>
    <w:rsid w:val="00FF57A1"/>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VibeDocs-DocumentTitle">
    <w:name w:val="VibeDocs - Document Title"/>
    <w:basedOn w:val="Documenttitle"/>
    <w:link w:val="VibeDocs-DocumentTitleChar"/>
    <w:qFormat/>
    <w:rsid w:val="004C44BA"/>
    <w:rPr>
      <w:rFonts w:ascii="Verdana" w:hAnsi="Verdana"/>
    </w:rPr>
  </w:style>
  <w:style w:type="paragraph" w:customStyle="1" w:styleId="VibeDocs-DocumentSubtitle">
    <w:name w:val="VibeDocs - Document Subtitle"/>
    <w:basedOn w:val="Documentsubtitle"/>
    <w:link w:val="VibeDocs-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VibeDocs-DocumentTitleChar">
    <w:name w:val="VibeDocs - Document Title Char"/>
    <w:basedOn w:val="DocumenttitleChar"/>
    <w:link w:val="VibeDocs-DocumentTitle"/>
    <w:rsid w:val="004C44BA"/>
    <w:rPr>
      <w:rFonts w:ascii="Verdana" w:eastAsiaTheme="majorEastAsia" w:hAnsi="Verdana" w:cstheme="majorBidi"/>
      <w:b/>
      <w:bCs/>
      <w:color w:val="000000" w:themeColor="text1"/>
      <w:sz w:val="36"/>
      <w:szCs w:val="28"/>
      <w:lang w:val="en-GB" w:eastAsia="en-US"/>
    </w:rPr>
  </w:style>
  <w:style w:type="paragraph" w:customStyle="1" w:styleId="VibeDocs-DocumentText">
    <w:name w:val="VibeDocs - Document Text"/>
    <w:basedOn w:val="Document"/>
    <w:link w:val="VibeDocs-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VibeDocs-DocumentSubtitleChar">
    <w:name w:val="VibeDocs - Document Subtitle Char"/>
    <w:basedOn w:val="DocumentsubtitleChar"/>
    <w:link w:val="VibeDocs-DocumentSubtitle"/>
    <w:rsid w:val="004C44BA"/>
    <w:rPr>
      <w:rFonts w:ascii="Verdana" w:eastAsiaTheme="minorHAnsi" w:hAnsi="Verdana"/>
      <w:sz w:val="36"/>
      <w:lang w:eastAsia="en-US"/>
    </w:rPr>
  </w:style>
  <w:style w:type="paragraph" w:customStyle="1" w:styleId="VibeDocs-DocumentCopyright">
    <w:name w:val="VibeDocs - Document Copyright"/>
    <w:basedOn w:val="Normal"/>
    <w:link w:val="VibeDocs-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VibeDocs-DocumentTextChar">
    <w:name w:val="VibeDocs - Document Text Char"/>
    <w:basedOn w:val="DocumentChar"/>
    <w:link w:val="VibeDocs-DocumentText"/>
    <w:rsid w:val="004C44BA"/>
    <w:rPr>
      <w:rFonts w:ascii="Verdana" w:eastAsiaTheme="minorHAnsi" w:hAnsi="Verdana"/>
      <w:sz w:val="18"/>
      <w:lang w:eastAsia="en-US"/>
    </w:rPr>
  </w:style>
  <w:style w:type="paragraph" w:customStyle="1" w:styleId="VibeDocs-PanelHeading">
    <w:name w:val="VibeDocs - Panel Heading"/>
    <w:basedOn w:val="Paneltitle"/>
    <w:link w:val="VibeDocs-PanelHeadingChar"/>
    <w:qFormat/>
    <w:rsid w:val="004C44BA"/>
    <w:rPr>
      <w:rFonts w:ascii="Verdana" w:hAnsi="Verdana"/>
    </w:rPr>
  </w:style>
  <w:style w:type="character" w:customStyle="1" w:styleId="VibeDocs-DocumentCopyrightChar">
    <w:name w:val="VibeDocs - Document Copyright Char"/>
    <w:basedOn w:val="DefaultParagraphFont"/>
    <w:link w:val="VibeDocs-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VibeDocs-PanelHeadingChar">
    <w:name w:val="VibeDocs - Panel Heading Char"/>
    <w:basedOn w:val="PaneltitleChar"/>
    <w:link w:val="VibeDocs-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VibeDocs-PulloutGreen">
    <w:name w:val="VibeDocs - Pullout Green"/>
    <w:basedOn w:val="PulloutGreen"/>
    <w:link w:val="VibeDocs-PulloutGreenChar"/>
    <w:qFormat/>
    <w:rsid w:val="004C44BA"/>
    <w:rPr>
      <w:rFonts w:ascii="Verdana" w:hAnsi="Verdana"/>
      <w:color w:val="81BC00" w:themeColor="accent2"/>
    </w:rPr>
  </w:style>
  <w:style w:type="table" w:customStyle="1" w:styleId="VibeDocs-VerticalTable">
    <w:name w:val="VibeDocs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VibeDocs-PulloutGreenChar">
    <w:name w:val="VibeDocs - Pullout Green Char"/>
    <w:basedOn w:val="PulloutGreenChar"/>
    <w:link w:val="VibeDocs-PulloutGreen"/>
    <w:rsid w:val="004C44BA"/>
    <w:rPr>
      <w:rFonts w:ascii="Verdana" w:eastAsiaTheme="minorHAnsi" w:hAnsi="Verdana"/>
      <w:color w:val="81BC00" w:themeColor="accent2"/>
      <w:sz w:val="28"/>
      <w:lang w:eastAsia="en-US"/>
    </w:rPr>
  </w:style>
  <w:style w:type="table" w:customStyle="1" w:styleId="VibeDocs-HorizontalTable">
    <w:name w:val="VibeDocs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VibeDocs-RiskTable">
    <w:name w:val="VibeDocs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VibeDocs-Appendix">
    <w:name w:val="VibeDocs - Appendix"/>
    <w:basedOn w:val="Heading5"/>
    <w:link w:val="VibeDocs-AppendixChar"/>
    <w:qFormat/>
    <w:rsid w:val="005D7CD5"/>
    <w:rPr>
      <w:b w:val="0"/>
      <w:color w:val="81BC00" w:themeColor="accent2"/>
      <w:sz w:val="28"/>
      <w:szCs w:val="28"/>
    </w:rPr>
  </w:style>
  <w:style w:type="character" w:customStyle="1" w:styleId="VibeDocs-AppendixChar">
    <w:name w:val="VibeDocs - Appendix Char"/>
    <w:basedOn w:val="Heading5Char"/>
    <w:link w:val="VibeDocs-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59984941">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2005B"/>
    <w:rsid w:val="00053D1A"/>
    <w:rsid w:val="00063654"/>
    <w:rsid w:val="000829E0"/>
    <w:rsid w:val="0009124F"/>
    <w:rsid w:val="000943BB"/>
    <w:rsid w:val="00097461"/>
    <w:rsid w:val="000B14E0"/>
    <w:rsid w:val="000E1B9A"/>
    <w:rsid w:val="000F7899"/>
    <w:rsid w:val="0010403A"/>
    <w:rsid w:val="001059EE"/>
    <w:rsid w:val="00116560"/>
    <w:rsid w:val="00123E88"/>
    <w:rsid w:val="00146948"/>
    <w:rsid w:val="00162329"/>
    <w:rsid w:val="00171705"/>
    <w:rsid w:val="0017750A"/>
    <w:rsid w:val="00191F77"/>
    <w:rsid w:val="001A18F8"/>
    <w:rsid w:val="001B7D1C"/>
    <w:rsid w:val="001D6300"/>
    <w:rsid w:val="00205662"/>
    <w:rsid w:val="0021228B"/>
    <w:rsid w:val="002278A7"/>
    <w:rsid w:val="002278D5"/>
    <w:rsid w:val="002426A8"/>
    <w:rsid w:val="00251777"/>
    <w:rsid w:val="00260BE1"/>
    <w:rsid w:val="00264277"/>
    <w:rsid w:val="00273AFA"/>
    <w:rsid w:val="00284933"/>
    <w:rsid w:val="002A7DBA"/>
    <w:rsid w:val="002B59D3"/>
    <w:rsid w:val="002E57CE"/>
    <w:rsid w:val="002F2F6A"/>
    <w:rsid w:val="00314BFA"/>
    <w:rsid w:val="003362C8"/>
    <w:rsid w:val="00343208"/>
    <w:rsid w:val="00355C76"/>
    <w:rsid w:val="00370B36"/>
    <w:rsid w:val="00371518"/>
    <w:rsid w:val="00382847"/>
    <w:rsid w:val="003D7233"/>
    <w:rsid w:val="003D7C9B"/>
    <w:rsid w:val="003F782D"/>
    <w:rsid w:val="00407663"/>
    <w:rsid w:val="00411276"/>
    <w:rsid w:val="00413D8F"/>
    <w:rsid w:val="004162D2"/>
    <w:rsid w:val="004163D2"/>
    <w:rsid w:val="00470351"/>
    <w:rsid w:val="0047635B"/>
    <w:rsid w:val="004960F2"/>
    <w:rsid w:val="004A7E80"/>
    <w:rsid w:val="004B0E79"/>
    <w:rsid w:val="004B220F"/>
    <w:rsid w:val="004B743E"/>
    <w:rsid w:val="004D3230"/>
    <w:rsid w:val="004D5BC6"/>
    <w:rsid w:val="005041B7"/>
    <w:rsid w:val="005047E2"/>
    <w:rsid w:val="00505EBE"/>
    <w:rsid w:val="00527579"/>
    <w:rsid w:val="005526FF"/>
    <w:rsid w:val="005626C8"/>
    <w:rsid w:val="00583835"/>
    <w:rsid w:val="00583C81"/>
    <w:rsid w:val="00585DBF"/>
    <w:rsid w:val="00590849"/>
    <w:rsid w:val="0059280B"/>
    <w:rsid w:val="005B1870"/>
    <w:rsid w:val="005B202A"/>
    <w:rsid w:val="005C056D"/>
    <w:rsid w:val="005C7C05"/>
    <w:rsid w:val="005D7E35"/>
    <w:rsid w:val="005E12D9"/>
    <w:rsid w:val="0064036D"/>
    <w:rsid w:val="00656BA3"/>
    <w:rsid w:val="00672CB7"/>
    <w:rsid w:val="00677FB2"/>
    <w:rsid w:val="00687ED7"/>
    <w:rsid w:val="006A503B"/>
    <w:rsid w:val="006B6DA1"/>
    <w:rsid w:val="006D161A"/>
    <w:rsid w:val="006F63A2"/>
    <w:rsid w:val="007248FE"/>
    <w:rsid w:val="00741143"/>
    <w:rsid w:val="0075748F"/>
    <w:rsid w:val="007609AC"/>
    <w:rsid w:val="00775113"/>
    <w:rsid w:val="007A183C"/>
    <w:rsid w:val="007A7DF6"/>
    <w:rsid w:val="007B1BED"/>
    <w:rsid w:val="007D6705"/>
    <w:rsid w:val="007D6791"/>
    <w:rsid w:val="007D7D84"/>
    <w:rsid w:val="007E7663"/>
    <w:rsid w:val="007F5208"/>
    <w:rsid w:val="00812B7C"/>
    <w:rsid w:val="00824B9B"/>
    <w:rsid w:val="00830A9B"/>
    <w:rsid w:val="008534AC"/>
    <w:rsid w:val="00883DD6"/>
    <w:rsid w:val="00885140"/>
    <w:rsid w:val="0089404A"/>
    <w:rsid w:val="008C706D"/>
    <w:rsid w:val="008D407B"/>
    <w:rsid w:val="008E4917"/>
    <w:rsid w:val="00904D4A"/>
    <w:rsid w:val="00911B1E"/>
    <w:rsid w:val="00922314"/>
    <w:rsid w:val="009253B4"/>
    <w:rsid w:val="00930D90"/>
    <w:rsid w:val="00934DBE"/>
    <w:rsid w:val="00937230"/>
    <w:rsid w:val="00940367"/>
    <w:rsid w:val="009466D6"/>
    <w:rsid w:val="0095109E"/>
    <w:rsid w:val="00961FBB"/>
    <w:rsid w:val="00975348"/>
    <w:rsid w:val="00976544"/>
    <w:rsid w:val="00995B88"/>
    <w:rsid w:val="009A7A76"/>
    <w:rsid w:val="009B522A"/>
    <w:rsid w:val="009F0333"/>
    <w:rsid w:val="00A020A0"/>
    <w:rsid w:val="00A0748A"/>
    <w:rsid w:val="00A1741C"/>
    <w:rsid w:val="00A217EC"/>
    <w:rsid w:val="00A35163"/>
    <w:rsid w:val="00A4311A"/>
    <w:rsid w:val="00A64F53"/>
    <w:rsid w:val="00A91D02"/>
    <w:rsid w:val="00A929CF"/>
    <w:rsid w:val="00AC47CD"/>
    <w:rsid w:val="00AD6711"/>
    <w:rsid w:val="00AE13B5"/>
    <w:rsid w:val="00AE33CF"/>
    <w:rsid w:val="00B047BD"/>
    <w:rsid w:val="00B053D0"/>
    <w:rsid w:val="00B131C9"/>
    <w:rsid w:val="00B211BB"/>
    <w:rsid w:val="00B51B59"/>
    <w:rsid w:val="00B842F0"/>
    <w:rsid w:val="00BE4113"/>
    <w:rsid w:val="00C0403F"/>
    <w:rsid w:val="00C05B62"/>
    <w:rsid w:val="00C16092"/>
    <w:rsid w:val="00C21023"/>
    <w:rsid w:val="00C27FC5"/>
    <w:rsid w:val="00C75AC5"/>
    <w:rsid w:val="00CA75D9"/>
    <w:rsid w:val="00CB53F7"/>
    <w:rsid w:val="00CC6A8A"/>
    <w:rsid w:val="00D03C08"/>
    <w:rsid w:val="00D068A6"/>
    <w:rsid w:val="00D06BE2"/>
    <w:rsid w:val="00D231CF"/>
    <w:rsid w:val="00D2420A"/>
    <w:rsid w:val="00D30BDA"/>
    <w:rsid w:val="00D3524A"/>
    <w:rsid w:val="00D55BF5"/>
    <w:rsid w:val="00D709EC"/>
    <w:rsid w:val="00DA42CD"/>
    <w:rsid w:val="00DA64BD"/>
    <w:rsid w:val="00DA7181"/>
    <w:rsid w:val="00DC16C0"/>
    <w:rsid w:val="00DE3256"/>
    <w:rsid w:val="00DE6E01"/>
    <w:rsid w:val="00DF412F"/>
    <w:rsid w:val="00DF4C85"/>
    <w:rsid w:val="00DF55FA"/>
    <w:rsid w:val="00E2277D"/>
    <w:rsid w:val="00E300C4"/>
    <w:rsid w:val="00E32E51"/>
    <w:rsid w:val="00E553B2"/>
    <w:rsid w:val="00E678E8"/>
    <w:rsid w:val="00ED4AEB"/>
    <w:rsid w:val="00F0555A"/>
    <w:rsid w:val="00F142C8"/>
    <w:rsid w:val="00F26C63"/>
    <w:rsid w:val="00F447F1"/>
    <w:rsid w:val="00F625F0"/>
    <w:rsid w:val="00F62D3E"/>
    <w:rsid w:val="00F753D1"/>
    <w:rsid w:val="00F81F52"/>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ibeDocs">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333E93C2172E34383842067FE3A7EF6" ma:contentTypeVersion="11" ma:contentTypeDescription="Create a new document." ma:contentTypeScope="" ma:versionID="d4c295e681fdf4c1ece2de9c753d518f">
  <xsd:schema xmlns:xsd="http://www.w3.org/2001/XMLSchema" xmlns:xs="http://www.w3.org/2001/XMLSchema" xmlns:p="http://schemas.microsoft.com/office/2006/metadata/properties" xmlns:ns2="0508b0c6-d943-4577-ae4c-84b656c09f0c" xmlns:ns3="071f62f0-0511-4d17-a076-878e40549982" targetNamespace="http://schemas.microsoft.com/office/2006/metadata/properties" ma:root="true" ma:fieldsID="155310ecb47a5414081eb2d4d55d9850" ns2:_="" ns3:_="">
    <xsd:import namespace="0508b0c6-d943-4577-ae4c-84b656c09f0c"/>
    <xsd:import namespace="071f62f0-0511-4d17-a076-878e405499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8b0c6-d943-4577-ae4c-84b656c09f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1f62f0-0511-4d17-a076-878e405499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8291c3-b17c-4fd2-bd0b-0e2f85696bc3}" ma:internalName="TaxCatchAll" ma:showField="CatchAllData" ma:web="071f62f0-0511-4d17-a076-878e405499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071f62f0-0511-4d17-a076-878e40549982" xsi:nil="true"/>
    <lcf76f155ced4ddcb4097134ff3c332f xmlns="0508b0c6-d943-4577-ae4c-84b656c09f0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86B68A-3E62-4F96-8F2E-98057E4AED0C}">
  <ds:schemaRefs>
    <ds:schemaRef ds:uri="http://schemas.microsoft.com/sharepoint/v3/contenttype/forms"/>
  </ds:schemaRefs>
</ds:datastoreItem>
</file>

<file path=customXml/itemProps2.xml><?xml version="1.0" encoding="utf-8"?>
<ds:datastoreItem xmlns:ds="http://schemas.openxmlformats.org/officeDocument/2006/customXml" ds:itemID="{03E77EEC-2311-47F0-B8AC-D05A06B3F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08b0c6-d943-4577-ae4c-84b656c09f0c"/>
    <ds:schemaRef ds:uri="071f62f0-0511-4d17-a076-878e405499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customXml/itemProps4.xml><?xml version="1.0" encoding="utf-8"?>
<ds:datastoreItem xmlns:ds="http://schemas.openxmlformats.org/officeDocument/2006/customXml" ds:itemID="{45CD7FF3-E93F-4CA1-99D0-958414B1A1F0}">
  <ds:schemaRefs>
    <ds:schemaRef ds:uri="http://schemas.microsoft.com/office/2006/metadata/properties"/>
    <ds:schemaRef ds:uri="http://schemas.microsoft.com/office/infopath/2007/PartnerControls"/>
    <ds:schemaRef ds:uri="071f62f0-0511-4d17-a076-878e40549982"/>
    <ds:schemaRef ds:uri="0508b0c6-d943-4577-ae4c-84b656c09f0c"/>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Report.dotx</Template>
  <TotalTime>0</TotalTime>
  <Pages>18</Pages>
  <Words>2932</Words>
  <Characters>16717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VibeDocs Security</Company>
  <LinksUpToDate>false</LinksUpToDate>
  <CharactersWithSpaces>19610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VibeDocs</dc:creator>
  <cp:keywords/>
  <dc:description/>
  <cp:lastModifiedBy>VibeDocs</cp:lastModifiedBy>
  <cp:revision>2</cp:revision>
  <cp:lastPrinted>2024-10-16T03:58:00Z</cp:lastPrinted>
  <dcterms:created xsi:type="dcterms:W3CDTF">2026-05-14T19:08:00Z</dcterms:created>
  <dcterms:modified xsi:type="dcterms:W3CDTF">2026-05-14T19:08:00Z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0x0101007333E93C2172E34383842067FE3A7EF6</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Agency Full Name</vt:lpwstr>
  </property>
  <property fmtid="{D5CDD505-2E9C-101B-9397-08002B2CF9AE}" pid="18" name="clientShortName">
    <vt:lpwstr>XXX</vt:lpwstr>
  </property>
  <property fmtid="{D5CDD505-2E9C-101B-9397-08002B2CF9AE}" pid="19" name="docVersion">
    <vt:lpwstr>0.1</vt:lpwstr>
  </property>
  <property fmtid="{D5CDD505-2E9C-101B-9397-08002B2CF9AE}" pid="20" name="reportType">
    <vt:lpwstr>Draft Report</vt:lpwstr>
  </property>
  <property fmtid="{D5CDD505-2E9C-101B-9397-08002B2CF9AE}" pid="21" name="reportDate">
    <vt:lpwstr>September 2025</vt:lpwstr>
  </property>
  <property fmtid="{D5CDD505-2E9C-101B-9397-08002B2CF9AE}" pid="22" name="projectFullName">
    <vt:lpwstr>IT Security Assessment for XXX Application</vt:lpwstr>
  </property>
  <property fmtid="{D5CDD505-2E9C-101B-9397-08002B2CF9AE}" pid="23" name="reportSensitivity">
    <vt:lpwstr>Confidential</vt:lpwstr>
  </property>
  <property fmtid="{D5CDD505-2E9C-101B-9397-08002B2CF9AE}" pid="24" name="projectShortName">
    <vt:lpwstr>XXX</vt:lpwstr>
  </property>
  <property fmtid="{D5CDD505-2E9C-101B-9397-08002B2CF9AE}" pid="25" name="reportYear">
    <vt:lpwstr>2025</vt:lpwstr>
  </property>
  <property fmtid="{D5CDD505-2E9C-101B-9397-08002B2CF9AE}" pid="26" name="MediaServiceImageTags">
    <vt:lpwstr/>
  </property>
</Properties>
</file>