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43CF1783">
                <wp:extent cx="6646013" cy="6442363"/>
                <wp:effectExtent l="0" t="0" r="2540" b="0"/>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8138" cy="6444423"/>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49208AD8"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9554294"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322A87">
        <w:rPr>
          <w:sz w:val="36"/>
        </w:rPr>
        <w:t>IT Security Assessment for {{ details.application_name }}</w:t>
      </w:r>
      <w:r>
        <w:rPr>
          <w:sz w:val="36"/>
        </w:rPr>
        <w:fldChar w:fldCharType="end"/>
      </w:r>
    </w:p>
    <w:p w14:paraId="268B44CE" w14:textId="391A67F4" w:rsidR="00F232CD" w:rsidRDefault="00322A87" w:rsidP="004C44BA">
      <w:pPr>
        <w:pStyle w:val="VibeDocs-DocumentText"/>
      </w:pPr>
      <w:r>
        <w:fldChar w:fldCharType="begin"/>
      </w:r>
      <w:r>
        <w:instrText xml:space="preserve"> DOCPROPERTY  reportType  \* MERGEFORMAT </w:instrText>
      </w:r>
      <w:r>
        <w:fldChar w:fldCharType="separate"/>
      </w:r>
      <w:r>
        <w:t>{{ details.report_type }}</w:t>
      </w:r>
      <w:r>
        <w:fldChar w:fldCharType="end"/>
      </w:r>
    </w:p>
    <w:p w14:paraId="1179393A" w14:textId="7F4C9913"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Pr>
          <w:rFonts w:eastAsiaTheme="minorHAnsi"/>
          <w:b w:val="0"/>
          <w:lang w:eastAsia="en-US"/>
        </w:rPr>
        <w:t>{{ details.report_date }}</w:t>
      </w:r>
      <w:r>
        <w:rPr>
          <w:rFonts w:eastAsiaTheme="minorHAnsi"/>
          <w:b w:val="0"/>
          <w:lang w:eastAsia="en-US"/>
        </w:rPr>
        <w:fldChar w:fldCharType="end"/>
      </w:r>
    </w:p>
    <w:p w14:paraId="4A6EA108" w14:textId="71C88C0D"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322A87">
        <w:rPr>
          <w:b/>
        </w:rPr>
        <w:t>Confidential</w:t>
      </w:r>
      <w:r>
        <w:rPr>
          <w:b/>
        </w:rPr>
        <w:fldChar w:fldCharType="end"/>
      </w:r>
    </w:p>
    <w:p w14:paraId="1AC6F6D3" w14:textId="77777777" w:rsidR="004C44BA" w:rsidRPr="004C44BA" w:rsidRDefault="004C44BA" w:rsidP="004C44BA">
      <w:pPr>
        <w:pageBreakBefore w:val="1"/>
        <w:pStyle w:val="VibeDocs-PanelHeading"/>
      </w:pPr>
      <w:bookmarkStart w:id="0" w:name="_Toc475540963"/>
      <w:bookmarkStart w:id="1" w:name="_Toc363034401"/>
      <w:bookmarkStart w:id="2" w:name="_Toc363034427"/>
      <w:bookmarkStart w:id="3" w:name="_Toc363051664"/>
      <w:r w:rsidRPr="004C44BA">
        <w:t>Confidentiality Statement</w:t>
      </w:r>
      <w:bookmarkEnd w:id="0"/>
    </w:p>
    <w:p w14:paraId="2F54AF3F" w14:textId="77777777" w:rsidR="0076281E" w:rsidRPr="00DE1EE4" w:rsidRDefault="0076281E" w:rsidP="0076281E">
      <w:pPr>
        <w:pageBreakBefore w:val="1"/>
        <w:pStyle w:val="VibeDocs-DocumentText"/>
        <w:spacing w:after="240"/>
        <w:rPr>
          <w:b/>
          <w:bCs/>
          <w:color w:val="FFFFFF" w:themeColor="background1"/>
          <w:sz w:val="28"/>
          <w:szCs w:val="28"/>
        </w:rPr>
      </w:pPr>
      <w:r w:rsidRPr="00E16D39">
        <w:rPr>
          <w:b/>
          <w:bCs/>
          <w:color w:val="FFFFFF" w:themeColor="background1"/>
          <w:sz w:val="28"/>
          <w:szCs w:val="28"/>
        </w:rPr>
        <w:lastRenderedPageBreak/>
        <w:t>Confidentiality Statement</w:t>
      </w:r>
    </w:p>
    <w:p w14:paraId="5DF7C7A7" w14:textId="36600445" w:rsidR="004C44BA" w:rsidRPr="004C44BA" w:rsidRDefault="004C44BA" w:rsidP="004C44BA">
      <w:pPr>
        <w:pStyle w:val="VibeDocs-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Pr>
          <w:color w:val="FFFFFF" w:themeColor="background1"/>
        </w:rPr>
        <w:t>{{ details.client_name }}</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xml:space="preserve">{{ details.company_alias }}</w:t>
          </w:r>
          <w:proofErr w:type="spellStart"/>
          <w:r w:rsidR="008E4633">
            <w:rPr>
              <w:color w:val="FFFFFF" w:themeColor="background1"/>
            </w:rPr>
            <w:t/>
          </w:r>
          <w:proofErr w:type="spellEnd"/>
          <w:r w:rsidR="008E4633">
            <w:rPr>
              <w:color w:val="FFFFFF" w:themeColor="background1"/>
            </w:rPr>
            <w:t xml:space="preserve"/>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4" w:name="_Toc424661121"/>
      <w:bookmarkStart w:id="5" w:name="_Toc427234470"/>
      <w:bookmarkStart w:id="6" w:name="_Toc427615204"/>
      <w:bookmarkStart w:id="7" w:name="_Toc433667859"/>
      <w:r w:rsidRPr="00C10E7C">
        <w:t>Disclaimer</w:t>
      </w:r>
      <w:bookmarkEnd w:id="1"/>
      <w:bookmarkEnd w:id="2"/>
      <w:bookmarkEnd w:id="3"/>
      <w:bookmarkEnd w:id="4"/>
      <w:bookmarkEnd w:id="5"/>
      <w:bookmarkEnd w:id="6"/>
      <w:bookmarkEnd w:id="7"/>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380F91BE"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8D9DE8A"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8" w:name="_Toc475540965"/>
      <w:r w:rsidRPr="0089771D">
        <w:lastRenderedPageBreak/>
        <w:t>General Information</w:t>
      </w:r>
      <w:bookmarkEnd w:id="8"/>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18B199C6" w:rsidR="0035098B" w:rsidRPr="00492468" w:rsidRDefault="00322A87"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 details.client_name }}</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6FB5A0C6" w:rsidR="0035098B" w:rsidRPr="00492468" w:rsidRDefault="00322A87"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 details.application_name }}</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9" w:name="_Toc363034404"/>
      <w:bookmarkStart w:id="10" w:name="_Toc363051667"/>
      <w:r w:rsidRPr="0013527B">
        <w:t>Document Information</w:t>
      </w:r>
      <w:bookmarkEnd w:id="9"/>
      <w:bookmarkEnd w:id="10"/>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92EA49E" w:rsidR="00286E49" w:rsidRPr="00492468" w:rsidRDefault="00322A87"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 details.report_type }}</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57174273"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322A87">
              <w:rPr>
                <w:noProof/>
              </w:rPr>
              <w:t>Security Assessment XXX MAPT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3B06E5B6" w:rsidR="00286E49" w:rsidRPr="00492468" w:rsidRDefault="00322A87"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 details.doc_version | default('0.1') }}</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38AB6F3C" w:rsidR="00286E49" w:rsidRPr="00492468" w:rsidRDefault="00322A87"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 details.report_date }}</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1" w:name="_Toc363034405"/>
      <w:bookmarkStart w:id="12" w:name="_Toc363051668"/>
      <w:r w:rsidRPr="00C10E7C">
        <w:t>Document Change History</w:t>
      </w:r>
      <w:bookmarkEnd w:id="11"/>
      <w:bookmarkEnd w:id="12"/>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68DBAE57" w:rsidR="00286E49" w:rsidRPr="00F40923" w:rsidRDefault="00286E49" w:rsidP="00732C8D">
            <w:pPr>
              <w:jc w:val="left"/>
            </w:pPr>
            <w:r>
              <w:t xml:space="preserve">{%tr for h in change_history %}</w:t>
            </w:r>
          </w:p>
        </w:tc>
        <w:tc>
          <w:tcPr>
            <w:tcW w:w="744" w:type="pct"/>
          </w:tcPr>
          <w:p w14:paraId="15618089" w14:textId="0C8AB2B2" w:rsidR="00286E49" w:rsidRPr="00F40923" w:rsidRDefault="00DA3BDA" w:rsidP="009647A4">
            <w:pPr>
              <w:jc w:val="center"/>
            </w:pPr>
          </w:p>
        </w:tc>
        <w:tc>
          <w:tcPr>
            <w:tcW w:w="1736" w:type="pct"/>
          </w:tcPr>
          <w:p w14:paraId="588CCF7A" w14:textId="65845F4C" w:rsidR="00286E49" w:rsidRPr="00F40923" w:rsidRDefault="009647A4" w:rsidP="007A58EC">
            <w:pPr>
              <w:jc w:val="left"/>
            </w:pPr>
          </w:p>
        </w:tc>
        <w:tc>
          <w:tcPr>
            <w:tcW w:w="1432" w:type="pct"/>
          </w:tcPr>
          <w:p w14:paraId="7792ABE8" w14:textId="03F5B4E4" w:rsidR="009C1B8F" w:rsidRPr="00F40923" w:rsidRDefault="009C1B8F" w:rsidP="007A58EC">
            <w:pPr>
              <w:jc w:val="left"/>
            </w:pPr>
          </w:p>
        </w:tc>
      </w:tr>
      <w:tr w:rsidR="007A58EC" w:rsidRPr="00C10E7C" w14:paraId="50D9E2CF" w14:textId="77777777" w:rsidTr="004D3656">
        <w:trPr>
          <w:trHeight w:val="533"/>
        </w:trPr>
        <w:tc>
          <w:tcPr>
            <w:tcW w:w="1088" w:type="pct"/>
          </w:tcPr>
          <w:p w14:paraId="1A930633" w14:textId="68DBAE57" w:rsidR="00286E49" w:rsidRPr="00F40923" w:rsidRDefault="00286E49" w:rsidP="00732C8D">
            <w:pPr>
              <w:jc w:val="left"/>
            </w:pPr>
            <w:r>
              <w:t xml:space="preserve">{{ h.version_date }}</w:t>
            </w:r>
          </w:p>
        </w:tc>
        <w:tc>
          <w:tcPr>
            <w:tcW w:w="744" w:type="pct"/>
          </w:tcPr>
          <w:p w14:paraId="15618089" w14:textId="0C8AB2B2" w:rsidR="00286E49" w:rsidRPr="00F40923" w:rsidRDefault="00DA3BDA" w:rsidP="009647A4">
            <w:pPr>
              <w:jc w:val="center"/>
            </w:pPr>
            <w:r>
              <w:t xml:space="preserve">{{ h.version_no }}</w:t>
            </w:r>
          </w:p>
        </w:tc>
        <w:tc>
          <w:tcPr>
            <w:tcW w:w="1736" w:type="pct"/>
          </w:tcPr>
          <w:p w14:paraId="588CCF7A" w14:textId="65845F4C" w:rsidR="00286E49" w:rsidRPr="00F40923" w:rsidRDefault="009647A4" w:rsidP="007A58EC">
            <w:pPr>
              <w:jc w:val="left"/>
            </w:pPr>
            <w:r>
              <w:t xml:space="preserve">{{ h.description }}</w:t>
            </w:r>
          </w:p>
        </w:tc>
        <w:tc>
          <w:tcPr>
            <w:tcW w:w="1432" w:type="pct"/>
          </w:tcPr>
          <w:p w14:paraId="7792ABE8" w14:textId="03F5B4E4" w:rsidR="009C1B8F" w:rsidRPr="00F40923" w:rsidRDefault="009C1B8F" w:rsidP="007A58EC">
            <w:pPr>
              <w:jc w:val="left"/>
            </w:pPr>
            <w:r>
              <w:t xml:space="preserve">{{ h.revised_by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r>
              <w:t>{%tr endfor %}</w:t>
            </w: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3"/>
      <w:bookmarkEnd w:id="14"/>
      <w:bookmarkEnd w:id="15"/>
      <w:bookmarkEnd w:id="16"/>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5E30F4" w:rsidRPr="00C10E7C" w14:paraId="79621DC7" w14:textId="77777777" w:rsidTr="00484270">
        <w:trPr>
          <w:trHeight w:val="533"/>
        </w:trPr>
        <w:tc>
          <w:tcPr>
            <w:tcW w:w="1722" w:type="pct"/>
          </w:tcPr>
          <w:p w14:paraId="59AEF6AC" w14:textId="0BBB78BA" w:rsidR="005E30F4" w:rsidRPr="0082303A" w:rsidRDefault="005E30F4" w:rsidP="005E30F4">
            <w:pPr>
              <w:jc w:val="left"/>
            </w:pPr>
            <w:r>
              <w:t xml:space="preserve">{{ details.dist_poc_1 or '' }}</w:t>
            </w:r>
          </w:p>
        </w:tc>
        <w:tc>
          <w:tcPr>
            <w:tcW w:w="2092" w:type="pct"/>
          </w:tcPr>
          <w:p w14:paraId="283A060B" w14:textId="2387071F" w:rsidR="005E30F4" w:rsidRPr="0082303A" w:rsidRDefault="005E30F4" w:rsidP="005E30F4">
            <w:r>
              <w:t>Agency POC</w:t>
            </w:r>
          </w:p>
        </w:tc>
        <w:tc>
          <w:tcPr>
            <w:tcW w:w="1186" w:type="pct"/>
          </w:tcPr>
          <w:p w14:paraId="55069A81" w14:textId="53D20305" w:rsidR="005E30F4" w:rsidRPr="0082303A" w:rsidRDefault="005E30F4" w:rsidP="005E30F4">
            <w:r>
              <w:t>For Info</w:t>
            </w:r>
          </w:p>
        </w:tc>
      </w:tr>
      <w:tr w:rsidR="005E30F4" w:rsidRPr="00C10E7C" w14:paraId="4B18343F" w14:textId="77777777" w:rsidTr="00484270">
        <w:trPr>
          <w:trHeight w:val="533"/>
        </w:trPr>
        <w:tc>
          <w:tcPr>
            <w:tcW w:w="1722" w:type="pct"/>
          </w:tcPr>
          <w:p w14:paraId="71104C5E" w14:textId="3ACAA8B7" w:rsidR="005E30F4" w:rsidRDefault="005E30F4" w:rsidP="005E30F4">
            <w:pPr>
              <w:jc w:val="left"/>
            </w:pPr>
            <w:r>
              <w:t xml:space="preserve">{{ details.dist_poc_2 or '' }}</w:t>
            </w:r>
          </w:p>
        </w:tc>
        <w:tc>
          <w:tcPr>
            <w:tcW w:w="2092" w:type="pct"/>
          </w:tcPr>
          <w:p w14:paraId="194EA6D1" w14:textId="0F957060" w:rsidR="005E30F4" w:rsidRDefault="005E30F4" w:rsidP="005E30F4">
            <w:r>
              <w:t>Agency POC</w:t>
            </w:r>
          </w:p>
        </w:tc>
        <w:tc>
          <w:tcPr>
            <w:tcW w:w="1186" w:type="pct"/>
          </w:tcPr>
          <w:p w14:paraId="79624C5B" w14:textId="1748F2BE" w:rsidR="005E30F4" w:rsidRPr="0082303A" w:rsidRDefault="005E30F4" w:rsidP="005E30F4">
            <w:r w:rsidRPr="0082303A">
              <w:t>Reviewer</w:t>
            </w:r>
          </w:p>
        </w:tc>
      </w:tr>
      <w:tr w:rsidR="005E30F4" w:rsidRPr="00C10E7C" w14:paraId="23530A84" w14:textId="77777777" w:rsidTr="00484270">
        <w:trPr>
          <w:trHeight w:val="533"/>
        </w:trPr>
        <w:tc>
          <w:tcPr>
            <w:tcW w:w="1722" w:type="pct"/>
          </w:tcPr>
          <w:p w14:paraId="34705C86" w14:textId="64952C87" w:rsidR="005E30F4" w:rsidRPr="0082303A" w:rsidRDefault="005E30F4" w:rsidP="005E30F4">
            <w:pPr>
              <w:jc w:val="left"/>
            </w:pPr>
            <w:r>
              <w:t xml:space="preserve">{{ details.dist_ep or '' }}</w:t>
            </w:r>
          </w:p>
        </w:tc>
        <w:tc>
          <w:tcPr>
            <w:tcW w:w="2092" w:type="pct"/>
          </w:tcPr>
          <w:p w14:paraId="559A50C7" w14:textId="4EDD533A" w:rsidR="005E30F4" w:rsidRPr="0082303A" w:rsidRDefault="005E30F4" w:rsidP="005E30F4">
            <w:r>
              <w:t>VibeDocs Engagement Partner</w:t>
            </w:r>
          </w:p>
        </w:tc>
        <w:tc>
          <w:tcPr>
            <w:tcW w:w="1186" w:type="pct"/>
          </w:tcPr>
          <w:p w14:paraId="1C19C2CE" w14:textId="66D083AE" w:rsidR="005E30F4" w:rsidRPr="0082303A" w:rsidRDefault="005E30F4" w:rsidP="005E30F4">
            <w:r w:rsidRPr="0082303A">
              <w:t>Reviewer</w:t>
            </w:r>
          </w:p>
        </w:tc>
      </w:tr>
      <w:tr w:rsidR="005E30F4" w:rsidRPr="00C10E7C" w14:paraId="70DF0826" w14:textId="77777777" w:rsidTr="00484270">
        <w:trPr>
          <w:trHeight w:val="533"/>
        </w:trPr>
        <w:tc>
          <w:tcPr>
            <w:tcW w:w="1722" w:type="pct"/>
          </w:tcPr>
          <w:p w14:paraId="441D501B" w14:textId="68589FFF" w:rsidR="005E30F4" w:rsidRPr="0082303A" w:rsidRDefault="005E30F4" w:rsidP="005E30F4">
            <w:pPr>
              <w:jc w:val="left"/>
            </w:pPr>
            <w:r>
              <w:t xml:space="preserve">{{ details.dist_ed or '' }}</w:t>
            </w:r>
          </w:p>
        </w:tc>
        <w:tc>
          <w:tcPr>
            <w:tcW w:w="2092" w:type="pct"/>
          </w:tcPr>
          <w:p w14:paraId="3396FC8B" w14:textId="101D1D4D" w:rsidR="005E30F4" w:rsidRPr="0082303A" w:rsidRDefault="005E30F4" w:rsidP="005E30F4">
            <w:r>
              <w:t>VibeDocs Engagement Director</w:t>
            </w:r>
          </w:p>
        </w:tc>
        <w:tc>
          <w:tcPr>
            <w:tcW w:w="1186" w:type="pct"/>
          </w:tcPr>
          <w:p w14:paraId="42632714" w14:textId="563324F2" w:rsidR="005E30F4" w:rsidRPr="0082303A" w:rsidRDefault="005E30F4" w:rsidP="005E30F4">
            <w:r w:rsidRPr="0082303A">
              <w:t>Reviewer</w:t>
            </w:r>
          </w:p>
        </w:tc>
      </w:tr>
      <w:tr w:rsidR="005E30F4" w:rsidRPr="00C10E7C" w14:paraId="76CD6E75" w14:textId="77777777" w:rsidTr="00484270">
        <w:trPr>
          <w:trHeight w:val="533"/>
        </w:trPr>
        <w:tc>
          <w:tcPr>
            <w:tcW w:w="1722" w:type="pct"/>
          </w:tcPr>
          <w:p w14:paraId="6868B95E" w14:textId="031D3D25" w:rsidR="005E30F4" w:rsidRDefault="005E30F4" w:rsidP="005E30F4">
            <w:pPr>
              <w:jc w:val="left"/>
            </w:pPr>
            <w:r>
              <w:t xml:space="preserve">{{ details.dist_em or '' }}</w:t>
            </w:r>
          </w:p>
        </w:tc>
        <w:tc>
          <w:tcPr>
            <w:tcW w:w="2092" w:type="pct"/>
          </w:tcPr>
          <w:p w14:paraId="149C2BE2" w14:textId="3349F9CB" w:rsidR="005E30F4" w:rsidRDefault="005E30F4" w:rsidP="005E30F4">
            <w:r>
              <w:t>VibeDocs Engagement Manager</w:t>
            </w:r>
          </w:p>
        </w:tc>
        <w:tc>
          <w:tcPr>
            <w:tcW w:w="1186" w:type="pct"/>
          </w:tcPr>
          <w:p w14:paraId="464C43AF" w14:textId="0DC0ECA7" w:rsidR="005E30F4" w:rsidRDefault="005E30F4" w:rsidP="005E30F4">
            <w:r w:rsidRPr="0082303A">
              <w:t>Reviewer</w:t>
            </w:r>
          </w:p>
        </w:tc>
      </w:tr>
      <w:tr w:rsidR="005E30F4" w:rsidRPr="00C10E7C" w14:paraId="2A9E16EA" w14:textId="77777777" w:rsidTr="00484270">
        <w:trPr>
          <w:trHeight w:val="533"/>
        </w:trPr>
        <w:tc>
          <w:tcPr>
            <w:tcW w:w="1722" w:type="pct"/>
          </w:tcPr>
          <w:p w14:paraId="3937A6D7" w14:textId="3D4376E5" w:rsidR="005E30F4" w:rsidRDefault="005E30F4" w:rsidP="005E30F4">
            <w:pPr>
              <w:jc w:val="left"/>
            </w:pPr>
            <w:r>
              <w:t>{{ details.tester_names | join(', ') }}</w:t>
            </w:r>
          </w:p>
        </w:tc>
        <w:tc>
          <w:tcPr>
            <w:tcW w:w="2092" w:type="pct"/>
          </w:tcPr>
          <w:p w14:paraId="2708663E" w14:textId="6B60C3D4" w:rsidR="005E30F4" w:rsidRDefault="005E30F4" w:rsidP="005E30F4">
            <w:r>
              <w:t>VibeDocs Team Member</w:t>
            </w:r>
          </w:p>
        </w:tc>
        <w:tc>
          <w:tcPr>
            <w:tcW w:w="1186" w:type="pct"/>
          </w:tcPr>
          <w:p w14:paraId="08471931" w14:textId="5A590FBE" w:rsidR="005E30F4" w:rsidRDefault="005E30F4" w:rsidP="005E30F4">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159A5FA9" w14:textId="5A5DC4B8" w:rsidR="00322A87"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6415" w:history="1">
            <w:r w:rsidR="00322A87" w:rsidRPr="00645424">
              <w:rPr>
                <w:rStyle w:val="Hyperlink"/>
                <w:noProof/>
              </w:rPr>
              <w:t>1.0</w:t>
            </w:r>
            <w:r w:rsidR="00322A87">
              <w:rPr>
                <w:rFonts w:asciiTheme="minorHAnsi" w:hAnsiTheme="minorHAnsi"/>
                <w:b w:val="0"/>
                <w:noProof/>
                <w:kern w:val="2"/>
                <w:sz w:val="24"/>
                <w:szCs w:val="24"/>
                <w:lang w:val="en-SG"/>
                <w14:ligatures w14:val="standardContextual"/>
              </w:rPr>
              <w:tab/>
            </w:r>
            <w:r w:rsidR="00322A87" w:rsidRPr="00645424">
              <w:rPr>
                <w:rStyle w:val="Hyperlink"/>
                <w:noProof/>
              </w:rPr>
              <w:t>Executive Summary</w:t>
            </w:r>
            <w:r w:rsidR="00322A87">
              <w:rPr>
                <w:noProof/>
                <w:webHidden/>
              </w:rPr>
              <w:tab/>
            </w:r>
            <w:r w:rsidR="00322A87">
              <w:rPr>
                <w:noProof/>
                <w:webHidden/>
              </w:rPr>
              <w:fldChar w:fldCharType="begin"/>
            </w:r>
            <w:r w:rsidR="00322A87">
              <w:rPr>
                <w:noProof/>
                <w:webHidden/>
              </w:rPr>
              <w:instrText xml:space="preserve"> PAGEREF _Toc208316415 \h </w:instrText>
            </w:r>
            <w:r w:rsidR="00322A87">
              <w:rPr>
                <w:noProof/>
                <w:webHidden/>
              </w:rPr>
            </w:r>
            <w:r w:rsidR="00322A87">
              <w:rPr>
                <w:noProof/>
                <w:webHidden/>
              </w:rPr>
              <w:fldChar w:fldCharType="separate"/>
            </w:r>
            <w:r w:rsidR="00322A87">
              <w:rPr>
                <w:noProof/>
                <w:webHidden/>
              </w:rPr>
              <w:t>1-4</w:t>
            </w:r>
            <w:r w:rsidR="00322A87">
              <w:rPr>
                <w:noProof/>
                <w:webHidden/>
              </w:rPr>
              <w:fldChar w:fldCharType="end"/>
            </w:r>
          </w:hyperlink>
        </w:p>
        <w:p w14:paraId="5E54A31F" w14:textId="7F18DD91"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6" w:history="1">
            <w:r w:rsidRPr="00645424">
              <w:rPr>
                <w:rStyle w:val="Hyperlink"/>
                <w:noProof/>
              </w:rPr>
              <w:t>1.1</w:t>
            </w:r>
            <w:r>
              <w:rPr>
                <w:rFonts w:asciiTheme="minorHAnsi" w:hAnsiTheme="minorHAnsi"/>
                <w:noProof/>
                <w:kern w:val="2"/>
                <w:sz w:val="24"/>
                <w:szCs w:val="24"/>
                <w:lang w:val="en-SG"/>
                <w14:ligatures w14:val="standardContextual"/>
              </w:rPr>
              <w:tab/>
            </w:r>
            <w:r w:rsidRPr="00645424">
              <w:rPr>
                <w:rStyle w:val="Hyperlink"/>
                <w:noProof/>
              </w:rPr>
              <w:t>Follow-up Verification</w:t>
            </w:r>
            <w:r>
              <w:rPr>
                <w:noProof/>
                <w:webHidden/>
              </w:rPr>
              <w:tab/>
            </w:r>
            <w:r>
              <w:rPr>
                <w:noProof/>
                <w:webHidden/>
              </w:rPr>
              <w:fldChar w:fldCharType="begin"/>
            </w:r>
            <w:r>
              <w:rPr>
                <w:noProof/>
                <w:webHidden/>
              </w:rPr>
              <w:instrText xml:space="preserve"> PAGEREF _Toc208316416 \h </w:instrText>
            </w:r>
            <w:r>
              <w:rPr>
                <w:noProof/>
                <w:webHidden/>
              </w:rPr>
            </w:r>
            <w:r>
              <w:rPr>
                <w:noProof/>
                <w:webHidden/>
              </w:rPr>
              <w:fldChar w:fldCharType="separate"/>
            </w:r>
            <w:r>
              <w:rPr>
                <w:noProof/>
                <w:webHidden/>
              </w:rPr>
              <w:t>1-5</w:t>
            </w:r>
            <w:r>
              <w:rPr>
                <w:noProof/>
                <w:webHidden/>
              </w:rPr>
              <w:fldChar w:fldCharType="end"/>
            </w:r>
          </w:hyperlink>
        </w:p>
        <w:p w14:paraId="7002B619" w14:textId="59D0C5B3"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7" w:history="1">
            <w:r w:rsidRPr="00645424">
              <w:rPr>
                <w:rStyle w:val="Hyperlink"/>
                <w:noProof/>
              </w:rPr>
              <w:t>1.2</w:t>
            </w:r>
            <w:r>
              <w:rPr>
                <w:rFonts w:asciiTheme="minorHAnsi" w:hAnsiTheme="minorHAnsi"/>
                <w:noProof/>
                <w:kern w:val="2"/>
                <w:sz w:val="24"/>
                <w:szCs w:val="24"/>
                <w:lang w:val="en-SG"/>
                <w14:ligatures w14:val="standardContextual"/>
              </w:rPr>
              <w:tab/>
            </w:r>
            <w:r w:rsidRPr="00645424">
              <w:rPr>
                <w:rStyle w:val="Hyperlink"/>
                <w:noProof/>
              </w:rPr>
              <w:t>Risk Register</w:t>
            </w:r>
            <w:r>
              <w:rPr>
                <w:noProof/>
                <w:webHidden/>
              </w:rPr>
              <w:tab/>
            </w:r>
            <w:r>
              <w:rPr>
                <w:noProof/>
                <w:webHidden/>
              </w:rPr>
              <w:fldChar w:fldCharType="begin"/>
            </w:r>
            <w:r>
              <w:rPr>
                <w:noProof/>
                <w:webHidden/>
              </w:rPr>
              <w:instrText xml:space="preserve"> PAGEREF _Toc208316417 \h </w:instrText>
            </w:r>
            <w:r>
              <w:rPr>
                <w:noProof/>
                <w:webHidden/>
              </w:rPr>
            </w:r>
            <w:r>
              <w:rPr>
                <w:noProof/>
                <w:webHidden/>
              </w:rPr>
              <w:fldChar w:fldCharType="separate"/>
            </w:r>
            <w:r>
              <w:rPr>
                <w:noProof/>
                <w:webHidden/>
              </w:rPr>
              <w:t>1-5</w:t>
            </w:r>
            <w:r>
              <w:rPr>
                <w:noProof/>
                <w:webHidden/>
              </w:rPr>
              <w:fldChar w:fldCharType="end"/>
            </w:r>
          </w:hyperlink>
        </w:p>
        <w:p w14:paraId="3310D51E" w14:textId="79F4CACA" w:rsidR="00322A87" w:rsidRDefault="00322A8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18" w:history="1">
            <w:r w:rsidRPr="00645424">
              <w:rPr>
                <w:rStyle w:val="Hyperlink"/>
                <w:noProof/>
              </w:rPr>
              <w:t>2.0</w:t>
            </w:r>
            <w:r>
              <w:rPr>
                <w:rFonts w:asciiTheme="minorHAnsi" w:hAnsiTheme="minorHAnsi"/>
                <w:b w:val="0"/>
                <w:noProof/>
                <w:kern w:val="2"/>
                <w:sz w:val="24"/>
                <w:szCs w:val="24"/>
                <w:lang w:val="en-SG"/>
                <w14:ligatures w14:val="standardContextual"/>
              </w:rPr>
              <w:tab/>
            </w:r>
            <w:r w:rsidRPr="00645424">
              <w:rPr>
                <w:rStyle w:val="Hyperlink"/>
                <w:noProof/>
              </w:rPr>
              <w:t>Introduction</w:t>
            </w:r>
            <w:r>
              <w:rPr>
                <w:noProof/>
                <w:webHidden/>
              </w:rPr>
              <w:tab/>
            </w:r>
            <w:r>
              <w:rPr>
                <w:noProof/>
                <w:webHidden/>
              </w:rPr>
              <w:fldChar w:fldCharType="begin"/>
            </w:r>
            <w:r>
              <w:rPr>
                <w:noProof/>
                <w:webHidden/>
              </w:rPr>
              <w:instrText xml:space="preserve"> PAGEREF _Toc208316418 \h </w:instrText>
            </w:r>
            <w:r>
              <w:rPr>
                <w:noProof/>
                <w:webHidden/>
              </w:rPr>
            </w:r>
            <w:r>
              <w:rPr>
                <w:noProof/>
                <w:webHidden/>
              </w:rPr>
              <w:fldChar w:fldCharType="separate"/>
            </w:r>
            <w:r>
              <w:rPr>
                <w:noProof/>
                <w:webHidden/>
              </w:rPr>
              <w:t>2-1</w:t>
            </w:r>
            <w:r>
              <w:rPr>
                <w:noProof/>
                <w:webHidden/>
              </w:rPr>
              <w:fldChar w:fldCharType="end"/>
            </w:r>
          </w:hyperlink>
        </w:p>
        <w:p w14:paraId="27CCB971" w14:textId="36E7B186"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9" w:history="1">
            <w:r w:rsidRPr="00645424">
              <w:rPr>
                <w:rStyle w:val="Hyperlink"/>
                <w:noProof/>
                <w:highlight w:val="yellow"/>
              </w:rPr>
              <w:t>2.1</w:t>
            </w:r>
            <w:r>
              <w:rPr>
                <w:rFonts w:asciiTheme="minorHAnsi" w:hAnsiTheme="minorHAnsi"/>
                <w:noProof/>
                <w:kern w:val="2"/>
                <w:sz w:val="24"/>
                <w:szCs w:val="24"/>
                <w:lang w:val="en-SG"/>
                <w14:ligatures w14:val="standardContextual"/>
              </w:rPr>
              <w:tab/>
            </w:r>
            <w:r w:rsidRPr="00645424">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_Toc208316419 \h </w:instrText>
            </w:r>
            <w:r>
              <w:rPr>
                <w:noProof/>
                <w:webHidden/>
              </w:rPr>
            </w:r>
            <w:r>
              <w:rPr>
                <w:noProof/>
                <w:webHidden/>
              </w:rPr>
              <w:fldChar w:fldCharType="separate"/>
            </w:r>
            <w:r>
              <w:rPr>
                <w:noProof/>
                <w:webHidden/>
              </w:rPr>
              <w:t>2-1</w:t>
            </w:r>
            <w:r>
              <w:rPr>
                <w:noProof/>
                <w:webHidden/>
              </w:rPr>
              <w:fldChar w:fldCharType="end"/>
            </w:r>
          </w:hyperlink>
        </w:p>
        <w:p w14:paraId="73F2D9D9" w14:textId="26438E44"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0" w:history="1">
            <w:r w:rsidRPr="00645424">
              <w:rPr>
                <w:rStyle w:val="Hyperlink"/>
                <w:noProof/>
              </w:rPr>
              <w:t>2.2</w:t>
            </w:r>
            <w:r>
              <w:rPr>
                <w:rFonts w:asciiTheme="minorHAnsi" w:hAnsiTheme="minorHAnsi"/>
                <w:noProof/>
                <w:kern w:val="2"/>
                <w:sz w:val="24"/>
                <w:szCs w:val="24"/>
                <w:lang w:val="en-SG"/>
                <w14:ligatures w14:val="standardContextual"/>
              </w:rPr>
              <w:tab/>
            </w:r>
            <w:r w:rsidRPr="00645424">
              <w:rPr>
                <w:rStyle w:val="Hyperlink"/>
                <w:noProof/>
              </w:rPr>
              <w:t>Testing Scope</w:t>
            </w:r>
            <w:r>
              <w:rPr>
                <w:noProof/>
                <w:webHidden/>
              </w:rPr>
              <w:tab/>
            </w:r>
            <w:r>
              <w:rPr>
                <w:noProof/>
                <w:webHidden/>
              </w:rPr>
              <w:fldChar w:fldCharType="begin"/>
            </w:r>
            <w:r>
              <w:rPr>
                <w:noProof/>
                <w:webHidden/>
              </w:rPr>
              <w:instrText xml:space="preserve"> PAGEREF _Toc208316420 \h </w:instrText>
            </w:r>
            <w:r>
              <w:rPr>
                <w:noProof/>
                <w:webHidden/>
              </w:rPr>
            </w:r>
            <w:r>
              <w:rPr>
                <w:noProof/>
                <w:webHidden/>
              </w:rPr>
              <w:fldChar w:fldCharType="separate"/>
            </w:r>
            <w:r>
              <w:rPr>
                <w:noProof/>
                <w:webHidden/>
              </w:rPr>
              <w:t>2-1</w:t>
            </w:r>
            <w:r>
              <w:rPr>
                <w:noProof/>
                <w:webHidden/>
              </w:rPr>
              <w:fldChar w:fldCharType="end"/>
            </w:r>
          </w:hyperlink>
        </w:p>
        <w:p w14:paraId="469C43B5" w14:textId="6E174CCE"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1" w:history="1">
            <w:r w:rsidRPr="00645424">
              <w:rPr>
                <w:rStyle w:val="Hyperlink"/>
                <w:noProof/>
              </w:rPr>
              <w:t>2.2.1</w:t>
            </w:r>
            <w:r>
              <w:rPr>
                <w:rFonts w:asciiTheme="minorHAnsi" w:hAnsiTheme="minorHAnsi"/>
                <w:noProof/>
                <w:kern w:val="2"/>
                <w:sz w:val="24"/>
                <w:szCs w:val="24"/>
                <w:lang w:val="en-SG"/>
                <w14:ligatures w14:val="standardContextual"/>
              </w:rPr>
              <w:tab/>
            </w:r>
            <w:r w:rsidRPr="00645424">
              <w:rPr>
                <w:rStyle w:val="Hyperlink"/>
                <w:noProof/>
              </w:rPr>
              <w:t>Mobile Application Penetration Testing</w:t>
            </w:r>
            <w:r>
              <w:rPr>
                <w:noProof/>
                <w:webHidden/>
              </w:rPr>
              <w:tab/>
            </w:r>
            <w:r>
              <w:rPr>
                <w:noProof/>
                <w:webHidden/>
              </w:rPr>
              <w:fldChar w:fldCharType="begin"/>
            </w:r>
            <w:r>
              <w:rPr>
                <w:noProof/>
                <w:webHidden/>
              </w:rPr>
              <w:instrText xml:space="preserve"> PAGEREF _Toc208316421 \h </w:instrText>
            </w:r>
            <w:r>
              <w:rPr>
                <w:noProof/>
                <w:webHidden/>
              </w:rPr>
            </w:r>
            <w:r>
              <w:rPr>
                <w:noProof/>
                <w:webHidden/>
              </w:rPr>
              <w:fldChar w:fldCharType="separate"/>
            </w:r>
            <w:r>
              <w:rPr>
                <w:noProof/>
                <w:webHidden/>
              </w:rPr>
              <w:t>2-1</w:t>
            </w:r>
            <w:r>
              <w:rPr>
                <w:noProof/>
                <w:webHidden/>
              </w:rPr>
              <w:fldChar w:fldCharType="end"/>
            </w:r>
          </w:hyperlink>
        </w:p>
        <w:p w14:paraId="73DE438D" w14:textId="3BB8AF85"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2" w:history="1">
            <w:r w:rsidRPr="00645424">
              <w:rPr>
                <w:rStyle w:val="Hyperlink"/>
                <w:noProof/>
              </w:rPr>
              <w:t>2.2.2</w:t>
            </w:r>
            <w:r>
              <w:rPr>
                <w:rFonts w:asciiTheme="minorHAnsi" w:hAnsiTheme="minorHAnsi"/>
                <w:noProof/>
                <w:kern w:val="2"/>
                <w:sz w:val="24"/>
                <w:szCs w:val="24"/>
                <w:lang w:val="en-SG"/>
                <w14:ligatures w14:val="standardContextual"/>
              </w:rPr>
              <w:tab/>
            </w:r>
            <w:r w:rsidRPr="00645424">
              <w:rPr>
                <w:rStyle w:val="Hyperlink"/>
                <w:noProof/>
              </w:rPr>
              <w:t>Test User Accounts</w:t>
            </w:r>
            <w:r>
              <w:rPr>
                <w:noProof/>
                <w:webHidden/>
              </w:rPr>
              <w:tab/>
            </w:r>
            <w:r>
              <w:rPr>
                <w:noProof/>
                <w:webHidden/>
              </w:rPr>
              <w:fldChar w:fldCharType="begin"/>
            </w:r>
            <w:r>
              <w:rPr>
                <w:noProof/>
                <w:webHidden/>
              </w:rPr>
              <w:instrText xml:space="preserve"> PAGEREF _Toc208316422 \h </w:instrText>
            </w:r>
            <w:r>
              <w:rPr>
                <w:noProof/>
                <w:webHidden/>
              </w:rPr>
            </w:r>
            <w:r>
              <w:rPr>
                <w:noProof/>
                <w:webHidden/>
              </w:rPr>
              <w:fldChar w:fldCharType="separate"/>
            </w:r>
            <w:r>
              <w:rPr>
                <w:noProof/>
                <w:webHidden/>
              </w:rPr>
              <w:t>2-2</w:t>
            </w:r>
            <w:r>
              <w:rPr>
                <w:noProof/>
                <w:webHidden/>
              </w:rPr>
              <w:fldChar w:fldCharType="end"/>
            </w:r>
          </w:hyperlink>
        </w:p>
        <w:p w14:paraId="30D27F65" w14:textId="487247ED"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3" w:history="1">
            <w:r w:rsidRPr="00645424">
              <w:rPr>
                <w:rStyle w:val="Hyperlink"/>
                <w:noProof/>
              </w:rPr>
              <w:t>2.3</w:t>
            </w:r>
            <w:r>
              <w:rPr>
                <w:rFonts w:asciiTheme="minorHAnsi" w:hAnsiTheme="minorHAnsi"/>
                <w:noProof/>
                <w:kern w:val="2"/>
                <w:sz w:val="24"/>
                <w:szCs w:val="24"/>
                <w:lang w:val="en-SG"/>
                <w14:ligatures w14:val="standardContextual"/>
              </w:rPr>
              <w:tab/>
            </w:r>
            <w:r w:rsidRPr="00645424">
              <w:rPr>
                <w:rStyle w:val="Hyperlink"/>
                <w:noProof/>
              </w:rPr>
              <w:t>Testing Coverage</w:t>
            </w:r>
            <w:r>
              <w:rPr>
                <w:noProof/>
                <w:webHidden/>
              </w:rPr>
              <w:tab/>
            </w:r>
            <w:r>
              <w:rPr>
                <w:noProof/>
                <w:webHidden/>
              </w:rPr>
              <w:fldChar w:fldCharType="begin"/>
            </w:r>
            <w:r>
              <w:rPr>
                <w:noProof/>
                <w:webHidden/>
              </w:rPr>
              <w:instrText xml:space="preserve"> PAGEREF _Toc208316423 \h </w:instrText>
            </w:r>
            <w:r>
              <w:rPr>
                <w:noProof/>
                <w:webHidden/>
              </w:rPr>
            </w:r>
            <w:r>
              <w:rPr>
                <w:noProof/>
                <w:webHidden/>
              </w:rPr>
              <w:fldChar w:fldCharType="separate"/>
            </w:r>
            <w:r>
              <w:rPr>
                <w:noProof/>
                <w:webHidden/>
              </w:rPr>
              <w:t>2-3</w:t>
            </w:r>
            <w:r>
              <w:rPr>
                <w:noProof/>
                <w:webHidden/>
              </w:rPr>
              <w:fldChar w:fldCharType="end"/>
            </w:r>
          </w:hyperlink>
        </w:p>
        <w:p w14:paraId="166E133F" w14:textId="76733F8C"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4" w:history="1">
            <w:r w:rsidRPr="00645424">
              <w:rPr>
                <w:rStyle w:val="Hyperlink"/>
                <w:noProof/>
              </w:rPr>
              <w:t>2.3.1</w:t>
            </w:r>
            <w:r>
              <w:rPr>
                <w:rFonts w:asciiTheme="minorHAnsi" w:hAnsiTheme="minorHAnsi"/>
                <w:noProof/>
                <w:kern w:val="2"/>
                <w:sz w:val="24"/>
                <w:szCs w:val="24"/>
                <w:lang w:val="en-SG"/>
                <w14:ligatures w14:val="standardContextual"/>
              </w:rPr>
              <w:tab/>
            </w:r>
            <w:r w:rsidRPr="00645424">
              <w:rPr>
                <w:rStyle w:val="Hyperlink"/>
                <w:noProof/>
              </w:rPr>
              <w:t>Mobile Application Penetration Testing</w:t>
            </w:r>
            <w:r>
              <w:rPr>
                <w:noProof/>
                <w:webHidden/>
              </w:rPr>
              <w:tab/>
            </w:r>
            <w:r>
              <w:rPr>
                <w:noProof/>
                <w:webHidden/>
              </w:rPr>
              <w:fldChar w:fldCharType="begin"/>
            </w:r>
            <w:r>
              <w:rPr>
                <w:noProof/>
                <w:webHidden/>
              </w:rPr>
              <w:instrText xml:space="preserve"> PAGEREF _Toc208316424 \h </w:instrText>
            </w:r>
            <w:r>
              <w:rPr>
                <w:noProof/>
                <w:webHidden/>
              </w:rPr>
            </w:r>
            <w:r>
              <w:rPr>
                <w:noProof/>
                <w:webHidden/>
              </w:rPr>
              <w:fldChar w:fldCharType="separate"/>
            </w:r>
            <w:r>
              <w:rPr>
                <w:noProof/>
                <w:webHidden/>
              </w:rPr>
              <w:t>2-3</w:t>
            </w:r>
            <w:r>
              <w:rPr>
                <w:noProof/>
                <w:webHidden/>
              </w:rPr>
              <w:fldChar w:fldCharType="end"/>
            </w:r>
          </w:hyperlink>
        </w:p>
        <w:p w14:paraId="17E50B4A" w14:textId="3B77896C"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5" w:history="1">
            <w:r w:rsidRPr="00645424">
              <w:rPr>
                <w:rStyle w:val="Hyperlink"/>
                <w:noProof/>
              </w:rPr>
              <w:t>2.4</w:t>
            </w:r>
            <w:r>
              <w:rPr>
                <w:rFonts w:asciiTheme="minorHAnsi" w:hAnsiTheme="minorHAnsi"/>
                <w:noProof/>
                <w:kern w:val="2"/>
                <w:sz w:val="24"/>
                <w:szCs w:val="24"/>
                <w:lang w:val="en-SG"/>
                <w14:ligatures w14:val="standardContextual"/>
              </w:rPr>
              <w:tab/>
            </w:r>
            <w:r w:rsidRPr="00645424">
              <w:rPr>
                <w:rStyle w:val="Hyperlink"/>
                <w:noProof/>
              </w:rPr>
              <w:t>Methodology &amp; Approach</w:t>
            </w:r>
            <w:r>
              <w:rPr>
                <w:noProof/>
                <w:webHidden/>
              </w:rPr>
              <w:tab/>
            </w:r>
            <w:r>
              <w:rPr>
                <w:noProof/>
                <w:webHidden/>
              </w:rPr>
              <w:fldChar w:fldCharType="begin"/>
            </w:r>
            <w:r>
              <w:rPr>
                <w:noProof/>
                <w:webHidden/>
              </w:rPr>
              <w:instrText xml:space="preserve"> PAGEREF _Toc208316425 \h </w:instrText>
            </w:r>
            <w:r>
              <w:rPr>
                <w:noProof/>
                <w:webHidden/>
              </w:rPr>
            </w:r>
            <w:r>
              <w:rPr>
                <w:noProof/>
                <w:webHidden/>
              </w:rPr>
              <w:fldChar w:fldCharType="separate"/>
            </w:r>
            <w:r>
              <w:rPr>
                <w:noProof/>
                <w:webHidden/>
              </w:rPr>
              <w:t>2-4</w:t>
            </w:r>
            <w:r>
              <w:rPr>
                <w:noProof/>
                <w:webHidden/>
              </w:rPr>
              <w:fldChar w:fldCharType="end"/>
            </w:r>
          </w:hyperlink>
        </w:p>
        <w:p w14:paraId="48EEE096" w14:textId="5E819660"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6" w:history="1">
            <w:r w:rsidRPr="00645424">
              <w:rPr>
                <w:rStyle w:val="Hyperlink"/>
                <w:noProof/>
              </w:rPr>
              <w:t>2.5</w:t>
            </w:r>
            <w:r>
              <w:rPr>
                <w:rFonts w:asciiTheme="minorHAnsi" w:hAnsiTheme="minorHAnsi"/>
                <w:noProof/>
                <w:kern w:val="2"/>
                <w:sz w:val="24"/>
                <w:szCs w:val="24"/>
                <w:lang w:val="en-SG"/>
                <w14:ligatures w14:val="standardContextual"/>
              </w:rPr>
              <w:tab/>
            </w:r>
            <w:r w:rsidRPr="00645424">
              <w:rPr>
                <w:rStyle w:val="Hyperlink"/>
                <w:noProof/>
              </w:rPr>
              <w:t>Timeline</w:t>
            </w:r>
            <w:r>
              <w:rPr>
                <w:noProof/>
                <w:webHidden/>
              </w:rPr>
              <w:tab/>
            </w:r>
            <w:r>
              <w:rPr>
                <w:noProof/>
                <w:webHidden/>
              </w:rPr>
              <w:fldChar w:fldCharType="begin"/>
            </w:r>
            <w:r>
              <w:rPr>
                <w:noProof/>
                <w:webHidden/>
              </w:rPr>
              <w:instrText xml:space="preserve"> PAGEREF _Toc208316426 \h </w:instrText>
            </w:r>
            <w:r>
              <w:rPr>
                <w:noProof/>
                <w:webHidden/>
              </w:rPr>
            </w:r>
            <w:r>
              <w:rPr>
                <w:noProof/>
                <w:webHidden/>
              </w:rPr>
              <w:fldChar w:fldCharType="separate"/>
            </w:r>
            <w:r>
              <w:rPr>
                <w:noProof/>
                <w:webHidden/>
              </w:rPr>
              <w:t>2-5</w:t>
            </w:r>
            <w:r>
              <w:rPr>
                <w:noProof/>
                <w:webHidden/>
              </w:rPr>
              <w:fldChar w:fldCharType="end"/>
            </w:r>
          </w:hyperlink>
        </w:p>
        <w:p w14:paraId="0F2AB802" w14:textId="3554887D"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7" w:history="1">
            <w:r w:rsidRPr="00645424">
              <w:rPr>
                <w:rStyle w:val="Hyperlink"/>
                <w:noProof/>
              </w:rPr>
              <w:t>2.6</w:t>
            </w:r>
            <w:r>
              <w:rPr>
                <w:rFonts w:asciiTheme="minorHAnsi" w:hAnsiTheme="minorHAnsi"/>
                <w:noProof/>
                <w:kern w:val="2"/>
                <w:sz w:val="24"/>
                <w:szCs w:val="24"/>
                <w:lang w:val="en-SG"/>
                <w14:ligatures w14:val="standardContextual"/>
              </w:rPr>
              <w:tab/>
            </w:r>
            <w:r w:rsidRPr="00645424">
              <w:rPr>
                <w:rStyle w:val="Hyperlink"/>
                <w:noProof/>
              </w:rPr>
              <w:t>Risk Model</w:t>
            </w:r>
            <w:r>
              <w:rPr>
                <w:noProof/>
                <w:webHidden/>
              </w:rPr>
              <w:tab/>
            </w:r>
            <w:r>
              <w:rPr>
                <w:noProof/>
                <w:webHidden/>
              </w:rPr>
              <w:fldChar w:fldCharType="begin"/>
            </w:r>
            <w:r>
              <w:rPr>
                <w:noProof/>
                <w:webHidden/>
              </w:rPr>
              <w:instrText xml:space="preserve"> PAGEREF _Toc208316427 \h </w:instrText>
            </w:r>
            <w:r>
              <w:rPr>
                <w:noProof/>
                <w:webHidden/>
              </w:rPr>
            </w:r>
            <w:r>
              <w:rPr>
                <w:noProof/>
                <w:webHidden/>
              </w:rPr>
              <w:fldChar w:fldCharType="separate"/>
            </w:r>
            <w:r>
              <w:rPr>
                <w:noProof/>
                <w:webHidden/>
              </w:rPr>
              <w:t>2-6</w:t>
            </w:r>
            <w:r>
              <w:rPr>
                <w:noProof/>
                <w:webHidden/>
              </w:rPr>
              <w:fldChar w:fldCharType="end"/>
            </w:r>
          </w:hyperlink>
        </w:p>
        <w:p w14:paraId="74E1CC36" w14:textId="505C59AE"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8" w:history="1">
            <w:r w:rsidRPr="00645424">
              <w:rPr>
                <w:rStyle w:val="Hyperlink"/>
                <w:noProof/>
              </w:rPr>
              <w:t>2.6.1</w:t>
            </w:r>
            <w:r>
              <w:rPr>
                <w:rFonts w:asciiTheme="minorHAnsi" w:hAnsiTheme="minorHAnsi"/>
                <w:noProof/>
                <w:kern w:val="2"/>
                <w:sz w:val="24"/>
                <w:szCs w:val="24"/>
                <w:lang w:val="en-SG"/>
                <w14:ligatures w14:val="standardContextual"/>
              </w:rPr>
              <w:tab/>
            </w:r>
            <w:r w:rsidRPr="00645424">
              <w:rPr>
                <w:rStyle w:val="Hyperlink"/>
                <w:noProof/>
              </w:rPr>
              <w:t>CVSS Version 4.0 Risk Rating</w:t>
            </w:r>
            <w:r>
              <w:rPr>
                <w:noProof/>
                <w:webHidden/>
              </w:rPr>
              <w:tab/>
            </w:r>
            <w:r>
              <w:rPr>
                <w:noProof/>
                <w:webHidden/>
              </w:rPr>
              <w:fldChar w:fldCharType="begin"/>
            </w:r>
            <w:r>
              <w:rPr>
                <w:noProof/>
                <w:webHidden/>
              </w:rPr>
              <w:instrText xml:space="preserve"> PAGEREF _Toc208316428 \h </w:instrText>
            </w:r>
            <w:r>
              <w:rPr>
                <w:noProof/>
                <w:webHidden/>
              </w:rPr>
            </w:r>
            <w:r>
              <w:rPr>
                <w:noProof/>
                <w:webHidden/>
              </w:rPr>
              <w:fldChar w:fldCharType="separate"/>
            </w:r>
            <w:r>
              <w:rPr>
                <w:noProof/>
                <w:webHidden/>
              </w:rPr>
              <w:t>2-6</w:t>
            </w:r>
            <w:r>
              <w:rPr>
                <w:noProof/>
                <w:webHidden/>
              </w:rPr>
              <w:fldChar w:fldCharType="end"/>
            </w:r>
          </w:hyperlink>
        </w:p>
        <w:p w14:paraId="15642942" w14:textId="56ED00DB"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9" w:history="1">
            <w:r w:rsidRPr="00645424">
              <w:rPr>
                <w:rStyle w:val="Hyperlink"/>
                <w:noProof/>
              </w:rPr>
              <w:t>2.6.2</w:t>
            </w:r>
            <w:r>
              <w:rPr>
                <w:rFonts w:asciiTheme="minorHAnsi" w:hAnsiTheme="minorHAnsi"/>
                <w:noProof/>
                <w:kern w:val="2"/>
                <w:sz w:val="24"/>
                <w:szCs w:val="24"/>
                <w:lang w:val="en-SG"/>
                <w14:ligatures w14:val="standardContextual"/>
              </w:rPr>
              <w:tab/>
            </w:r>
            <w:r w:rsidRPr="00645424">
              <w:rPr>
                <w:rStyle w:val="Hyperlink"/>
                <w:noProof/>
              </w:rPr>
              <w:t>Risk Resolution Timeline</w:t>
            </w:r>
            <w:r>
              <w:rPr>
                <w:noProof/>
                <w:webHidden/>
              </w:rPr>
              <w:tab/>
            </w:r>
            <w:r>
              <w:rPr>
                <w:noProof/>
                <w:webHidden/>
              </w:rPr>
              <w:fldChar w:fldCharType="begin"/>
            </w:r>
            <w:r>
              <w:rPr>
                <w:noProof/>
                <w:webHidden/>
              </w:rPr>
              <w:instrText xml:space="preserve"> PAGEREF _Toc208316429 \h </w:instrText>
            </w:r>
            <w:r>
              <w:rPr>
                <w:noProof/>
                <w:webHidden/>
              </w:rPr>
            </w:r>
            <w:r>
              <w:rPr>
                <w:noProof/>
                <w:webHidden/>
              </w:rPr>
              <w:fldChar w:fldCharType="separate"/>
            </w:r>
            <w:r>
              <w:rPr>
                <w:noProof/>
                <w:webHidden/>
              </w:rPr>
              <w:t>2-7</w:t>
            </w:r>
            <w:r>
              <w:rPr>
                <w:noProof/>
                <w:webHidden/>
              </w:rPr>
              <w:fldChar w:fldCharType="end"/>
            </w:r>
          </w:hyperlink>
        </w:p>
        <w:p w14:paraId="3E8F8359" w14:textId="38D42112" w:rsidR="00322A87" w:rsidRDefault="00322A8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30" w:history="1">
            <w:r w:rsidRPr="00645424">
              <w:rPr>
                <w:rStyle w:val="Hyperlink"/>
                <w:noProof/>
              </w:rPr>
              <w:t>3.0</w:t>
            </w:r>
            <w:r>
              <w:rPr>
                <w:rFonts w:asciiTheme="minorHAnsi" w:hAnsiTheme="minorHAnsi"/>
                <w:b w:val="0"/>
                <w:noProof/>
                <w:kern w:val="2"/>
                <w:sz w:val="24"/>
                <w:szCs w:val="24"/>
                <w:lang w:val="en-SG"/>
                <w14:ligatures w14:val="standardContextual"/>
              </w:rPr>
              <w:tab/>
            </w:r>
            <w:r w:rsidRPr="00645424">
              <w:rPr>
                <w:rStyle w:val="Hyperlink"/>
                <w:noProof/>
              </w:rPr>
              <w:t>Detailed Findings – Mobile Application Penetration Testing</w:t>
            </w:r>
            <w:r>
              <w:rPr>
                <w:noProof/>
                <w:webHidden/>
              </w:rPr>
              <w:tab/>
            </w:r>
            <w:r>
              <w:rPr>
                <w:noProof/>
                <w:webHidden/>
              </w:rPr>
              <w:fldChar w:fldCharType="begin"/>
            </w:r>
            <w:r>
              <w:rPr>
                <w:noProof/>
                <w:webHidden/>
              </w:rPr>
              <w:instrText xml:space="preserve"> PAGEREF _Toc208316430 \h </w:instrText>
            </w:r>
            <w:r>
              <w:rPr>
                <w:noProof/>
                <w:webHidden/>
              </w:rPr>
            </w:r>
            <w:r>
              <w:rPr>
                <w:noProof/>
                <w:webHidden/>
              </w:rPr>
              <w:fldChar w:fldCharType="separate"/>
            </w:r>
            <w:r>
              <w:rPr>
                <w:noProof/>
                <w:webHidden/>
              </w:rPr>
              <w:t>3-1</w:t>
            </w:r>
            <w:r>
              <w:rPr>
                <w:noProof/>
                <w:webHidden/>
              </w:rPr>
              <w:fldChar w:fldCharType="end"/>
            </w:r>
          </w:hyperlink>
        </w:p>
        <w:p w14:paraId="22AEB3EB" w14:textId="36A7B356"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31" w:history="1">
            <w:r w:rsidRPr="00645424">
              <w:rPr>
                <w:rStyle w:val="Hyperlink"/>
                <w:noProof/>
              </w:rPr>
              <w:t>3.1</w:t>
            </w:r>
            <w:r>
              <w:rPr>
                <w:rFonts w:asciiTheme="minorHAnsi" w:hAnsiTheme="minorHAnsi"/>
                <w:noProof/>
                <w:kern w:val="2"/>
                <w:sz w:val="24"/>
                <w:szCs w:val="24"/>
                <w:lang w:val="en-SG"/>
                <w14:ligatures w14:val="standardContextual"/>
              </w:rPr>
              <w:tab/>
            </w:r>
            <w:r w:rsidRPr="00645424">
              <w:rPr>
                <w:rStyle w:val="Hyperlink"/>
                <w:noProof/>
              </w:rPr>
              <w:t>Unauthorised or Unauthenticated Access and Modification to User Account Information with Low Privilege Account</w:t>
            </w:r>
            <w:r>
              <w:rPr>
                <w:noProof/>
                <w:webHidden/>
              </w:rPr>
              <w:tab/>
            </w:r>
            <w:r>
              <w:rPr>
                <w:noProof/>
                <w:webHidden/>
              </w:rPr>
              <w:fldChar w:fldCharType="begin"/>
            </w:r>
            <w:r>
              <w:rPr>
                <w:noProof/>
                <w:webHidden/>
              </w:rPr>
              <w:instrText xml:space="preserve"> PAGEREF _Toc208316431 \h </w:instrText>
            </w:r>
            <w:r>
              <w:rPr>
                <w:noProof/>
                <w:webHidden/>
              </w:rPr>
            </w:r>
            <w:r>
              <w:rPr>
                <w:noProof/>
                <w:webHidden/>
              </w:rPr>
              <w:fldChar w:fldCharType="separate"/>
            </w:r>
            <w:r>
              <w:rPr>
                <w:noProof/>
                <w:webHidden/>
              </w:rPr>
              <w:t>3-1</w:t>
            </w:r>
            <w:r>
              <w:rPr>
                <w:noProof/>
                <w:webHidden/>
              </w:rPr>
              <w:fldChar w:fldCharType="end"/>
            </w:r>
          </w:hyperlink>
        </w:p>
        <w:p w14:paraId="3FA89A52" w14:textId="2338F5E5"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7E94A7D8" w14:textId="0BA474CC" w:rsidR="00322A87"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6432" w:history="1">
        <w:r w:rsidR="00322A87" w:rsidRPr="007771F4">
          <w:rPr>
            <w:rStyle w:val="Hyperlink"/>
            <w:noProof/>
          </w:rPr>
          <w:t>Table 1</w:t>
        </w:r>
        <w:r w:rsidR="00322A87" w:rsidRPr="007771F4">
          <w:rPr>
            <w:rStyle w:val="Hyperlink"/>
            <w:noProof/>
          </w:rPr>
          <w:noBreakHyphen/>
          <w:t>1: Summary of Findings based on CVSS version 4.0 as of 21 November 2024</w:t>
        </w:r>
        <w:r w:rsidR="00322A87">
          <w:rPr>
            <w:noProof/>
            <w:webHidden/>
          </w:rPr>
          <w:tab/>
        </w:r>
        <w:r w:rsidR="00322A87">
          <w:rPr>
            <w:noProof/>
            <w:webHidden/>
          </w:rPr>
          <w:fldChar w:fldCharType="begin"/>
        </w:r>
        <w:r w:rsidR="00322A87">
          <w:rPr>
            <w:noProof/>
            <w:webHidden/>
          </w:rPr>
          <w:instrText xml:space="preserve"> PAGEREF _Toc208316432 \h </w:instrText>
        </w:r>
        <w:r w:rsidR="00322A87">
          <w:rPr>
            <w:noProof/>
            <w:webHidden/>
          </w:rPr>
        </w:r>
        <w:r w:rsidR="00322A87">
          <w:rPr>
            <w:noProof/>
            <w:webHidden/>
          </w:rPr>
          <w:fldChar w:fldCharType="separate"/>
        </w:r>
        <w:r w:rsidR="00322A87">
          <w:rPr>
            <w:noProof/>
            <w:webHidden/>
          </w:rPr>
          <w:t>1-4</w:t>
        </w:r>
        <w:r w:rsidR="00322A87">
          <w:rPr>
            <w:noProof/>
            <w:webHidden/>
          </w:rPr>
          <w:fldChar w:fldCharType="end"/>
        </w:r>
      </w:hyperlink>
    </w:p>
    <w:p w14:paraId="27F7F2F8" w14:textId="6ABEB52F"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3" w:history="1">
        <w:r w:rsidRPr="007771F4">
          <w:rPr>
            <w:rStyle w:val="Hyperlink"/>
            <w:noProof/>
          </w:rPr>
          <w:t>Table 2</w:t>
        </w:r>
        <w:r w:rsidRPr="007771F4">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_Toc208316433 \h </w:instrText>
        </w:r>
        <w:r>
          <w:rPr>
            <w:noProof/>
            <w:webHidden/>
          </w:rPr>
        </w:r>
        <w:r>
          <w:rPr>
            <w:noProof/>
            <w:webHidden/>
          </w:rPr>
          <w:fldChar w:fldCharType="separate"/>
        </w:r>
        <w:r>
          <w:rPr>
            <w:noProof/>
            <w:webHidden/>
          </w:rPr>
          <w:t>2-5</w:t>
        </w:r>
        <w:r>
          <w:rPr>
            <w:noProof/>
            <w:webHidden/>
          </w:rPr>
          <w:fldChar w:fldCharType="end"/>
        </w:r>
      </w:hyperlink>
    </w:p>
    <w:p w14:paraId="6E30E457" w14:textId="7C17604D"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4" w:history="1">
        <w:r w:rsidRPr="007771F4">
          <w:rPr>
            <w:rStyle w:val="Hyperlink"/>
            <w:noProof/>
          </w:rPr>
          <w:t>Table 2</w:t>
        </w:r>
        <w:r w:rsidRPr="007771F4">
          <w:rPr>
            <w:rStyle w:val="Hyperlink"/>
            <w:noProof/>
          </w:rPr>
          <w:noBreakHyphen/>
          <w:t>2: CVSS Severity Ratings</w:t>
        </w:r>
        <w:r>
          <w:rPr>
            <w:noProof/>
            <w:webHidden/>
          </w:rPr>
          <w:tab/>
        </w:r>
        <w:r>
          <w:rPr>
            <w:noProof/>
            <w:webHidden/>
          </w:rPr>
          <w:fldChar w:fldCharType="begin"/>
        </w:r>
        <w:r>
          <w:rPr>
            <w:noProof/>
            <w:webHidden/>
          </w:rPr>
          <w:instrText xml:space="preserve"> PAGEREF _Toc208316434 \h </w:instrText>
        </w:r>
        <w:r>
          <w:rPr>
            <w:noProof/>
            <w:webHidden/>
          </w:rPr>
        </w:r>
        <w:r>
          <w:rPr>
            <w:noProof/>
            <w:webHidden/>
          </w:rPr>
          <w:fldChar w:fldCharType="separate"/>
        </w:r>
        <w:r>
          <w:rPr>
            <w:noProof/>
            <w:webHidden/>
          </w:rPr>
          <w:t>2-6</w:t>
        </w:r>
        <w:r>
          <w:rPr>
            <w:noProof/>
            <w:webHidden/>
          </w:rPr>
          <w:fldChar w:fldCharType="end"/>
        </w:r>
      </w:hyperlink>
    </w:p>
    <w:p w14:paraId="64B4CC0C" w14:textId="72CDE596"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5" w:history="1">
        <w:r w:rsidRPr="007771F4">
          <w:rPr>
            <w:rStyle w:val="Hyperlink"/>
            <w:noProof/>
          </w:rPr>
          <w:t>Table 2</w:t>
        </w:r>
        <w:r w:rsidRPr="007771F4">
          <w:rPr>
            <w:rStyle w:val="Hyperlink"/>
            <w:noProof/>
          </w:rPr>
          <w:noBreakHyphen/>
          <w:t>3: Risk Resolution Timeline</w:t>
        </w:r>
        <w:r>
          <w:rPr>
            <w:noProof/>
            <w:webHidden/>
          </w:rPr>
          <w:tab/>
        </w:r>
        <w:r>
          <w:rPr>
            <w:noProof/>
            <w:webHidden/>
          </w:rPr>
          <w:fldChar w:fldCharType="begin"/>
        </w:r>
        <w:r>
          <w:rPr>
            <w:noProof/>
            <w:webHidden/>
          </w:rPr>
          <w:instrText xml:space="preserve"> PAGEREF _Toc208316435 \h </w:instrText>
        </w:r>
        <w:r>
          <w:rPr>
            <w:noProof/>
            <w:webHidden/>
          </w:rPr>
        </w:r>
        <w:r>
          <w:rPr>
            <w:noProof/>
            <w:webHidden/>
          </w:rPr>
          <w:fldChar w:fldCharType="separate"/>
        </w:r>
        <w:r>
          <w:rPr>
            <w:noProof/>
            <w:webHidden/>
          </w:rPr>
          <w:t>2-7</w:t>
        </w:r>
        <w:r>
          <w:rPr>
            <w:noProof/>
            <w:webHidden/>
          </w:rPr>
          <w:fldChar w:fldCharType="end"/>
        </w:r>
      </w:hyperlink>
    </w:p>
    <w:p w14:paraId="578F4BEC" w14:textId="0704DEAD"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368B5C0D" w14:textId="01874520" w:rsidR="00322A87"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6436" w:history="1">
        <w:r w:rsidR="00322A87" w:rsidRPr="009B356F">
          <w:rPr>
            <w:rStyle w:val="Hyperlink"/>
            <w:noProof/>
          </w:rPr>
          <w:t>Figure 1: Reading other user’s notifications while marking each notification as “read”</w:t>
        </w:r>
        <w:r w:rsidR="00322A87">
          <w:rPr>
            <w:noProof/>
            <w:webHidden/>
          </w:rPr>
          <w:tab/>
        </w:r>
        <w:r w:rsidR="00322A87">
          <w:rPr>
            <w:noProof/>
            <w:webHidden/>
          </w:rPr>
          <w:fldChar w:fldCharType="begin"/>
        </w:r>
        <w:r w:rsidR="00322A87">
          <w:rPr>
            <w:noProof/>
            <w:webHidden/>
          </w:rPr>
          <w:instrText xml:space="preserve"> PAGEREF _Toc208316436 \h </w:instrText>
        </w:r>
        <w:r w:rsidR="00322A87">
          <w:rPr>
            <w:noProof/>
            <w:webHidden/>
          </w:rPr>
        </w:r>
        <w:r w:rsidR="00322A87">
          <w:rPr>
            <w:noProof/>
            <w:webHidden/>
          </w:rPr>
          <w:fldChar w:fldCharType="separate"/>
        </w:r>
        <w:r w:rsidR="00322A87">
          <w:rPr>
            <w:noProof/>
            <w:webHidden/>
          </w:rPr>
          <w:t>3-1</w:t>
        </w:r>
        <w:r w:rsidR="00322A87">
          <w:rPr>
            <w:noProof/>
            <w:webHidden/>
          </w:rPr>
          <w:fldChar w:fldCharType="end"/>
        </w:r>
      </w:hyperlink>
    </w:p>
    <w:p w14:paraId="1B571DE4" w14:textId="4ACDA699"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7" w:history="1">
        <w:r w:rsidRPr="009B356F">
          <w:rPr>
            <w:rStyle w:val="Hyperlink"/>
            <w:noProof/>
          </w:rPr>
          <w:t>Figure 2: Users are only allowed to view and acknowledge their own notification.</w:t>
        </w:r>
        <w:r>
          <w:rPr>
            <w:noProof/>
            <w:webHidden/>
          </w:rPr>
          <w:tab/>
        </w:r>
        <w:r>
          <w:rPr>
            <w:noProof/>
            <w:webHidden/>
          </w:rPr>
          <w:fldChar w:fldCharType="begin"/>
        </w:r>
        <w:r>
          <w:rPr>
            <w:noProof/>
            <w:webHidden/>
          </w:rPr>
          <w:instrText xml:space="preserve"> PAGEREF _Toc208316437 \h </w:instrText>
        </w:r>
        <w:r>
          <w:rPr>
            <w:noProof/>
            <w:webHidden/>
          </w:rPr>
        </w:r>
        <w:r>
          <w:rPr>
            <w:noProof/>
            <w:webHidden/>
          </w:rPr>
          <w:fldChar w:fldCharType="separate"/>
        </w:r>
        <w:r>
          <w:rPr>
            <w:noProof/>
            <w:webHidden/>
          </w:rPr>
          <w:t>3-2</w:t>
        </w:r>
        <w:r>
          <w:rPr>
            <w:noProof/>
            <w:webHidden/>
          </w:rPr>
          <w:fldChar w:fldCharType="end"/>
        </w:r>
      </w:hyperlink>
    </w:p>
    <w:p w14:paraId="645EEA51" w14:textId="78226C05"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316415"/>
      <w:r w:rsidRPr="007856D5">
        <w:lastRenderedPageBreak/>
        <w:t>Executive Summary</w:t>
      </w:r>
      <w:bookmarkEnd w:id="17"/>
      <w:bookmarkEnd w:id="18"/>
      <w:bookmarkEnd w:id="19"/>
    </w:p>
    <w:p w14:paraId="3734A04C" w14:textId="4966A0CD" w:rsidR="00CA0BB3" w:rsidRPr="00B253C3" w:rsidRDefault="00EF3446">
      <w:r>
        <w:t/>
      </w:r>
      <w:r w:rsidR="00CA0BB3">
        <w:t xml:space="preserve">{{ details.company_alias }}</w:t>
      </w:r>
      <w:proofErr w:type="spellStart"/>
      <w:r w:rsidR="00CA0BB3">
        <w:t/>
      </w:r>
      <w:proofErr w:type="spellEnd"/>
      <w:r w:rsidR="00CA0BB3">
        <w:t xml:space="preserve"> (“VibeDocs”) has been engaged by the </w:t>
      </w:r>
      <w:r w:rsidR="00322A87">
        <w:fldChar w:fldCharType="begin"/>
      </w:r>
      <w:r w:rsidR="00322A87">
        <w:instrText xml:space="preserve"> DOCPROPERTY  clientFullName  \* MERGEFORMAT </w:instrText>
      </w:r>
      <w:r w:rsidR="00322A87">
        <w:fldChar w:fldCharType="separate"/>
      </w:r>
      <w:r>
        <w:t>{{ details.client_name }}</w:t>
      </w:r>
      <w:r w:rsidR="00322A87">
        <w:fldChar w:fldCharType="end"/>
      </w:r>
      <w:r w:rsidR="00CA0BB3">
        <w:t>(“</w:t>
      </w:r>
      <w:r w:rsidR="00322A87">
        <w:fldChar w:fldCharType="begin"/>
      </w:r>
      <w:r w:rsidR="00322A87">
        <w:instrText xml:space="preserve"> DOCPROPERTY  clientShortName  \* MERGEFORMAT </w:instrText>
      </w:r>
      <w:r w:rsidR="00322A87">
        <w:fldChar w:fldCharType="separate"/>
      </w:r>
      <w:r>
        <w:t>{{ details.client_name }}</w:t>
      </w:r>
      <w:r w:rsidR="00322A87">
        <w:fldChar w:fldCharType="end"/>
      </w:r>
      <w:r w:rsidR="00CA0BB3">
        <w:t xml:space="preserve">”) to </w:t>
      </w:r>
      <w:r w:rsidR="00F625ED">
        <w:t>perform an</w:t>
      </w:r>
      <w:r w:rsidR="00CA0BB3">
        <w:t xml:space="preserve"> </w:t>
      </w:r>
      <w:r w:rsidR="00322A87">
        <w:fldChar w:fldCharType="begin"/>
      </w:r>
      <w:r w:rsidR="00322A87">
        <w:instrText xml:space="preserve"> DOCPROPERTY  projectFullName  \* MERGEFORMAT </w:instrText>
      </w:r>
      <w:r w:rsidR="00322A87">
        <w:fldChar w:fldCharType="separate"/>
      </w:r>
      <w:r w:rsidR="00322A87">
        <w:t>IT Security Assessment for {{ details.application_name }}</w:t>
      </w:r>
      <w:r w:rsidR="00322A87">
        <w:fldChar w:fldCharType="end"/>
      </w:r>
      <w:r w:rsidR="0023595E">
        <w:t xml:space="preserve"> (“</w:t>
      </w:r>
      <w:r w:rsidR="00322A87">
        <w:fldChar w:fldCharType="begin"/>
      </w:r>
      <w:r w:rsidR="00322A87">
        <w:instrText xml:space="preserve"> DOCPROPERTY  projectShortName  \* MERGEFORMAT </w:instrText>
      </w:r>
      <w:r w:rsidR="00322A87">
        <w:fldChar w:fldCharType="separate"/>
      </w:r>
      <w:r>
        <w:t>{{ details.application_name }}</w:t>
      </w:r>
      <w:r w:rsidR="00322A87">
        <w:fldChar w:fldCharType="end"/>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3A75A45E" w:rsidR="00CA0BB3" w:rsidRPr="00B253C3" w:rsidRDefault="00CA0BB3" w:rsidP="00CA0BB3">
      <w:r w:rsidRPr="00B253C3">
        <w:t xml:space="preserve">The scope of the testing covers </w:t>
      </w:r>
      <w:r w:rsidR="005D5F29">
        <w:rPr>
          <w:b/>
        </w:rPr>
        <w:t xml:space="preserve">Mobile Application Penetration Testing </w:t>
      </w:r>
      <w:r w:rsidR="00D91473">
        <w:t>(</w:t>
      </w:r>
      <w:r w:rsidR="00B06260">
        <w:t xml:space="preserve">both black-box and </w:t>
      </w:r>
      <w:r w:rsidR="00D91473">
        <w:t>grey-box approach with testing credentials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0EFBA8A7" w:rsidR="00BB1D44" w:rsidRDefault="00BB1D44" w:rsidP="00310A86">
      <w:r w:rsidRPr="00B253C3">
        <w:t xml:space="preserve">The review </w:t>
      </w:r>
      <w:r w:rsidRPr="00BC4822">
        <w:t xml:space="preserve">on </w:t>
      </w:r>
      <w:r w:rsidR="00322A87">
        <w:fldChar w:fldCharType="begin"/>
      </w:r>
      <w:r w:rsidR="00322A87">
        <w:instrText xml:space="preserve"> DOCPROPERTY  projectFullName  \* MERGEFORMAT </w:instrText>
      </w:r>
      <w:r w:rsidR="00322A87">
        <w:fldChar w:fldCharType="separate"/>
      </w:r>
      <w:r w:rsidR="00322A87">
        <w:t>IT Security Assessment for {{ details.application_name }}</w:t>
      </w:r>
      <w:r w:rsidR="00322A87">
        <w:fldChar w:fldCharType="end"/>
      </w:r>
      <w:r w:rsidRPr="001F4128">
        <w:t xml:space="preserve"> was conducted </w:t>
      </w:r>
      <w:r w:rsidR="00870515" w:rsidRPr="001F4128">
        <w:t>from</w:t>
      </w:r>
      <w:r w:rsidRPr="001F4128">
        <w:t xml:space="preserve"> </w:t>
      </w:r>
      <w:r w:rsidR="002912A7" w:rsidRPr="001F4128">
        <w:rPr>
          <w:b/>
          <w:bCs/>
        </w:rPr>
        <w:t>04 October 2024 to 21 November 2024</w:t>
      </w:r>
      <w:r w:rsidR="00F02380" w:rsidRPr="001F4128">
        <w:t>.</w:t>
      </w:r>
    </w:p>
    <w:p w14:paraId="656327F9" w14:textId="5C9941AC" w:rsidR="00260324" w:rsidRPr="005F7477" w:rsidRDefault="00CA0BB3" w:rsidP="00E833BB">
      <w:r>
        <w:t>During the course of the assessment, a total of {{ total_findings }} findings have been identified. There were {{ severity_counts.Critical }} Critical risks, {{ severity_counts.High }} High risks, {{ severity_counts.Medium }} Medium risks, {{ severity_counts.Low }} Low risks and {{ severity_counts.Informational }} Informational observations raised from the security review. Each finding uses CVSS version 4.0 Risk Rating standard to quantify the risk of each finding. Refer to Table 1-1 below for the issue breakdown.</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3308DC" w:rsidRPr="00AC5C68" w14:paraId="1FA9EE99" w14:textId="77777777" w:rsidTr="003308DC">
        <w:tc>
          <w:tcPr>
            <w:tcW w:w="5000" w:type="pct"/>
            <w:gridSpan w:val="9"/>
            <w:shd w:val="clear" w:color="auto" w:fill="auto"/>
            <w:vAlign w:val="center"/>
          </w:tcPr>
          <w:p w14:paraId="2DEAB18B" w14:textId="49ADF12F" w:rsidR="003308DC" w:rsidRDefault="00FF428C" w:rsidP="003308DC">
            <w:pPr>
              <w:keepNext/>
              <w:jc w:val="left"/>
              <w:rPr>
                <w:b/>
                <w:color w:val="000000" w:themeColor="text1"/>
              </w:rPr>
            </w:pPr>
            <w:r>
              <w:rPr>
                <w:b/>
              </w:rPr>
              <w:t>Mobile Application Penetration Testing</w:t>
            </w:r>
          </w:p>
        </w:tc>
      </w:tr>
      <w:tr w:rsidR="003308DC" w:rsidRPr="00AC5C68" w14:paraId="3B5CF801" w14:textId="77777777" w:rsidTr="007411DA">
        <w:tc>
          <w:tcPr>
            <w:tcW w:w="1510" w:type="pct"/>
            <w:shd w:val="clear" w:color="auto" w:fill="F2F2F2"/>
            <w:vAlign w:val="center"/>
          </w:tcPr>
          <w:p w14:paraId="6137CBE1" w14:textId="6AB2978D" w:rsidR="003308DC" w:rsidRPr="003352DB" w:rsidRDefault="005E30F4" w:rsidP="00FF428C">
            <w:pPr>
              <w:jc w:val="left"/>
              <w:rPr>
                <w:b/>
              </w:rPr>
            </w:pPr>
            <w:r>
              <w:t>{{ details.application_name }}</w:t>
            </w:r>
          </w:p>
        </w:tc>
        <w:tc>
          <w:tcPr>
            <w:tcW w:w="602" w:type="pct"/>
            <w:gridSpan w:val="2"/>
            <w:shd w:val="clear" w:color="auto" w:fill="F2F2F2"/>
            <w:vAlign w:val="center"/>
          </w:tcPr>
          <w:p w14:paraId="349554DA" w14:textId="77777777" w:rsidR="003308DC" w:rsidRPr="003352DB" w:rsidRDefault="003308DC" w:rsidP="003003DB">
            <w:pPr>
              <w:jc w:val="center"/>
              <w:rPr>
                <w:b/>
                <w:color w:val="000000" w:themeColor="text1"/>
              </w:rPr>
            </w:pPr>
            <w:r>
              <w:t>{{ severity_counts.Critical }}</w:t>
            </w:r>
          </w:p>
        </w:tc>
        <w:tc>
          <w:tcPr>
            <w:tcW w:w="605" w:type="pct"/>
            <w:gridSpan w:val="2"/>
            <w:shd w:val="clear" w:color="auto" w:fill="F2F2F2"/>
            <w:vAlign w:val="center"/>
          </w:tcPr>
          <w:p w14:paraId="5FE4F5B4" w14:textId="7E07698C" w:rsidR="003308DC" w:rsidRPr="00231A80" w:rsidRDefault="00231A80" w:rsidP="003003DB">
            <w:pPr>
              <w:jc w:val="center"/>
              <w:rPr>
                <w:bCs/>
                <w:color w:val="000000" w:themeColor="text1"/>
              </w:rPr>
            </w:pPr>
            <w:r>
              <w:rPr>
                <w:bCs/>
                <w:color w:val="000000" w:themeColor="text1"/>
              </w:rPr>
              <w:t>{{ severity_counts.High }}</w:t>
            </w:r>
          </w:p>
        </w:tc>
        <w:tc>
          <w:tcPr>
            <w:tcW w:w="605" w:type="pct"/>
            <w:shd w:val="clear" w:color="auto" w:fill="F2F2F2"/>
            <w:vAlign w:val="center"/>
          </w:tcPr>
          <w:p w14:paraId="6DB2D14E" w14:textId="2135B84B" w:rsidR="003308DC" w:rsidRPr="00231A80" w:rsidRDefault="005E30F4" w:rsidP="003003DB">
            <w:pPr>
              <w:jc w:val="center"/>
              <w:rPr>
                <w:bCs/>
                <w:color w:val="000000" w:themeColor="text1"/>
              </w:rPr>
            </w:pPr>
            <w:r>
              <w:rPr>
                <w:bCs/>
                <w:color w:val="000000" w:themeColor="text1"/>
              </w:rPr>
              <w:t>{{ severity_counts.Medium }}</w:t>
            </w:r>
          </w:p>
        </w:tc>
        <w:tc>
          <w:tcPr>
            <w:tcW w:w="604" w:type="pct"/>
            <w:shd w:val="clear" w:color="auto" w:fill="F2F2F2"/>
            <w:vAlign w:val="center"/>
          </w:tcPr>
          <w:p w14:paraId="00149227" w14:textId="7D6913EB" w:rsidR="003308DC" w:rsidRPr="00231A80" w:rsidRDefault="00231A80" w:rsidP="003003DB">
            <w:pPr>
              <w:jc w:val="center"/>
              <w:rPr>
                <w:bCs/>
                <w:color w:val="000000" w:themeColor="text1"/>
              </w:rPr>
            </w:pPr>
            <w:r>
              <w:rPr>
                <w:bCs/>
                <w:color w:val="000000" w:themeColor="text1"/>
              </w:rPr>
              <w:t>{{ severity_counts.Low }}</w:t>
            </w:r>
          </w:p>
        </w:tc>
        <w:tc>
          <w:tcPr>
            <w:tcW w:w="536" w:type="pct"/>
            <w:shd w:val="clear" w:color="auto" w:fill="F2F2F2"/>
          </w:tcPr>
          <w:p w14:paraId="30379C8A" w14:textId="3BB6CF9C" w:rsidR="003308DC" w:rsidRPr="00231A80" w:rsidRDefault="005E30F4" w:rsidP="003003DB">
            <w:pPr>
              <w:keepNext/>
              <w:jc w:val="center"/>
              <w:rPr>
                <w:bCs/>
                <w:color w:val="000000" w:themeColor="text1"/>
              </w:rPr>
            </w:pPr>
            <w:r>
              <w:rPr>
                <w:bCs/>
                <w:color w:val="000000" w:themeColor="text1"/>
              </w:rPr>
              <w:t>{{ severity_counts.Informational }}</w:t>
            </w:r>
          </w:p>
        </w:tc>
        <w:tc>
          <w:tcPr>
            <w:tcW w:w="538" w:type="pct"/>
            <w:shd w:val="clear" w:color="auto" w:fill="F2F2F2"/>
            <w:vAlign w:val="center"/>
          </w:tcPr>
          <w:p w14:paraId="607D20B7" w14:textId="18604238" w:rsidR="003308DC" w:rsidRDefault="00231A80" w:rsidP="003003DB">
            <w:pPr>
              <w:keepNext/>
              <w:jc w:val="center"/>
              <w:rPr>
                <w:b/>
                <w:color w:val="000000" w:themeColor="text1"/>
              </w:rPr>
            </w:pPr>
            <w:r>
              <w:rPr>
                <w:b/>
                <w:color w:val="000000" w:themeColor="text1"/>
              </w:rPr>
              <w:t>{{ total_findings }}</w:t>
            </w:r>
          </w:p>
        </w:tc>
      </w:tr>
      <w:tr w:rsidR="00FF428C" w:rsidRPr="00AC5C68" w14:paraId="3BC2B258" w14:textId="77777777" w:rsidTr="001A5091">
        <w:tc>
          <w:tcPr>
            <w:tcW w:w="1510" w:type="pct"/>
            <w:shd w:val="clear" w:color="auto" w:fill="auto"/>
            <w:vAlign w:val="center"/>
          </w:tcPr>
          <w:p w14:paraId="6458E943" w14:textId="2A14F8D2" w:rsidR="00FF428C" w:rsidRPr="003352DB" w:rsidRDefault="00FF428C" w:rsidP="00FF428C">
            <w:pPr>
              <w:jc w:val="right"/>
              <w:rPr>
                <w:b/>
              </w:rPr>
            </w:pPr>
            <w:r w:rsidRPr="003352DB">
              <w:rPr>
                <w:b/>
              </w:rPr>
              <w:t>Total</w:t>
            </w:r>
          </w:p>
        </w:tc>
        <w:tc>
          <w:tcPr>
            <w:tcW w:w="602" w:type="pct"/>
            <w:gridSpan w:val="2"/>
            <w:shd w:val="clear" w:color="auto" w:fill="auto"/>
            <w:vAlign w:val="center"/>
          </w:tcPr>
          <w:p w14:paraId="41F99AF0" w14:textId="77777777" w:rsidR="00FF428C" w:rsidRPr="003352DB" w:rsidRDefault="00FF428C" w:rsidP="00FF428C">
            <w:pPr>
              <w:jc w:val="center"/>
              <w:rPr>
                <w:b/>
                <w:color w:val="000000" w:themeColor="text1"/>
              </w:rPr>
            </w:pPr>
            <w:r>
              <w:t>{{ severity_counts.Critical }}</w:t>
            </w:r>
          </w:p>
        </w:tc>
        <w:tc>
          <w:tcPr>
            <w:tcW w:w="605" w:type="pct"/>
            <w:gridSpan w:val="2"/>
            <w:shd w:val="clear" w:color="auto" w:fill="auto"/>
            <w:vAlign w:val="center"/>
          </w:tcPr>
          <w:p w14:paraId="1FB9BCBC" w14:textId="5D6E6718" w:rsidR="00FF428C" w:rsidRPr="003352DB" w:rsidRDefault="00231A80" w:rsidP="00FF428C">
            <w:pPr>
              <w:jc w:val="center"/>
              <w:rPr>
                <w:b/>
                <w:color w:val="000000" w:themeColor="text1"/>
              </w:rPr>
            </w:pPr>
            <w:r>
              <w:rPr>
                <w:color w:val="000000" w:themeColor="text1"/>
              </w:rPr>
              <w:t>{{ severity_counts.High }}</w:t>
            </w:r>
          </w:p>
        </w:tc>
        <w:tc>
          <w:tcPr>
            <w:tcW w:w="605" w:type="pct"/>
            <w:shd w:val="clear" w:color="auto" w:fill="auto"/>
            <w:vAlign w:val="center"/>
          </w:tcPr>
          <w:p w14:paraId="338A4014" w14:textId="6DF8D4C5" w:rsidR="00FF428C" w:rsidRPr="003352DB" w:rsidRDefault="00231A80" w:rsidP="00FF428C">
            <w:pPr>
              <w:jc w:val="center"/>
              <w:rPr>
                <w:b/>
                <w:color w:val="000000" w:themeColor="text1"/>
              </w:rPr>
            </w:pPr>
            <w:r>
              <w:rPr>
                <w:color w:val="000000" w:themeColor="text1"/>
              </w:rPr>
              <w:t>{{ severity_counts.Medium }}</w:t>
            </w:r>
          </w:p>
        </w:tc>
        <w:tc>
          <w:tcPr>
            <w:tcW w:w="604" w:type="pct"/>
            <w:shd w:val="clear" w:color="auto" w:fill="auto"/>
            <w:vAlign w:val="center"/>
          </w:tcPr>
          <w:p w14:paraId="59C9198E" w14:textId="432E2C83" w:rsidR="00FF428C" w:rsidRPr="003352DB" w:rsidRDefault="00231A80" w:rsidP="00FF428C">
            <w:pPr>
              <w:jc w:val="center"/>
              <w:rPr>
                <w:b/>
                <w:color w:val="000000" w:themeColor="text1"/>
              </w:rPr>
            </w:pPr>
            <w:r>
              <w:rPr>
                <w:color w:val="000000" w:themeColor="text1"/>
              </w:rPr>
              <w:t>{{ severity_counts.Low }}</w:t>
            </w:r>
          </w:p>
        </w:tc>
        <w:tc>
          <w:tcPr>
            <w:tcW w:w="536" w:type="pct"/>
          </w:tcPr>
          <w:p w14:paraId="12E631B5" w14:textId="04EF5E14" w:rsidR="00FF428C" w:rsidRDefault="00231A80" w:rsidP="00FF428C">
            <w:pPr>
              <w:keepNext/>
              <w:jc w:val="center"/>
              <w:rPr>
                <w:b/>
                <w:color w:val="000000" w:themeColor="text1"/>
              </w:rPr>
            </w:pPr>
            <w:r>
              <w:rPr>
                <w:b/>
                <w:color w:val="000000" w:themeColor="text1"/>
              </w:rPr>
              <w:t>{{ severity_counts.Informational }}</w:t>
            </w:r>
          </w:p>
        </w:tc>
        <w:tc>
          <w:tcPr>
            <w:tcW w:w="538" w:type="pct"/>
            <w:shd w:val="clear" w:color="auto" w:fill="auto"/>
            <w:vAlign w:val="center"/>
          </w:tcPr>
          <w:p w14:paraId="240DAD6B" w14:textId="0463742D" w:rsidR="00FF428C" w:rsidRDefault="005E30F4" w:rsidP="00FF428C">
            <w:pPr>
              <w:keepNext/>
              <w:jc w:val="center"/>
              <w:rPr>
                <w:b/>
                <w:color w:val="000000" w:themeColor="text1"/>
              </w:rPr>
            </w:pPr>
            <w:r>
              <w:rPr>
                <w:b/>
                <w:color w:val="000000" w:themeColor="text1"/>
              </w:rPr>
              <w:t>{{ total_findings }}</w:t>
            </w:r>
          </w:p>
        </w:tc>
      </w:tr>
    </w:tbl>
    <w:p w14:paraId="486F6FE0" w14:textId="51FF5BE1" w:rsidR="00231A80" w:rsidRDefault="00AB522D" w:rsidP="00231A80">
      <w:pPr>
        <w:pStyle w:val="Caption"/>
      </w:pPr>
      <w:bookmarkStart w:id="23" w:name="_Toc20831643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231A80">
        <w:t>21 November</w:t>
      </w:r>
      <w:r w:rsidR="00A020DA" w:rsidRPr="007940F7">
        <w:t xml:space="preserve"> 2024</w:t>
      </w:r>
      <w:bookmarkEnd w:id="23"/>
    </w:p>
    <w:p w14:paraId="24F8F59E" w14:textId="549FDD4D" w:rsidR="007A3E53" w:rsidRPr="005E30F4" w:rsidRDefault="007A3E53" w:rsidP="005E30F4">
      <w:pPr>
        <w:spacing w:before="0" w:after="200" w:line="276" w:lineRule="auto"/>
        <w:jc w:val="left"/>
        <w:rPr>
          <w:bCs/>
          <w:color w:val="7F7F7F" w:themeColor="text1" w:themeTint="80"/>
          <w:sz w:val="16"/>
          <w:szCs w:val="16"/>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461301E6" w14:textId="77777777" w:rsidR="006E47D2" w:rsidRPr="00A97DAB" w:rsidRDefault="006E47D2" w:rsidP="006E47D2">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316416"/>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623CB80F" w14:textId="77777777" w:rsidR="006E47D2" w:rsidRDefault="006E47D2" w:rsidP="006E47D2">
      <w:r>
        <w:t xml:space="preserve">Upon the deployment of the fixes, follow up testing was </w:t>
      </w:r>
      <w:r w:rsidRPr="00887F8B">
        <w:t xml:space="preserve">conducted on </w:t>
      </w:r>
      <w:r w:rsidRPr="00B6189F">
        <w:rPr>
          <w:b/>
          <w:highlight w:val="yellow"/>
        </w:rPr>
        <w:t>{{ project.testing_window }}</w:t>
      </w:r>
      <w:r>
        <w:t xml:space="preserve"> </w:t>
      </w:r>
      <w:r w:rsidRPr="00887F8B">
        <w:t>to determine if the remediation steps were sufficient in mitigating against the findings’ raised.</w:t>
      </w:r>
    </w:p>
    <w:p w14:paraId="4E6DF9AE" w14:textId="30B165E8" w:rsidR="006E47D2" w:rsidRPr="00800D9D" w:rsidRDefault="006E47D2" w:rsidP="006E47D2">
      <w:r>
        <w:t xml:space="preserve">Refer to </w:t>
      </w:r>
      <w:hyperlink w:anchor="_Risk_Register" w:history="1">
        <w:r w:rsidRPr="00800D9D">
          <w:rPr>
            <w:rStyle w:val="Hyperlink"/>
          </w:rPr>
          <w:t>Risk Register</w:t>
        </w:r>
      </w:hyperlink>
      <w:r>
        <w:t xml:space="preserve"> in the next section for more details. </w:t>
      </w:r>
    </w:p>
    <w:p w14:paraId="18C72451" w14:textId="3C73C701" w:rsidR="00824562" w:rsidRDefault="00824562" w:rsidP="00A97DAB">
      <w:pPr>
        <w:pStyle w:val="Heading2"/>
      </w:pPr>
      <w:bookmarkStart w:id="40" w:name="_Toc208316417"/>
      <w:r>
        <w:t>Risk Register</w:t>
      </w:r>
      <w:bookmarkEnd w:id="40"/>
    </w:p>
    <w:p w14:paraId="37E48969" w14:textId="77777777" w:rsidR="00AB522D" w:rsidRDefault="00AB522D" w:rsidP="009D7FA9">
      <w:pPr>
        <w:pStyle w:val="Caption"/>
        <w:jc w:val="both"/>
      </w:pPr>
    </w:p>
    <w:tbl>
      <w:tblPr>
        <w:tblStyle w:val="VibeDocs-RiskTable"/>
        <w:tblW w:w="5000" w:type="pct"/>
        <w:tblLayout w:type="fixed"/>
        <w:tblLook w:val="04A0" w:firstRow="1" w:lastRow="0" w:firstColumn="1" w:lastColumn="0" w:noHBand="0" w:noVBand="1"/>
      </w:tblPr>
      <w:tblGrid>
        <w:gridCol w:w="863"/>
        <w:gridCol w:w="1195"/>
        <w:gridCol w:w="988"/>
        <w:gridCol w:w="4034"/>
        <w:gridCol w:w="3381"/>
      </w:tblGrid>
      <w:tr w:rsidR="005E30F4" w:rsidRPr="00C10E7C" w14:paraId="4FF6B381" w14:textId="77777777" w:rsidTr="005E30F4">
        <w:trPr>
          <w:cnfStyle w:val="100000000000" w:firstRow="1" w:lastRow="0" w:firstColumn="0" w:lastColumn="0" w:oddVBand="0" w:evenVBand="0" w:oddHBand="0" w:evenHBand="0" w:firstRowFirstColumn="0" w:firstRowLastColumn="0" w:lastRowFirstColumn="0" w:lastRowLastColumn="0"/>
        </w:trPr>
        <w:tc>
          <w:tcPr>
            <w:tcW w:w="413" w:type="pct"/>
            <w:vAlign w:val="center"/>
          </w:tcPr>
          <w:p w14:paraId="55785F2E" w14:textId="77777777" w:rsidR="005E30F4" w:rsidRPr="00717695" w:rsidRDefault="005E30F4" w:rsidP="006009D7">
            <w:pPr>
              <w:jc w:val="center"/>
            </w:pPr>
            <w:r w:rsidRPr="00717695">
              <w:t>Ref.</w:t>
            </w:r>
          </w:p>
        </w:tc>
        <w:tc>
          <w:tcPr>
            <w:tcW w:w="571" w:type="pct"/>
            <w:vAlign w:val="center"/>
          </w:tcPr>
          <w:p w14:paraId="05E83FFB" w14:textId="77777777" w:rsidR="005E30F4" w:rsidRPr="00717695" w:rsidRDefault="005E30F4" w:rsidP="006009D7">
            <w:pPr>
              <w:jc w:val="center"/>
            </w:pPr>
            <w:r w:rsidRPr="00717695">
              <w:t>Risk</w:t>
            </w:r>
          </w:p>
        </w:tc>
        <w:tc>
          <w:tcPr>
            <w:tcW w:w="472" w:type="pct"/>
            <w:vAlign w:val="center"/>
          </w:tcPr>
          <w:p w14:paraId="39EB329C" w14:textId="77777777" w:rsidR="005E30F4" w:rsidRPr="00717695" w:rsidRDefault="005E30F4" w:rsidP="006009D7">
            <w:pPr>
              <w:jc w:val="center"/>
            </w:pPr>
            <w:r w:rsidRPr="00717695">
              <w:t>CVSS Score</w:t>
            </w:r>
          </w:p>
        </w:tc>
        <w:tc>
          <w:tcPr>
            <w:tcW w:w="1928" w:type="pct"/>
            <w:vAlign w:val="center"/>
          </w:tcPr>
          <w:p w14:paraId="0F016DE1" w14:textId="77777777" w:rsidR="005E30F4" w:rsidRPr="00717695" w:rsidRDefault="005E30F4" w:rsidP="006009D7">
            <w:pPr>
              <w:jc w:val="center"/>
            </w:pPr>
            <w:r w:rsidRPr="00717695">
              <w:t>Description</w:t>
            </w:r>
          </w:p>
        </w:tc>
        <w:tc>
          <w:tcPr>
            <w:tcW w:w="1615" w:type="pct"/>
            <w:vAlign w:val="center"/>
          </w:tcPr>
          <w:p w14:paraId="44E11719" w14:textId="77777777" w:rsidR="005E30F4" w:rsidRPr="00717695" w:rsidRDefault="005E30F4" w:rsidP="006009D7">
            <w:pPr>
              <w:jc w:val="center"/>
            </w:pPr>
            <w:r w:rsidRPr="00717695">
              <w:t>Status</w:t>
            </w:r>
          </w:p>
        </w:tc>
      </w:tr>
      <w:tr w:rsidR="005E30F4" w:rsidRPr="00717695" w14:paraId="2F5DA788" w14:textId="77777777" w:rsidTr="005E30F4">
        <w:tc>
          <w:tcPr>
            <w:tcW w:w="5000" w:type="pct"/>
            <w:gridSpan w:val="5"/>
            <w:shd w:val="clear" w:color="auto" w:fill="F2F2F2" w:themeFill="background1" w:themeFillShade="F2"/>
            <w:vAlign w:val="center"/>
          </w:tcPr>
          <w:p w14:paraId="1388AED6" w14:textId="5A780BD5" w:rsidR="005E30F4" w:rsidRPr="00CC403C" w:rsidRDefault="005E30F4" w:rsidP="00A14F1F">
            <w:pPr>
              <w:keepNext/>
              <w:jc w:val="left"/>
              <w:rPr>
                <w:color w:val="FF0000"/>
              </w:rPr>
            </w:pPr>
            <w:r>
              <w:rPr>
                <w:b/>
              </w:rPr>
              <w:t>Mobile Application Penetration Testing</w:t>
            </w:r>
          </w:p>
        </w:tc>
      </w:tr>
      <w:tr w:rsidR="005E30F4" w:rsidRPr="00717695" w14:paraId="38350E36" w14:textId="77777777" w:rsidTr="005E30F4">
        <w:tc>
          <w:tcPr>
            <w:tcW w:w="5000" w:type="pct"/>
            <w:gridSpan w:val="5"/>
            <w:vAlign w:val="center"/>
          </w:tcPr>
          <w:p w14:paraId="67CD25AA" w14:textId="45D1C6F3" w:rsidR="005E30F4" w:rsidRPr="00A14F1F" w:rsidRDefault="005E30F4" w:rsidP="00A14F1F">
            <w:pPr>
              <w:keepNext/>
              <w:jc w:val="left"/>
              <w:rPr>
                <w:b/>
                <w:bCs/>
                <w:color w:val="FF0000"/>
              </w:rPr>
            </w:pPr>
            <w:r>
              <w:rPr>
                <w:b/>
                <w:bCs/>
              </w:rPr>
              <w:t>XXX</w:t>
            </w:r>
          </w:p>
        </w:tc>
      </w:tr>
      <w:tr w:rsidR="005E30F4" w:rsidRPr="00717695" w14:paraId="348FDD10" w14:textId="77777777" w:rsidTr="005E30F4">
        <w:tc>
          <w:tcPr>
            <w:tcW w:w="413" w:type="pct"/>
            <w:vAlign w:val="center"/>
          </w:tcPr>
          <w:p w14:paraId="792982C2" w14:textId="7F88D99D" w:rsidR="005E30F4" w:rsidRDefault="005E30F4" w:rsidP="00395DB0">
            <w:pPr>
              <w:jc w:val="left"/>
            </w:pPr>
            <w:r>
              <w:t>{%tr for f in findings %}</w:t>
            </w:r>
          </w:p>
        </w:tc>
        <w:tc>
          <w:tcPr>
            <w:tcW w:w="571" w:type="pct"/>
            <w:shd w:val="clear" w:color="auto" w:fill="FFC000"/>
          </w:tcPr>
          <w:p w14:paraId="488A51EC" w14:textId="19EED085" w:rsidR="005E30F4" w:rsidRPr="00885893" w:rsidRDefault="005E30F4" w:rsidP="006A3F76">
            <w:pPr>
              <w:jc w:val="center"/>
              <w:rPr>
                <w:rFonts w:cs="Arial"/>
                <w:b/>
              </w:rPr>
            </w:pPr>
            <w:r w:rsidRPr="00EE2B76">
              <w:rPr>
                <w:b/>
              </w:rPr>
              <w:t/>
            </w:r>
          </w:p>
        </w:tc>
        <w:tc>
          <w:tcPr>
            <w:tcW w:w="472" w:type="pct"/>
            <w:vAlign w:val="center"/>
          </w:tcPr>
          <w:p w14:paraId="7D75B7E7" w14:textId="69D47B54" w:rsidR="005E30F4" w:rsidRDefault="005E30F4" w:rsidP="00395DB0">
            <w:pPr>
              <w:jc w:val="center"/>
              <w:rPr>
                <w:rFonts w:asciiTheme="minorHAnsi" w:hAnsiTheme="minorHAnsi" w:cstheme="minorHAnsi"/>
                <w:sz w:val="22"/>
                <w:szCs w:val="22"/>
              </w:rPr>
            </w:pPr>
            <w:r>
              <w:rPr>
                <w:rFonts w:asciiTheme="minorHAnsi" w:hAnsiTheme="minorHAnsi" w:cstheme="minorHAnsi"/>
                <w:sz w:val="22"/>
                <w:szCs w:val="22"/>
              </w:rPr>
              <w:t/>
            </w:r>
          </w:p>
        </w:tc>
        <w:tc>
          <w:tcPr>
            <w:tcW w:w="1928" w:type="pct"/>
            <w:vAlign w:val="center"/>
          </w:tcPr>
          <w:p w14:paraId="281D0BB6" w14:textId="15660EDF" w:rsidR="005E30F4" w:rsidRDefault="006E47D2" w:rsidP="00395DB0">
            <w:pPr>
              <w:jc w:val="left"/>
            </w:pPr>
            <w:proofErr w:type="spellStart"/>
            <w:r>
              <w:t/>
            </w:r>
            <w:proofErr w:type="spellEnd"/>
          </w:p>
        </w:tc>
        <w:tc>
          <w:tcPr>
            <w:tcW w:w="1615" w:type="pct"/>
            <w:shd w:val="clear" w:color="auto" w:fill="auto"/>
          </w:tcPr>
          <w:p w14:paraId="7D570314" w14:textId="601247A0" w:rsidR="005E30F4" w:rsidRPr="00CC403C" w:rsidRDefault="005E30F4" w:rsidP="00395DB0">
            <w:pPr>
              <w:keepNext/>
              <w:jc w:val="center"/>
              <w:rPr>
                <w:color w:val="FF0000"/>
              </w:rPr>
            </w:pPr>
            <w:r w:rsidRPr="00922329">
              <w:rPr>
                <w:color w:val="FF0000"/>
              </w:rPr>
              <w:t/>
            </w:r>
          </w:p>
        </w:tc>
      </w:tr>
      <w:tr w:rsidR="005E30F4" w:rsidRPr="00717695" w14:paraId="348FDD10" w14:textId="77777777" w:rsidTr="005E30F4">
        <w:tc>
          <w:tcPr>
            <w:tcW w:w="413" w:type="pct"/>
            <w:vAlign w:val="center"/>
          </w:tcPr>
          <w:p w14:paraId="792982C2" w14:textId="7F88D99D" w:rsidR="005E30F4" w:rsidRDefault="005E30F4" w:rsidP="00395DB0">
            <w:pPr>
              <w:jc w:val="left"/>
            </w:pPr>
            <w:r>
              <w:t>3.{{ loop.index }}</w:t>
            </w:r>
          </w:p>
        </w:tc>
        <w:tc>
          <w:tcPr>
            <w:tcW w:w="571" w:type="pct"/>
            <w:shd w:val="clear" w:color="auto" w:fill="FFC000"/>
          </w:tcPr>
          <w:p w14:paraId="488A51EC" w14:textId="19EED085" w:rsidR="005E30F4" w:rsidRPr="00885893" w:rsidRDefault="005E30F4" w:rsidP="006A3F76">
            <w:pPr>
              <w:jc w:val="center"/>
              <w:rPr>
                <w:rFonts w:cs="Arial"/>
                <w:b/>
              </w:rPr>
            </w:pPr>
            <w:r w:rsidRPr="00EE2B76">
              <w:rPr>
                <w:b/>
              </w:rPr>
              <w:t>{{ f.severity }}</w:t>
            </w:r>
          </w:p>
        </w:tc>
        <w:tc>
          <w:tcPr>
            <w:tcW w:w="472" w:type="pct"/>
            <w:vAlign w:val="center"/>
          </w:tcPr>
          <w:p w14:paraId="7D75B7E7" w14:textId="69D47B54" w:rsidR="005E30F4" w:rsidRDefault="005E30F4" w:rsidP="00395DB0">
            <w:pPr>
              <w:jc w:val="center"/>
              <w:rPr>
                <w:rFonts w:asciiTheme="minorHAnsi" w:hAnsiTheme="minorHAnsi" w:cstheme="minorHAnsi"/>
                <w:sz w:val="22"/>
                <w:szCs w:val="22"/>
              </w:rPr>
            </w:pPr>
            <w:r>
              <w:rPr>
                <w:rFonts w:asciiTheme="minorHAnsi" w:hAnsiTheme="minorHAnsi" w:cstheme="minorHAnsi"/>
                <w:sz w:val="22"/>
                <w:szCs w:val="22"/>
              </w:rPr>
              <w:t>{{ f.cvss_score }}</w:t>
            </w:r>
          </w:p>
        </w:tc>
        <w:tc>
          <w:tcPr>
            <w:tcW w:w="1928" w:type="pct"/>
            <w:vAlign w:val="center"/>
          </w:tcPr>
          <w:p w14:paraId="281D0BB6" w14:textId="15660EDF" w:rsidR="005E30F4" w:rsidRDefault="006E47D2" w:rsidP="00395DB0">
            <w:pPr>
              <w:jc w:val="left"/>
            </w:pPr>
            <w:proofErr w:type="spellStart"/>
            <w:r>
              <w:t>{{ f.title }}</w:t>
            </w:r>
            <w:proofErr w:type="spellEnd"/>
          </w:p>
        </w:tc>
        <w:tc>
          <w:tcPr>
            <w:tcW w:w="1615" w:type="pct"/>
            <w:shd w:val="clear" w:color="auto" w:fill="auto"/>
          </w:tcPr>
          <w:p w14:paraId="7D570314" w14:textId="601247A0" w:rsidR="005E30F4" w:rsidRPr="00CC403C" w:rsidRDefault="005E30F4" w:rsidP="00395DB0">
            <w:pPr>
              <w:keepNext/>
              <w:jc w:val="center"/>
              <w:rPr>
                <w:color w:val="FF0000"/>
              </w:rPr>
            </w:pPr>
            <w:r w:rsidRPr="00922329">
              <w:rPr>
                <w:color w:val="FF0000"/>
              </w:rPr>
              <w:t>{{ f.status }}</w:t>
            </w:r>
          </w:p>
        </w:tc>
      </w:tr>
      <w:tr w:rsidR="005E30F4" w:rsidRPr="00717695" w14:paraId="348FDD10" w14:textId="77777777" w:rsidTr="005E30F4">
        <w:tc>
          <w:tcPr>
            <w:tcW w:w="413" w:type="pct"/>
            <w:vAlign w:val="center"/>
          </w:tcPr>
          <w:p w14:paraId="792982C2" w14:textId="7F88D99D" w:rsidR="005E30F4" w:rsidRDefault="005E30F4" w:rsidP="00395DB0">
            <w:pPr>
              <w:jc w:val="left"/>
            </w:pPr>
            <w:r>
              <w:t>{%tr endfor %}</w:t>
            </w:r>
          </w:p>
        </w:tc>
        <w:tc>
          <w:tcPr>
            <w:tcW w:w="571" w:type="pct"/>
            <w:shd w:val="clear" w:color="auto" w:fill="FFC000"/>
          </w:tcPr>
          <w:p w14:paraId="488A51EC" w14:textId="19EED085" w:rsidR="005E30F4" w:rsidRPr="00885893" w:rsidRDefault="005E30F4" w:rsidP="006A3F76">
            <w:pPr>
              <w:jc w:val="center"/>
              <w:rPr>
                <w:rFonts w:cs="Arial"/>
                <w:b/>
              </w:rPr>
            </w:pPr>
            <w:r w:rsidRPr="00EE2B76">
              <w:rPr>
                <w:b/>
              </w:rPr>
              <w:t/>
            </w:r>
          </w:p>
        </w:tc>
        <w:tc>
          <w:tcPr>
            <w:tcW w:w="472" w:type="pct"/>
            <w:vAlign w:val="center"/>
          </w:tcPr>
          <w:p w14:paraId="7D75B7E7" w14:textId="69D47B54" w:rsidR="005E30F4" w:rsidRDefault="005E30F4" w:rsidP="00395DB0">
            <w:pPr>
              <w:jc w:val="center"/>
              <w:rPr>
                <w:rFonts w:asciiTheme="minorHAnsi" w:hAnsiTheme="minorHAnsi" w:cstheme="minorHAnsi"/>
                <w:sz w:val="22"/>
                <w:szCs w:val="22"/>
              </w:rPr>
            </w:pPr>
            <w:r>
              <w:rPr>
                <w:rFonts w:asciiTheme="minorHAnsi" w:hAnsiTheme="minorHAnsi" w:cstheme="minorHAnsi"/>
                <w:sz w:val="22"/>
                <w:szCs w:val="22"/>
              </w:rPr>
              <w:t/>
            </w:r>
          </w:p>
        </w:tc>
        <w:tc>
          <w:tcPr>
            <w:tcW w:w="1928" w:type="pct"/>
            <w:vAlign w:val="center"/>
          </w:tcPr>
          <w:p w14:paraId="281D0BB6" w14:textId="15660EDF" w:rsidR="005E30F4" w:rsidRDefault="006E47D2" w:rsidP="00395DB0">
            <w:pPr>
              <w:jc w:val="left"/>
            </w:pPr>
            <w:proofErr w:type="spellStart"/>
            <w:r>
              <w:t/>
            </w:r>
            <w:proofErr w:type="spellEnd"/>
          </w:p>
        </w:tc>
        <w:tc>
          <w:tcPr>
            <w:tcW w:w="1615" w:type="pct"/>
            <w:shd w:val="clear" w:color="auto" w:fill="auto"/>
          </w:tcPr>
          <w:p w14:paraId="7D570314" w14:textId="601247A0" w:rsidR="005E30F4" w:rsidRPr="00CC403C" w:rsidRDefault="005E30F4" w:rsidP="00395DB0">
            <w:pPr>
              <w:keepNext/>
              <w:jc w:val="center"/>
              <w:rPr>
                <w:color w:val="FF0000"/>
              </w:rPr>
            </w:pPr>
            <w:r w:rsidRPr="00922329">
              <w:rPr>
                <w:color w:val="FF0000"/>
              </w:rPr>
              <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6418"/>
      <w:r w:rsidRPr="00C10E7C">
        <w:lastRenderedPageBreak/>
        <w:t>Introduction</w:t>
      </w:r>
      <w:bookmarkEnd w:id="41"/>
      <w:bookmarkEnd w:id="42"/>
      <w:bookmarkEnd w:id="43"/>
      <w:bookmarkEnd w:id="44"/>
    </w:p>
    <w:p w14:paraId="4E8E1FEB" w14:textId="0AD6AD40" w:rsidR="00800D9D" w:rsidRDefault="00800D9D" w:rsidP="00800D9D">
      <w:r>
        <w:t xml:space="preserve">VibeDocs &amp; </w:t>
      </w:r>
      <w:proofErr w:type="spellStart"/>
      <w:r>
        <w:t>Touche</w:t>
      </w:r>
      <w:proofErr w:type="spellEnd"/>
      <w:r>
        <w:t xml:space="preserve"> Enterprise Risk Services Pte Ltd (“VibeDocs”) has been engaged by the </w:t>
      </w:r>
      <w:r w:rsidR="00322A87">
        <w:fldChar w:fldCharType="begin"/>
      </w:r>
      <w:r w:rsidR="00322A87">
        <w:instrText xml:space="preserve"> DOCPROPERTY  clientFullName  \* MERGEFORMAT </w:instrText>
      </w:r>
      <w:r w:rsidR="00322A87">
        <w:fldChar w:fldCharType="separate"/>
      </w:r>
      <w:r>
        <w:t>{{ details.client_name }}</w:t>
      </w:r>
      <w:r w:rsidR="00322A87">
        <w:fldChar w:fldCharType="end"/>
      </w:r>
      <w:r>
        <w:t xml:space="preserve"> (“</w:t>
      </w:r>
      <w:r w:rsidR="00322A87">
        <w:fldChar w:fldCharType="begin"/>
      </w:r>
      <w:r w:rsidR="00322A87">
        <w:instrText xml:space="preserve"> DOCPROPERTY  clientShortName  \* MERGEFORMAT </w:instrText>
      </w:r>
      <w:r w:rsidR="00322A87">
        <w:fldChar w:fldCharType="separate"/>
      </w:r>
      <w:r>
        <w:t>{{ details.client_name }}</w:t>
      </w:r>
      <w:r w:rsidR="00322A87">
        <w:fldChar w:fldCharType="end"/>
      </w:r>
      <w:r>
        <w:t xml:space="preserve">”) to conduct </w:t>
      </w:r>
      <w:r w:rsidR="00365872">
        <w:t xml:space="preserve">an </w:t>
      </w:r>
      <w:r w:rsidR="00322A87">
        <w:fldChar w:fldCharType="begin"/>
      </w:r>
      <w:r w:rsidR="00322A87">
        <w:instrText xml:space="preserve"> DOCPROPERTY  projectFullName  \* MERGEFORMAT </w:instrText>
      </w:r>
      <w:r w:rsidR="00322A87">
        <w:fldChar w:fldCharType="separate"/>
      </w:r>
      <w:r w:rsidR="00322A87">
        <w:t>IT Security Assessment for {{ details.application_name }}</w:t>
      </w:r>
      <w:r w:rsidR="00322A87">
        <w:fldChar w:fldCharType="end"/>
      </w:r>
      <w:r w:rsidR="00A24368">
        <w:t xml:space="preserve"> (“</w:t>
      </w:r>
      <w:r w:rsidR="00322A87">
        <w:fldChar w:fldCharType="begin"/>
      </w:r>
      <w:r w:rsidR="00322A87">
        <w:instrText xml:space="preserve"> DOCPROPERTY  projectShortName  \* MERGEFORMAT </w:instrText>
      </w:r>
      <w:r w:rsidR="00322A87">
        <w:fldChar w:fldCharType="separate"/>
      </w:r>
      <w:r>
        <w:t>{{ details.application_name }}</w:t>
      </w:r>
      <w:r w:rsidR="00322A87">
        <w:fldChar w:fldCharType="end"/>
      </w:r>
      <w:r w:rsidR="00A24368">
        <w:t>”)</w:t>
      </w:r>
      <w:r w:rsidR="00070598">
        <w:t>.</w:t>
      </w:r>
    </w:p>
    <w:p w14:paraId="01F6FB60" w14:textId="2B858ABE" w:rsidR="00800D9D" w:rsidRDefault="00365872" w:rsidP="00846162">
      <w:r>
        <w:t xml:space="preserve">The scope of the testing covers </w:t>
      </w:r>
      <w:r w:rsidR="00B97AEF">
        <w:rPr>
          <w:b/>
          <w:bCs/>
        </w:rPr>
        <w:t>Mobile Application Penetration Testing</w:t>
      </w:r>
      <w:r w:rsidR="00600EC9">
        <w:rPr>
          <w:b/>
        </w:rPr>
        <w:t xml:space="preserve"> </w:t>
      </w:r>
      <w:r w:rsidR="00600EC9">
        <w:t>(</w:t>
      </w:r>
      <w:r w:rsidR="00B06260">
        <w:t xml:space="preserve">both black-box and </w:t>
      </w:r>
      <w:r w:rsidR="00600EC9">
        <w:t>grey-box approach with testing credentials provided)</w:t>
      </w:r>
      <w:r w:rsidR="003B678D">
        <w:t>.</w:t>
      </w:r>
      <w:r>
        <w:t xml:space="preserve"> </w:t>
      </w:r>
      <w:r w:rsidR="00800D9D">
        <w:t>Please refer to the details below.</w:t>
      </w:r>
    </w:p>
    <w:p w14:paraId="6C41C709" w14:textId="2AC26357" w:rsidR="00E46421" w:rsidRPr="005E30F4" w:rsidRDefault="00E46421" w:rsidP="00E46421">
      <w:pPr>
        <w:pStyle w:val="Heading2"/>
        <w:rPr>
          <w:highlight w:val="yellow"/>
        </w:rPr>
      </w:pPr>
      <w:bookmarkStart w:id="45" w:name="_Testing_Scope"/>
      <w:bookmarkStart w:id="46" w:name="_Toc208316419"/>
      <w:bookmarkEnd w:id="45"/>
      <w:r w:rsidRPr="005E30F4">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5E30F4" w:rsidRDefault="00E46421" w:rsidP="00632E78">
            <w:pPr>
              <w:rPr>
                <w:highlight w:val="yellow"/>
              </w:rPr>
            </w:pPr>
            <w:r w:rsidRPr="005E30F4">
              <w:rPr>
                <w:highlight w:val="yellow"/>
              </w:rPr>
              <w:t>Name</w:t>
            </w:r>
          </w:p>
        </w:tc>
        <w:tc>
          <w:tcPr>
            <w:tcW w:w="2045" w:type="pct"/>
          </w:tcPr>
          <w:p w14:paraId="645C2892" w14:textId="59D068ED" w:rsidR="00E46421" w:rsidRPr="005E30F4" w:rsidRDefault="00E46421" w:rsidP="00632E78">
            <w:pPr>
              <w:rPr>
                <w:highlight w:val="yellow"/>
              </w:rPr>
            </w:pPr>
            <w:r w:rsidRPr="005E30F4">
              <w:rPr>
                <w:highlight w:val="yellow"/>
              </w:rPr>
              <w:t>Version</w:t>
            </w:r>
          </w:p>
        </w:tc>
        <w:tc>
          <w:tcPr>
            <w:tcW w:w="1466" w:type="pct"/>
          </w:tcPr>
          <w:p w14:paraId="14133742" w14:textId="62E7C2EE" w:rsidR="00E46421" w:rsidRPr="009E534A" w:rsidRDefault="005E30F4" w:rsidP="00632E78">
            <w:r w:rsidRPr="005E30F4">
              <w:rPr>
                <w:highlight w:val="yellow"/>
              </w:rPr>
              <w:t>Last Update Performed</w:t>
            </w:r>
          </w:p>
        </w:tc>
      </w:tr>
      <w:tr w:rsidR="0099265B" w:rsidRPr="00E46421" w14:paraId="2DFF741C" w14:textId="77777777" w:rsidTr="00354F33">
        <w:tc>
          <w:tcPr>
            <w:tcW w:w="1489" w:type="pct"/>
          </w:tcPr>
          <w:p w14:paraId="728AFCA2" w14:textId="426404AD" w:rsidR="0099265B" w:rsidRPr="00B06260" w:rsidRDefault="0099265B" w:rsidP="0099265B">
            <w:pPr>
              <w:rPr>
                <w:highlight w:val="yellow"/>
              </w:rPr>
            </w:pPr>
          </w:p>
        </w:tc>
        <w:tc>
          <w:tcPr>
            <w:tcW w:w="2045" w:type="pct"/>
            <w:shd w:val="clear" w:color="auto" w:fill="auto"/>
          </w:tcPr>
          <w:p w14:paraId="590ACB43" w14:textId="304AD898" w:rsidR="0099265B" w:rsidRPr="00B06260" w:rsidRDefault="0099265B" w:rsidP="0099265B">
            <w:pPr>
              <w:rPr>
                <w:highlight w:val="yellow"/>
              </w:rPr>
            </w:pPr>
            <w:r>
              <w:t xml:space="preserve">{%tr for t in scanning_tools %}</w:t>
            </w:r>
          </w:p>
        </w:tc>
        <w:tc>
          <w:tcPr>
            <w:tcW w:w="1466" w:type="pct"/>
            <w:shd w:val="clear" w:color="auto" w:fill="auto"/>
          </w:tcPr>
          <w:p w14:paraId="0E249F49" w14:textId="702E038B" w:rsidR="0099265B" w:rsidRPr="00B06260" w:rsidRDefault="0099265B" w:rsidP="0099265B">
            <w:pPr>
              <w:rPr>
                <w:highlight w:val="yellow"/>
              </w:rPr>
            </w:pPr>
          </w:p>
        </w:tc>
      </w:tr>
      <w:tr w:rsidR="0099265B" w:rsidRPr="00E46421" w14:paraId="2DFF741C" w14:textId="77777777" w:rsidTr="00354F33">
        <w:tc>
          <w:tcPr>
            <w:tcW w:w="1489" w:type="pct"/>
          </w:tcPr>
          <w:p w14:paraId="728AFCA2" w14:textId="426404AD" w:rsidR="0099265B" w:rsidRPr="00B06260" w:rsidRDefault="0099265B" w:rsidP="0099265B">
            <w:pPr>
              <w:rPr>
                <w:highlight w:val="yellow"/>
              </w:rPr>
            </w:pPr>
            <w:r>
              <w:t xml:space="preserve">{{ t.tool_name }}</w:t>
            </w:r>
          </w:p>
        </w:tc>
        <w:tc>
          <w:tcPr>
            <w:tcW w:w="2045" w:type="pct"/>
            <w:shd w:val="clear" w:color="auto" w:fill="auto"/>
          </w:tcPr>
          <w:p w14:paraId="590ACB43" w14:textId="304AD898" w:rsidR="0099265B" w:rsidRPr="00B06260" w:rsidRDefault="0099265B" w:rsidP="0099265B">
            <w:pPr>
              <w:rPr>
                <w:highlight w:val="yellow"/>
              </w:rPr>
            </w:pPr>
            <w:r>
              <w:t xml:space="preserve">{{ t.version }}</w:t>
            </w:r>
          </w:p>
        </w:tc>
        <w:tc>
          <w:tcPr>
            <w:tcW w:w="1466" w:type="pct"/>
            <w:shd w:val="clear" w:color="auto" w:fill="auto"/>
          </w:tcPr>
          <w:p w14:paraId="0E249F49" w14:textId="702E038B" w:rsidR="0099265B" w:rsidRPr="00B06260" w:rsidRDefault="0099265B" w:rsidP="0099265B">
            <w:pPr>
              <w:rPr>
                <w:highlight w:val="yellow"/>
              </w:rPr>
            </w:pPr>
            <w:r>
              <w:t xml:space="preserve">{{ t.last_update }}</w:t>
            </w:r>
          </w:p>
        </w:tc>
      </w:tr>
      <w:tr w:rsidR="0099265B" w:rsidRPr="00E46421" w14:paraId="2DFF741C" w14:textId="77777777" w:rsidTr="00354F33">
        <w:tc>
          <w:tcPr>
            <w:tcW w:w="1489" w:type="pct"/>
          </w:tcPr>
          <w:p w14:paraId="728AFCA2" w14:textId="426404AD" w:rsidR="0099265B" w:rsidRPr="00B06260" w:rsidRDefault="0099265B" w:rsidP="0099265B">
            <w:pPr>
              <w:rPr>
                <w:highlight w:val="yellow"/>
              </w:rPr>
            </w:pPr>
            <w:r>
              <w:t xml:space="preserve">{%tr endfor %}</w:t>
            </w:r>
          </w:p>
        </w:tc>
        <w:tc>
          <w:tcPr>
            <w:tcW w:w="2045" w:type="pct"/>
            <w:shd w:val="clear" w:color="auto" w:fill="auto"/>
          </w:tcPr>
          <w:p w14:paraId="590ACB43" w14:textId="304AD898" w:rsidR="0099265B" w:rsidRPr="00B06260" w:rsidRDefault="0099265B" w:rsidP="0099265B">
            <w:pPr>
              <w:rPr>
                <w:highlight w:val="yellow"/>
              </w:rPr>
            </w:pPr>
          </w:p>
        </w:tc>
        <w:tc>
          <w:tcPr>
            <w:tcW w:w="1466" w:type="pct"/>
            <w:shd w:val="clear" w:color="auto" w:fill="auto"/>
          </w:tcPr>
          <w:p w14:paraId="0E249F49" w14:textId="702E038B" w:rsidR="0099265B" w:rsidRPr="00B06260" w:rsidRDefault="0099265B" w:rsidP="0099265B">
            <w:pPr>
              <w:rPr>
                <w:highlight w:val="yellow"/>
              </w:rPr>
            </w:pPr>
          </w:p>
        </w:tc>
      </w:tr>
    </w:tbl>
    <w:p w14:paraId="66B581EE" w14:textId="72078BC4" w:rsidR="004B36F5" w:rsidRDefault="00026A8F" w:rsidP="00A97DAB">
      <w:pPr>
        <w:pStyle w:val="Heading2"/>
      </w:pPr>
      <w:bookmarkStart w:id="47" w:name="_Toc208316420"/>
      <w:r>
        <w:t xml:space="preserve">Testing </w:t>
      </w:r>
      <w:r w:rsidR="004B36F5">
        <w:t>Scope</w:t>
      </w:r>
      <w:bookmarkEnd w:id="47"/>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61FAC7C3" w:rsidR="00056040" w:rsidRDefault="001F674B" w:rsidP="00E30030">
      <w:r>
        <w:t xml:space="preserve">The scope of the testing covers </w:t>
      </w:r>
      <w:r w:rsidR="00B97AEF" w:rsidRPr="00B97AEF">
        <w:t xml:space="preserve">Mobile Application Penetration Testing </w:t>
      </w:r>
      <w:r w:rsidR="00600EC9">
        <w:t>(</w:t>
      </w:r>
      <w:r w:rsidR="00A24368" w:rsidRPr="00D9516E">
        <w:t xml:space="preserve">both black-box and </w:t>
      </w:r>
      <w:r w:rsidR="00600EC9" w:rsidRPr="00D9516E">
        <w:t>grey-box approach</w:t>
      </w:r>
      <w:r w:rsidR="00600EC9" w:rsidRPr="00C132B0">
        <w:t xml:space="preserve"> with testing credentials provided</w:t>
      </w:r>
      <w:r w:rsidR="00600EC9">
        <w:t>)</w:t>
      </w:r>
      <w:r w:rsidR="00E30030">
        <w:t>.</w:t>
      </w:r>
      <w:r w:rsidR="00FE5971">
        <w:t xml:space="preserve"> </w:t>
      </w:r>
      <w:r w:rsidR="00FE5971" w:rsidRPr="00EF410B">
        <w:rPr>
          <w:b/>
          <w:bCs/>
        </w:rPr>
        <w:t>Mobile Application Penetration Testing</w:t>
      </w:r>
      <w:r w:rsidR="00FE5971">
        <w:t xml:space="preserve"> is a set of testing conducted to assess </w:t>
      </w:r>
      <w:r w:rsidR="00FE5971" w:rsidRPr="007D0069">
        <w:t>the effectiveness of existing security controls by identifying and exploiting any potential weakness and vulnerabilities residing within the mobile application (both iOS and Android) and the backend server.</w:t>
      </w:r>
      <w:r w:rsidR="00FE5971" w:rsidRPr="007242DB">
        <w:rPr>
          <w:rFonts w:asciiTheme="minorHAnsi" w:eastAsia="SimSun"/>
          <w:color w:val="000000" w:themeColor="text1"/>
          <w:kern w:val="24"/>
          <w:sz w:val="20"/>
          <w:szCs w:val="20"/>
        </w:rPr>
        <w:t xml:space="preserve"> </w:t>
      </w:r>
      <w:r w:rsidR="00FE5971" w:rsidRPr="007242DB">
        <w:t>The assessment will be performed on jail-broken/rooted mobile devices</w:t>
      </w:r>
      <w:r w:rsidR="00FE5971">
        <w:t>.</w:t>
      </w:r>
    </w:p>
    <w:p w14:paraId="3E166091" w14:textId="7CC9413E" w:rsidR="0003404D" w:rsidRDefault="0003404D">
      <w:pPr>
        <w:pStyle w:val="Heading3"/>
      </w:pPr>
      <w:bookmarkStart w:id="48" w:name="_Toc477273436"/>
      <w:bookmarkStart w:id="49" w:name="_Toc477273541"/>
      <w:bookmarkStart w:id="50" w:name="_Toc477273597"/>
      <w:bookmarkStart w:id="51" w:name="_Toc208316421"/>
      <w:bookmarkEnd w:id="48"/>
      <w:bookmarkEnd w:id="49"/>
      <w:bookmarkEnd w:id="50"/>
      <w:r w:rsidRPr="00EF410B">
        <w:t>Mobile Application Penetration Testing</w:t>
      </w:r>
      <w:bookmarkEnd w:id="51"/>
    </w:p>
    <w:p w14:paraId="140539D9" w14:textId="541FCCC5" w:rsidR="000B43B8" w:rsidRPr="000B43B8" w:rsidRDefault="000B43B8" w:rsidP="000B43B8">
      <w:r w:rsidRPr="0042505B">
        <w:t xml:space="preserve">The penetration testing and follow up was conducted on </w:t>
      </w:r>
      <w:r>
        <w:t>UAT</w:t>
      </w:r>
      <w:r w:rsidRPr="0042505B">
        <w:t xml:space="preserve"> environment of </w:t>
      </w:r>
      <w:r w:rsidR="00322A87">
        <w:fldChar w:fldCharType="begin"/>
      </w:r>
      <w:r w:rsidR="00322A87">
        <w:instrText xml:space="preserve"> DOCPROPERTY  projectShortName  \* MERGEFORMAT </w:instrText>
      </w:r>
      <w:r w:rsidR="00322A87">
        <w:fldChar w:fldCharType="separate"/>
      </w:r>
      <w:r>
        <w:t>{{ details.application_name }}</w:t>
      </w:r>
      <w:r w:rsidR="00322A87">
        <w:fldChar w:fldCharType="end"/>
      </w:r>
      <w:r w:rsidRPr="0042505B">
        <w:t>.</w:t>
      </w:r>
      <w:r>
        <w:t xml:space="preserve"> Refer to the table below for the reviewed website(s).</w:t>
      </w:r>
    </w:p>
    <w:tbl>
      <w:tblPr>
        <w:tblStyle w:val="VibeDocs-RiskTable"/>
        <w:tblW w:w="4989" w:type="pct"/>
        <w:tblLayout w:type="fixed"/>
        <w:tblLook w:val="04A0" w:firstRow="1" w:lastRow="0" w:firstColumn="1" w:lastColumn="0" w:noHBand="0" w:noVBand="1"/>
      </w:tblPr>
      <w:tblGrid>
        <w:gridCol w:w="2246"/>
        <w:gridCol w:w="2217"/>
        <w:gridCol w:w="1566"/>
        <w:gridCol w:w="4409"/>
      </w:tblGrid>
      <w:tr w:rsidR="00256F7D" w:rsidRPr="003E62E3" w14:paraId="6C595878" w14:textId="77777777" w:rsidTr="00256F7D">
        <w:trPr>
          <w:cnfStyle w:val="100000000000" w:firstRow="1" w:lastRow="0" w:firstColumn="0" w:lastColumn="0" w:oddVBand="0" w:evenVBand="0" w:oddHBand="0" w:evenHBand="0" w:firstRowFirstColumn="0" w:firstRowLastColumn="0" w:lastRowFirstColumn="0" w:lastRowLastColumn="0"/>
          <w:trHeight w:val="345"/>
        </w:trPr>
        <w:tc>
          <w:tcPr>
            <w:tcW w:w="5000" w:type="pct"/>
            <w:gridSpan w:val="4"/>
          </w:tcPr>
          <w:p w14:paraId="3DB53905" w14:textId="40F10D8E" w:rsidR="00256F7D" w:rsidRDefault="00256F7D" w:rsidP="00485E07">
            <w:pPr>
              <w:rPr>
                <w:rFonts w:asciiTheme="minorHAnsi" w:hAnsiTheme="minorHAnsi" w:cstheme="minorHAnsi"/>
                <w:sz w:val="21"/>
                <w:szCs w:val="21"/>
              </w:rPr>
            </w:pPr>
            <w:r>
              <w:t xml:space="preserve">{{ details.mobile_env_name or 'XXX @ UAT Environment' }}</w:t>
            </w:r>
          </w:p>
        </w:tc>
      </w:tr>
      <w:tr w:rsidR="006E47D2" w:rsidRPr="003E62E3" w14:paraId="7096B64C" w14:textId="77777777" w:rsidTr="00256F7D">
        <w:trPr>
          <w:trHeight w:val="345"/>
        </w:trPr>
        <w:tc>
          <w:tcPr>
            <w:tcW w:w="1076" w:type="pct"/>
          </w:tcPr>
          <w:p w14:paraId="360DE7C0"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Name/ Version</w:t>
            </w:r>
          </w:p>
        </w:tc>
        <w:tc>
          <w:tcPr>
            <w:tcW w:w="1062" w:type="pct"/>
          </w:tcPr>
          <w:p w14:paraId="4E8083D8"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MD5 Checksum</w:t>
            </w:r>
          </w:p>
        </w:tc>
        <w:tc>
          <w:tcPr>
            <w:tcW w:w="750" w:type="pct"/>
          </w:tcPr>
          <w:p w14:paraId="334EE02B"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Date Shared</w:t>
            </w:r>
          </w:p>
        </w:tc>
        <w:tc>
          <w:tcPr>
            <w:tcW w:w="2112" w:type="pct"/>
          </w:tcPr>
          <w:p w14:paraId="73FA9E45"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Remarks</w:t>
            </w:r>
          </w:p>
        </w:tc>
      </w:tr>
      <w:tr w:rsidR="006E47D2" w:rsidRPr="003E62E3" w14:paraId="78F0CAC1" w14:textId="77777777" w:rsidTr="00256F7D">
        <w:trPr>
          <w:trHeight w:val="382"/>
        </w:trPr>
        <w:tc>
          <w:tcPr>
            <w:tcW w:w="1076" w:type="pct"/>
          </w:tcPr>
          <w:p w14:paraId="6F208356" w14:textId="65AD41AE" w:rsidR="006E47D2" w:rsidRPr="003E62E3" w:rsidRDefault="006E47D2" w:rsidP="00485E07">
            <w:pPr>
              <w:ind w:right="68"/>
              <w:rPr>
                <w:rFonts w:asciiTheme="minorHAnsi" w:hAnsiTheme="minorHAnsi" w:cstheme="minorHAnsi"/>
                <w:bCs/>
                <w:sz w:val="21"/>
                <w:szCs w:val="21"/>
              </w:rPr>
            </w:pPr>
          </w:p>
        </w:tc>
        <w:tc>
          <w:tcPr>
            <w:tcW w:w="1062" w:type="pct"/>
          </w:tcPr>
          <w:p w14:paraId="4D5B68C3" w14:textId="10494373" w:rsidR="006E47D2" w:rsidRPr="003E62E3" w:rsidRDefault="006E47D2" w:rsidP="00485E07">
            <w:pPr>
              <w:rPr>
                <w:rFonts w:asciiTheme="minorHAnsi" w:hAnsiTheme="minorHAnsi" w:cstheme="minorHAnsi"/>
                <w:sz w:val="21"/>
                <w:szCs w:val="21"/>
              </w:rPr>
            </w:pPr>
            <w:r>
              <w:t xml:space="preserve">{%tr for item in details.mobile_binaries %}</w:t>
            </w:r>
          </w:p>
        </w:tc>
        <w:tc>
          <w:tcPr>
            <w:tcW w:w="750" w:type="pct"/>
          </w:tcPr>
          <w:p w14:paraId="46CED7AF" w14:textId="04140D27" w:rsidR="006E47D2" w:rsidRPr="00A63F7D" w:rsidRDefault="006E47D2" w:rsidP="00485E07">
            <w:pPr>
              <w:rPr>
                <w:rFonts w:asciiTheme="minorHAnsi" w:hAnsiTheme="minorHAnsi" w:cstheme="minorHAnsi"/>
                <w:sz w:val="21"/>
                <w:szCs w:val="21"/>
              </w:rPr>
            </w:pPr>
          </w:p>
        </w:tc>
        <w:tc>
          <w:tcPr>
            <w:tcW w:w="2112" w:type="pct"/>
          </w:tcPr>
          <w:p w14:paraId="30DBBD10" w14:textId="36DAD46C" w:rsidR="006E47D2" w:rsidRPr="006E47D2" w:rsidRDefault="006E47D2" w:rsidP="006E47D2">
            <w:pPr>
              <w:ind w:left="263"/>
              <w:jc w:val="left"/>
              <w:rPr>
                <w:rFonts w:asciiTheme="minorHAnsi" w:hAnsiTheme="minorHAnsi" w:cstheme="minorHAnsi"/>
                <w:sz w:val="21"/>
                <w:szCs w:val="21"/>
              </w:rPr>
            </w:pPr>
          </w:p>
        </w:tc>
      </w:tr>
      <w:tr w:rsidR="006E47D2" w:rsidRPr="003E62E3" w14:paraId="77D630F1" w14:textId="77777777" w:rsidTr="00256F7D">
        <w:trPr>
          <w:trHeight w:val="274"/>
        </w:trPr>
        <w:tc>
          <w:tcPr>
            <w:tcW w:w="1076" w:type="pct"/>
          </w:tcPr>
          <w:p w14:paraId="60DC7DEA" w14:textId="77777777" w:rsidR="006E47D2" w:rsidRPr="003E62E3" w:rsidRDefault="006E47D2" w:rsidP="00485E07">
            <w:pPr>
              <w:ind w:right="68"/>
              <w:rPr>
                <w:rFonts w:asciiTheme="minorHAnsi" w:hAnsiTheme="minorHAnsi" w:cstheme="minorHAnsi"/>
                <w:sz w:val="21"/>
                <w:szCs w:val="21"/>
              </w:rPr>
            </w:pPr>
            <w:r>
              <w:t xml:space="preserve">{{ item.binary_name }}</w:t>
            </w:r>
          </w:p>
        </w:tc>
        <w:tc>
          <w:tcPr>
            <w:tcW w:w="1062" w:type="pct"/>
          </w:tcPr>
          <w:p w14:paraId="05D7610A" w14:textId="77777777" w:rsidR="006E47D2" w:rsidRPr="003E62E3" w:rsidRDefault="006E47D2" w:rsidP="00485E07">
            <w:pPr>
              <w:rPr>
                <w:rFonts w:asciiTheme="minorHAnsi" w:hAnsiTheme="minorHAnsi" w:cstheme="minorHAnsi"/>
                <w:sz w:val="21"/>
                <w:szCs w:val="21"/>
              </w:rPr>
            </w:pPr>
            <w:r>
              <w:t xml:space="preserve">{{ item.md5_checksum }}</w:t>
            </w:r>
          </w:p>
        </w:tc>
        <w:tc>
          <w:tcPr>
            <w:tcW w:w="750" w:type="pct"/>
          </w:tcPr>
          <w:p w14:paraId="32B266BE" w14:textId="77777777" w:rsidR="006E47D2" w:rsidRPr="00A63F7D" w:rsidRDefault="006E47D2" w:rsidP="00485E07">
            <w:pPr>
              <w:rPr>
                <w:rFonts w:asciiTheme="minorHAnsi" w:hAnsiTheme="minorHAnsi" w:cstheme="minorHAnsi"/>
                <w:sz w:val="21"/>
                <w:szCs w:val="21"/>
              </w:rPr>
            </w:pPr>
            <w:r>
              <w:t xml:space="preserve">{{ item.date_shared }}</w:t>
            </w:r>
          </w:p>
        </w:tc>
        <w:tc>
          <w:tcPr>
            <w:tcW w:w="2112" w:type="pct"/>
          </w:tcPr>
          <w:p w14:paraId="011C6403" w14:textId="77777777" w:rsidR="006E47D2" w:rsidRDefault="006E47D2" w:rsidP="00485E07">
            <w:pPr>
              <w:rPr>
                <w:rFonts w:asciiTheme="minorHAnsi" w:hAnsiTheme="minorHAnsi" w:cstheme="minorHAnsi"/>
                <w:sz w:val="21"/>
                <w:szCs w:val="21"/>
              </w:rPr>
            </w:pPr>
            <w:r>
              <w:t xml:space="preserve">{{ item.remarks }}</w:t>
            </w:r>
          </w:p>
          <w:p w14:paraId="39358A87"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BayFit</w:t>
            </w:r>
            <w:proofErr w:type="spellEnd"/>
            <w:r>
              <w:rPr>
                <w:rFonts w:asciiTheme="minorHAnsi" w:hAnsiTheme="minorHAnsi" w:cstheme="minorHAnsi"/>
                <w:sz w:val="21"/>
                <w:szCs w:val="21"/>
              </w:rPr>
              <w:t xml:space="preserve"> </w:t>
            </w:r>
          </w:p>
          <w:p w14:paraId="561022CD"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BayDine</w:t>
            </w:r>
            <w:proofErr w:type="spellEnd"/>
          </w:p>
          <w:p w14:paraId="4413FBE6"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BayShop</w:t>
            </w:r>
            <w:proofErr w:type="spellEnd"/>
          </w:p>
          <w:p w14:paraId="4DB36FD6" w14:textId="77777777" w:rsidR="006E47D2" w:rsidRPr="00B7441D"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Coupon Redeem function</w:t>
            </w:r>
          </w:p>
        </w:tc>
      </w:tr>
      <w:tr w:rsidR="006E47D2" w:rsidRPr="003E62E3" w14:paraId="78F0CAC1" w14:textId="77777777" w:rsidTr="00256F7D">
        <w:trPr>
          <w:trHeight w:val="382"/>
        </w:trPr>
        <w:tc>
          <w:tcPr>
            <w:tcW w:w="1076" w:type="pct"/>
          </w:tcPr>
          <w:p w14:paraId="6F208356" w14:textId="65AD41AE" w:rsidR="006E47D2" w:rsidRPr="003E62E3" w:rsidRDefault="006E47D2" w:rsidP="00485E07">
            <w:pPr>
              <w:ind w:right="68"/>
              <w:rPr>
                <w:rFonts w:asciiTheme="minorHAnsi" w:hAnsiTheme="minorHAnsi" w:cstheme="minorHAnsi"/>
                <w:bCs/>
                <w:sz w:val="21"/>
                <w:szCs w:val="21"/>
              </w:rPr>
            </w:pPr>
            <w:r>
              <w:t xml:space="preserve">{%tr endfor %}</w:t>
            </w:r>
          </w:p>
        </w:tc>
        <w:tc>
          <w:tcPr>
            <w:tcW w:w="1062" w:type="pct"/>
          </w:tcPr>
          <w:p w14:paraId="4D5B68C3" w14:textId="10494373" w:rsidR="006E47D2" w:rsidRPr="003E62E3" w:rsidRDefault="006E47D2" w:rsidP="00485E07">
            <w:pPr>
              <w:rPr>
                <w:rFonts w:asciiTheme="minorHAnsi" w:hAnsiTheme="minorHAnsi" w:cstheme="minorHAnsi"/>
                <w:sz w:val="21"/>
                <w:szCs w:val="21"/>
              </w:rPr>
            </w:pPr>
          </w:p>
        </w:tc>
        <w:tc>
          <w:tcPr>
            <w:tcW w:w="750" w:type="pct"/>
          </w:tcPr>
          <w:p w14:paraId="46CED7AF" w14:textId="04140D27" w:rsidR="006E47D2" w:rsidRPr="00A63F7D" w:rsidRDefault="006E47D2" w:rsidP="00485E07">
            <w:pPr>
              <w:rPr>
                <w:rFonts w:asciiTheme="minorHAnsi" w:hAnsiTheme="minorHAnsi" w:cstheme="minorHAnsi"/>
                <w:sz w:val="21"/>
                <w:szCs w:val="21"/>
              </w:rPr>
            </w:pPr>
          </w:p>
        </w:tc>
        <w:tc>
          <w:tcPr>
            <w:tcW w:w="2112" w:type="pct"/>
          </w:tcPr>
          <w:p w14:paraId="30DBBD10" w14:textId="36DAD46C" w:rsidR="006E47D2" w:rsidRPr="006E47D2" w:rsidRDefault="006E47D2" w:rsidP="006E47D2">
            <w:pPr>
              <w:ind w:left="263"/>
              <w:jc w:val="left"/>
              <w:rPr>
                <w:rFonts w:asciiTheme="minorHAnsi" w:hAnsiTheme="minorHAnsi" w:cstheme="minorHAnsi"/>
                <w:sz w:val="21"/>
                <w:szCs w:val="21"/>
              </w:rPr>
            </w:pPr>
          </w:p>
        </w:tc>
      </w:tr>
    </w:tbl>
    <w:p w14:paraId="0A27826E" w14:textId="77777777" w:rsidR="00256F7D" w:rsidRDefault="00256F7D" w:rsidP="00256F7D">
      <w:pPr>
        <w:pStyle w:val="Heading3"/>
        <w:numPr>
          <w:ilvl w:val="0"/>
          <w:numId w:val="0"/>
        </w:numPr>
      </w:pPr>
      <w:bookmarkStart w:id="52" w:name="_Toc161683503"/>
    </w:p>
    <w:p w14:paraId="6CFE305B" w14:textId="77777777" w:rsidR="00256F7D" w:rsidRDefault="00256F7D">
      <w:pPr>
        <w:spacing w:before="0" w:after="200" w:line="276" w:lineRule="auto"/>
        <w:jc w:val="left"/>
        <w:rPr>
          <w:rFonts w:eastAsia="Times New Roman" w:cs="Arial"/>
          <w:b/>
          <w:bCs/>
          <w:color w:val="000000" w:themeColor="text1"/>
          <w:kern w:val="36"/>
          <w:sz w:val="20"/>
          <w:szCs w:val="22"/>
        </w:rPr>
      </w:pPr>
      <w:r>
        <w:br w:type="page"/>
      </w:r>
    </w:p>
    <w:p w14:paraId="189E5DF1" w14:textId="28C37221" w:rsidR="00256F7D" w:rsidRDefault="00256F7D" w:rsidP="00256F7D">
      <w:pPr>
        <w:pStyle w:val="Heading3"/>
      </w:pPr>
      <w:bookmarkStart w:id="53" w:name="_Toc208316422"/>
      <w:r>
        <w:lastRenderedPageBreak/>
        <w:t>Test User Accounts</w:t>
      </w:r>
      <w:bookmarkEnd w:id="52"/>
      <w:bookmarkEnd w:id="53"/>
    </w:p>
    <w:p w14:paraId="0E869B3B" w14:textId="77777777" w:rsidR="00256F7D" w:rsidRPr="001C6DAD" w:rsidRDefault="00256F7D" w:rsidP="00256F7D">
      <w:pPr>
        <w:spacing w:after="200"/>
        <w:rPr>
          <w:rFonts w:asciiTheme="minorHAnsi" w:hAnsiTheme="minorHAnsi" w:cstheme="minorHAnsi"/>
          <w:sz w:val="21"/>
          <w:szCs w:val="21"/>
        </w:rPr>
      </w:pPr>
      <w:r w:rsidRPr="003E62E3">
        <w:rPr>
          <w:rFonts w:asciiTheme="minorHAnsi" w:hAnsiTheme="minorHAnsi" w:cstheme="minorHAnsi"/>
          <w:sz w:val="21"/>
          <w:szCs w:val="21"/>
        </w:rPr>
        <w:t xml:space="preserve">The following </w:t>
      </w:r>
      <w:r>
        <w:rPr>
          <w:rFonts w:asciiTheme="minorHAnsi" w:hAnsiTheme="minorHAnsi" w:cstheme="minorHAnsi"/>
          <w:sz w:val="21"/>
          <w:szCs w:val="21"/>
        </w:rPr>
        <w:t xml:space="preserve">are the test accounts that were used during the time of the assessment. </w:t>
      </w:r>
    </w:p>
    <w:tbl>
      <w:tblPr>
        <w:tblStyle w:val="VibeDocs-RiskTable"/>
        <w:tblW w:w="4923" w:type="pct"/>
        <w:jc w:val="center"/>
        <w:tblLayout w:type="fixed"/>
        <w:tblLook w:val="04A0" w:firstRow="1" w:lastRow="0" w:firstColumn="1" w:lastColumn="0" w:noHBand="0" w:noVBand="1"/>
      </w:tblPr>
      <w:tblGrid>
        <w:gridCol w:w="3434"/>
        <w:gridCol w:w="3434"/>
        <w:gridCol w:w="3432"/>
      </w:tblGrid>
      <w:tr w:rsidR="00256F7D" w:rsidRPr="003E62E3" w14:paraId="7A9E5550" w14:textId="77777777" w:rsidTr="00485E07">
        <w:trPr>
          <w:cnfStyle w:val="100000000000" w:firstRow="1" w:lastRow="0" w:firstColumn="0" w:lastColumn="0" w:oddVBand="0" w:evenVBand="0" w:oddHBand="0" w:evenHBand="0" w:firstRowFirstColumn="0" w:firstRowLastColumn="0" w:lastRowFirstColumn="0" w:lastRowLastColumn="0"/>
          <w:jc w:val="center"/>
        </w:trPr>
        <w:tc>
          <w:tcPr>
            <w:tcW w:w="1667" w:type="pct"/>
            <w:tcBorders>
              <w:right w:val="single" w:sz="2" w:space="0" w:color="FFFFFF" w:themeColor="background1"/>
            </w:tcBorders>
          </w:tcPr>
          <w:p w14:paraId="5CFDCE25" w14:textId="77777777" w:rsidR="00256F7D" w:rsidRPr="003E62E3" w:rsidRDefault="00256F7D" w:rsidP="00485E07">
            <w:pPr>
              <w:rPr>
                <w:rFonts w:asciiTheme="minorHAnsi" w:hAnsiTheme="minorHAnsi" w:cstheme="minorHAnsi"/>
                <w:sz w:val="21"/>
                <w:szCs w:val="21"/>
              </w:rPr>
            </w:pPr>
            <w:r w:rsidRPr="003E62E3">
              <w:rPr>
                <w:rFonts w:asciiTheme="minorHAnsi" w:hAnsiTheme="minorHAnsi" w:cstheme="minorHAnsi"/>
                <w:sz w:val="21"/>
                <w:szCs w:val="21"/>
              </w:rPr>
              <w:t>ID</w:t>
            </w:r>
          </w:p>
        </w:tc>
        <w:tc>
          <w:tcPr>
            <w:tcW w:w="1667" w:type="pct"/>
          </w:tcPr>
          <w:p w14:paraId="0FDA45A0" w14:textId="77777777" w:rsidR="00256F7D" w:rsidRDefault="00256F7D" w:rsidP="00485E07">
            <w:pPr>
              <w:jc w:val="left"/>
              <w:rPr>
                <w:rFonts w:asciiTheme="minorHAnsi" w:hAnsiTheme="minorHAnsi" w:cstheme="minorHAnsi"/>
                <w:sz w:val="21"/>
                <w:szCs w:val="21"/>
              </w:rPr>
            </w:pPr>
            <w:r>
              <w:rPr>
                <w:rFonts w:asciiTheme="minorHAnsi" w:hAnsiTheme="minorHAnsi" w:cstheme="minorHAnsi"/>
                <w:sz w:val="21"/>
                <w:szCs w:val="21"/>
              </w:rPr>
              <w:t>User Type</w:t>
            </w:r>
          </w:p>
        </w:tc>
        <w:tc>
          <w:tcPr>
            <w:tcW w:w="1667" w:type="pct"/>
          </w:tcPr>
          <w:p w14:paraId="43ADB8FB" w14:textId="77777777" w:rsidR="00256F7D" w:rsidRPr="003E62E3" w:rsidRDefault="00256F7D" w:rsidP="00485E07">
            <w:pPr>
              <w:jc w:val="left"/>
              <w:rPr>
                <w:rFonts w:asciiTheme="minorHAnsi" w:hAnsiTheme="minorHAnsi" w:cstheme="minorHAnsi"/>
                <w:sz w:val="21"/>
                <w:szCs w:val="21"/>
              </w:rPr>
            </w:pPr>
            <w:r>
              <w:rPr>
                <w:rFonts w:asciiTheme="minorHAnsi" w:hAnsiTheme="minorHAnsi" w:cstheme="minorHAnsi"/>
                <w:sz w:val="21"/>
                <w:szCs w:val="21"/>
              </w:rPr>
              <w:t>Roles</w:t>
            </w:r>
          </w:p>
        </w:tc>
      </w:tr>
      <w:tr w:rsidR="00256F7D" w:rsidRPr="003E62E3" w14:paraId="2CEF8F65" w14:textId="77777777" w:rsidTr="00485E07">
        <w:trPr>
          <w:jc w:val="center"/>
        </w:trPr>
        <w:tc>
          <w:tcPr>
            <w:tcW w:w="1667" w:type="pct"/>
            <w:tcBorders>
              <w:right w:val="single" w:sz="2" w:space="0" w:color="FFFFFF" w:themeColor="background1"/>
            </w:tcBorders>
          </w:tcPr>
          <w:p w14:paraId="0BAC5B8C" w14:textId="3C673EBE" w:rsidR="00256F7D" w:rsidRPr="003E62E3" w:rsidRDefault="00256F7D" w:rsidP="00485E07">
            <w:pPr>
              <w:jc w:val="left"/>
              <w:rPr>
                <w:rFonts w:asciiTheme="minorHAnsi" w:hAnsiTheme="minorHAnsi" w:cstheme="minorHAnsi"/>
                <w:color w:val="000000"/>
                <w:sz w:val="21"/>
                <w:szCs w:val="21"/>
              </w:rPr>
            </w:pPr>
          </w:p>
        </w:tc>
        <w:tc>
          <w:tcPr>
            <w:tcW w:w="1667" w:type="pct"/>
          </w:tcPr>
          <w:p w14:paraId="6E40C640" w14:textId="087645FA" w:rsidR="00256F7D" w:rsidRPr="003E62E3" w:rsidRDefault="00256F7D" w:rsidP="00485E07">
            <w:pPr>
              <w:rPr>
                <w:rFonts w:asciiTheme="minorHAnsi" w:hAnsiTheme="minorHAnsi" w:cstheme="minorHAnsi"/>
                <w:sz w:val="21"/>
                <w:szCs w:val="21"/>
              </w:rPr>
            </w:pPr>
            <w:r>
              <w:t xml:space="preserve">{%tr for item in details.mobile_test_accounts %}</w:t>
            </w:r>
          </w:p>
        </w:tc>
        <w:tc>
          <w:tcPr>
            <w:tcW w:w="1667" w:type="pct"/>
          </w:tcPr>
          <w:p w14:paraId="2B9FCFB1" w14:textId="6F5AC64C" w:rsidR="00256F7D" w:rsidRPr="001876CE" w:rsidRDefault="00256F7D" w:rsidP="00256F7D">
            <w:pPr>
              <w:spacing w:before="0" w:line="240" w:lineRule="auto"/>
              <w:ind w:left="360"/>
            </w:pPr>
          </w:p>
        </w:tc>
      </w:tr>
      <w:tr w:rsidR="00256F7D" w:rsidRPr="003E62E3" w14:paraId="282E1A1C" w14:textId="77777777" w:rsidTr="00485E07">
        <w:trPr>
          <w:jc w:val="center"/>
        </w:trPr>
        <w:tc>
          <w:tcPr>
            <w:tcW w:w="1667" w:type="pct"/>
            <w:tcBorders>
              <w:right w:val="single" w:sz="2" w:space="0" w:color="FFFFFF" w:themeColor="background1"/>
            </w:tcBorders>
          </w:tcPr>
          <w:p w14:paraId="273BDFFD" w14:textId="7FB73E51" w:rsidR="00256F7D" w:rsidRPr="003E62E3" w:rsidRDefault="00256F7D" w:rsidP="00485E07">
            <w:pPr>
              <w:ind w:right="-196"/>
              <w:jc w:val="left"/>
              <w:rPr>
                <w:rFonts w:asciiTheme="minorHAnsi" w:hAnsiTheme="minorHAnsi" w:cstheme="minorHAnsi"/>
                <w:color w:val="000000"/>
                <w:sz w:val="21"/>
                <w:szCs w:val="21"/>
              </w:rPr>
            </w:pPr>
            <w:r>
              <w:t xml:space="preserve">{{ item.user_id }}</w:t>
            </w:r>
          </w:p>
        </w:tc>
        <w:tc>
          <w:tcPr>
            <w:tcW w:w="1667" w:type="pct"/>
          </w:tcPr>
          <w:p w14:paraId="3F0CC58D" w14:textId="77777777" w:rsidR="00256F7D" w:rsidRPr="001876CE" w:rsidRDefault="00256F7D" w:rsidP="00485E07">
            <w:pPr>
              <w:rPr>
                <w:rFonts w:asciiTheme="minorHAnsi" w:hAnsiTheme="minorHAnsi" w:cstheme="minorHAnsi"/>
                <w:sz w:val="21"/>
                <w:szCs w:val="21"/>
              </w:rPr>
            </w:pPr>
            <w:r>
              <w:t xml:space="preserve">{{ item.user_type }}</w:t>
            </w:r>
          </w:p>
        </w:tc>
        <w:tc>
          <w:tcPr>
            <w:tcW w:w="1667" w:type="pct"/>
          </w:tcPr>
          <w:p w14:paraId="6803877D" w14:textId="77777777" w:rsidR="00256F7D" w:rsidRDefault="00256F7D" w:rsidP="00256F7D">
            <w:pPr>
              <w:pStyle w:val="ListParagraph"/>
              <w:numPr>
                <w:ilvl w:val="0"/>
                <w:numId w:val="33"/>
              </w:numPr>
              <w:spacing w:before="0" w:line="240" w:lineRule="auto"/>
            </w:pPr>
            <w:r>
              <w:t xml:space="preserve">{{ item.roles }}</w:t>
            </w:r>
          </w:p>
          <w:p w14:paraId="6A71BB5F" w14:textId="77777777" w:rsidR="00256F7D" w:rsidRPr="003E62E3" w:rsidRDefault="00256F7D" w:rsidP="00256F7D">
            <w:pPr>
              <w:pStyle w:val="ListParagraph"/>
              <w:numPr>
                <w:ilvl w:val="0"/>
                <w:numId w:val="33"/>
              </w:numPr>
              <w:spacing w:before="0" w:line="240" w:lineRule="auto"/>
              <w:rPr>
                <w:rFonts w:asciiTheme="minorHAnsi" w:hAnsiTheme="minorHAnsi" w:cstheme="minorHAnsi"/>
                <w:sz w:val="21"/>
                <w:szCs w:val="21"/>
              </w:rPr>
            </w:pPr>
            <w:r>
              <w:t>User</w:t>
            </w:r>
          </w:p>
        </w:tc>
      </w:tr>
      <w:tr w:rsidR="00256F7D" w:rsidRPr="003E62E3" w14:paraId="2CEF8F65" w14:textId="77777777" w:rsidTr="00485E07">
        <w:trPr>
          <w:jc w:val="center"/>
        </w:trPr>
        <w:tc>
          <w:tcPr>
            <w:tcW w:w="1667" w:type="pct"/>
            <w:tcBorders>
              <w:right w:val="single" w:sz="2" w:space="0" w:color="FFFFFF" w:themeColor="background1"/>
            </w:tcBorders>
          </w:tcPr>
          <w:p w14:paraId="0BAC5B8C" w14:textId="3C673EBE" w:rsidR="00256F7D" w:rsidRPr="003E62E3" w:rsidRDefault="00256F7D" w:rsidP="00485E07">
            <w:pPr>
              <w:jc w:val="left"/>
              <w:rPr>
                <w:rFonts w:asciiTheme="minorHAnsi" w:hAnsiTheme="minorHAnsi" w:cstheme="minorHAnsi"/>
                <w:color w:val="000000"/>
                <w:sz w:val="21"/>
                <w:szCs w:val="21"/>
              </w:rPr>
            </w:pPr>
            <w:r>
              <w:t xml:space="preserve">{%tr endfor %}</w:t>
            </w:r>
          </w:p>
        </w:tc>
        <w:tc>
          <w:tcPr>
            <w:tcW w:w="1667" w:type="pct"/>
          </w:tcPr>
          <w:p w14:paraId="6E40C640" w14:textId="087645FA" w:rsidR="00256F7D" w:rsidRPr="003E62E3" w:rsidRDefault="00256F7D" w:rsidP="00485E07">
            <w:pPr>
              <w:rPr>
                <w:rFonts w:asciiTheme="minorHAnsi" w:hAnsiTheme="minorHAnsi" w:cstheme="minorHAnsi"/>
                <w:sz w:val="21"/>
                <w:szCs w:val="21"/>
              </w:rPr>
            </w:pPr>
          </w:p>
        </w:tc>
        <w:tc>
          <w:tcPr>
            <w:tcW w:w="1667" w:type="pct"/>
          </w:tcPr>
          <w:p w14:paraId="2B9FCFB1" w14:textId="6F5AC64C" w:rsidR="00256F7D" w:rsidRPr="001876CE" w:rsidRDefault="00256F7D" w:rsidP="00256F7D">
            <w:pPr>
              <w:spacing w:before="0" w:line="240" w:lineRule="auto"/>
              <w:ind w:left="360"/>
            </w:pPr>
          </w:p>
        </w:tc>
      </w:tr>
    </w:tbl>
    <w:p w14:paraId="501C368F" w14:textId="77777777" w:rsidR="00256F7D" w:rsidRDefault="00256F7D" w:rsidP="00256F7D">
      <w:r>
        <w:br w:type="page"/>
      </w:r>
    </w:p>
    <w:p w14:paraId="00A80ADB" w14:textId="302719E4" w:rsidR="00D44ED7" w:rsidRPr="00382533" w:rsidRDefault="00013596" w:rsidP="000D04C2">
      <w:pPr>
        <w:pStyle w:val="Heading2"/>
      </w:pPr>
      <w:bookmarkStart w:id="54" w:name="_Toc208316423"/>
      <w:r>
        <w:lastRenderedPageBreak/>
        <w:t>Testing Coverage</w:t>
      </w:r>
      <w:bookmarkEnd w:id="54"/>
    </w:p>
    <w:p w14:paraId="57AEA318" w14:textId="481E724D" w:rsidR="008E7552" w:rsidRDefault="00400B51">
      <w:pPr>
        <w:pStyle w:val="Heading3"/>
      </w:pPr>
      <w:bookmarkStart w:id="55" w:name="_Toc208316424"/>
      <w:r>
        <w:t>Mobile Application Penetration Testing</w:t>
      </w:r>
      <w:bookmarkEnd w:id="55"/>
    </w:p>
    <w:p w14:paraId="06EFAC9E" w14:textId="77777777" w:rsidR="00400B51" w:rsidRDefault="00400B51" w:rsidP="00400B51">
      <w:pPr>
        <w:rPr>
          <w:bCs/>
        </w:rPr>
      </w:pPr>
      <w:r>
        <w:t xml:space="preserve">The </w:t>
      </w:r>
      <w:r>
        <w:rPr>
          <w:b/>
        </w:rPr>
        <w:t xml:space="preserve">Mobile Application Penetration Testing </w:t>
      </w:r>
      <w:r w:rsidRPr="00B3049F">
        <w:rPr>
          <w:rFonts w:cstheme="majorHAnsi"/>
        </w:rPr>
        <w:t>inclu</w:t>
      </w:r>
      <w:r>
        <w:rPr>
          <w:rFonts w:cstheme="majorHAnsi"/>
        </w:rPr>
        <w:t>des</w:t>
      </w:r>
      <w:r w:rsidRPr="00B3049F">
        <w:rPr>
          <w:rFonts w:cstheme="majorHAnsi"/>
        </w:rPr>
        <w:t xml:space="preserve"> </w:t>
      </w:r>
      <w:r>
        <w:rPr>
          <w:rFonts w:cstheme="majorHAnsi"/>
        </w:rPr>
        <w:t xml:space="preserve">a </w:t>
      </w:r>
      <w:r w:rsidRPr="00B3049F">
        <w:rPr>
          <w:rFonts w:cstheme="majorHAnsi"/>
        </w:rPr>
        <w:t>black-box</w:t>
      </w:r>
      <w:r>
        <w:rPr>
          <w:rFonts w:cstheme="majorHAnsi"/>
        </w:rPr>
        <w:t xml:space="preserve"> </w:t>
      </w:r>
      <w:r w:rsidRPr="00B3049F">
        <w:rPr>
          <w:rFonts w:cstheme="majorHAnsi"/>
        </w:rPr>
        <w:t xml:space="preserve">followed by grey-box testing </w:t>
      </w:r>
      <w:r>
        <w:rPr>
          <w:rFonts w:cstheme="majorHAnsi"/>
        </w:rPr>
        <w:t>on</w:t>
      </w:r>
      <w:r w:rsidRPr="00B3049F">
        <w:rPr>
          <w:rFonts w:cstheme="majorHAnsi"/>
        </w:rPr>
        <w:t xml:space="preserve"> the application </w:t>
      </w:r>
      <w:r>
        <w:rPr>
          <w:rFonts w:cstheme="majorHAnsi"/>
        </w:rPr>
        <w:t>and its</w:t>
      </w:r>
      <w:r w:rsidRPr="00B3049F">
        <w:rPr>
          <w:rFonts w:cstheme="majorHAnsi"/>
        </w:rPr>
        <w:t xml:space="preserve"> underlying infrastructure, </w:t>
      </w:r>
      <w:r>
        <w:rPr>
          <w:rFonts w:cstheme="majorHAnsi"/>
        </w:rPr>
        <w:t xml:space="preserve">aimed at identifying </w:t>
      </w:r>
      <w:r w:rsidRPr="00B3049F">
        <w:rPr>
          <w:rFonts w:cstheme="majorHAnsi"/>
        </w:rPr>
        <w:t xml:space="preserve">security vulnerabilities </w:t>
      </w:r>
      <w:r>
        <w:rPr>
          <w:rFonts w:cstheme="majorHAnsi"/>
        </w:rPr>
        <w:t xml:space="preserve">including but not limited to those listed in the </w:t>
      </w:r>
      <w:r w:rsidRPr="00B3049F">
        <w:rPr>
          <w:rFonts w:cstheme="majorHAnsi"/>
        </w:rPr>
        <w:t>OWASP Top 10 Mobile Application Risk 20</w:t>
      </w:r>
      <w:r>
        <w:rPr>
          <w:rFonts w:cstheme="majorHAnsi"/>
        </w:rPr>
        <w:t>24</w:t>
      </w:r>
      <w:r>
        <w:rPr>
          <w:bCs/>
        </w:rPr>
        <w:t>:</w:t>
      </w:r>
    </w:p>
    <w:p w14:paraId="33BDE9C3" w14:textId="77777777" w:rsidR="00400B51" w:rsidRDefault="00400B51" w:rsidP="007D3093">
      <w:pPr>
        <w:numPr>
          <w:ilvl w:val="0"/>
          <w:numId w:val="29"/>
        </w:numPr>
        <w:spacing w:before="0" w:after="0"/>
      </w:pPr>
      <w:r>
        <w:t xml:space="preserve">Improper Credential </w:t>
      </w:r>
      <w:proofErr w:type="gramStart"/>
      <w:r>
        <w:t>Usage;</w:t>
      </w:r>
      <w:proofErr w:type="gramEnd"/>
    </w:p>
    <w:p w14:paraId="17BDB8CE" w14:textId="77777777" w:rsidR="00400B51" w:rsidRDefault="00400B51" w:rsidP="007D3093">
      <w:pPr>
        <w:numPr>
          <w:ilvl w:val="0"/>
          <w:numId w:val="29"/>
        </w:numPr>
        <w:spacing w:before="0" w:after="0"/>
      </w:pPr>
      <w:r>
        <w:t xml:space="preserve">Inadequate Supply Chain </w:t>
      </w:r>
      <w:proofErr w:type="gramStart"/>
      <w:r>
        <w:t>Security;</w:t>
      </w:r>
      <w:proofErr w:type="gramEnd"/>
    </w:p>
    <w:p w14:paraId="64677DF1" w14:textId="77777777" w:rsidR="00400B51" w:rsidRDefault="00400B51" w:rsidP="007D3093">
      <w:pPr>
        <w:numPr>
          <w:ilvl w:val="0"/>
          <w:numId w:val="29"/>
        </w:numPr>
        <w:spacing w:before="0" w:after="0"/>
      </w:pPr>
      <w:r>
        <w:t>Insecure Authentication/</w:t>
      </w:r>
      <w:proofErr w:type="gramStart"/>
      <w:r>
        <w:t>Authorization;</w:t>
      </w:r>
      <w:proofErr w:type="gramEnd"/>
    </w:p>
    <w:p w14:paraId="71576ED9" w14:textId="77777777" w:rsidR="00400B51" w:rsidRDefault="00400B51" w:rsidP="007D3093">
      <w:pPr>
        <w:numPr>
          <w:ilvl w:val="0"/>
          <w:numId w:val="29"/>
        </w:numPr>
        <w:spacing w:before="0" w:after="0"/>
      </w:pPr>
      <w:r>
        <w:t xml:space="preserve">Insufficient Input/Output </w:t>
      </w:r>
      <w:proofErr w:type="gramStart"/>
      <w:r>
        <w:t>Validation;</w:t>
      </w:r>
      <w:proofErr w:type="gramEnd"/>
    </w:p>
    <w:p w14:paraId="4244750A" w14:textId="77777777" w:rsidR="00400B51" w:rsidRDefault="00400B51" w:rsidP="007D3093">
      <w:pPr>
        <w:numPr>
          <w:ilvl w:val="0"/>
          <w:numId w:val="29"/>
        </w:numPr>
        <w:spacing w:before="0" w:after="0"/>
      </w:pPr>
      <w:r>
        <w:t xml:space="preserve">Insecure </w:t>
      </w:r>
      <w:proofErr w:type="gramStart"/>
      <w:r>
        <w:t>Communication;</w:t>
      </w:r>
      <w:proofErr w:type="gramEnd"/>
    </w:p>
    <w:p w14:paraId="574AE45C" w14:textId="77777777" w:rsidR="00400B51" w:rsidRDefault="00400B51" w:rsidP="007D3093">
      <w:pPr>
        <w:numPr>
          <w:ilvl w:val="0"/>
          <w:numId w:val="29"/>
        </w:numPr>
        <w:spacing w:before="0" w:after="0"/>
      </w:pPr>
      <w:r>
        <w:t xml:space="preserve">Inadequate Privacy </w:t>
      </w:r>
      <w:proofErr w:type="gramStart"/>
      <w:r>
        <w:t>Controls;</w:t>
      </w:r>
      <w:proofErr w:type="gramEnd"/>
    </w:p>
    <w:p w14:paraId="6F27948E" w14:textId="77777777" w:rsidR="00400B51" w:rsidRDefault="00400B51" w:rsidP="007D3093">
      <w:pPr>
        <w:numPr>
          <w:ilvl w:val="0"/>
          <w:numId w:val="29"/>
        </w:numPr>
        <w:spacing w:before="0" w:after="0"/>
      </w:pPr>
      <w:r>
        <w:t xml:space="preserve">Insufficient Binary </w:t>
      </w:r>
      <w:proofErr w:type="gramStart"/>
      <w:r>
        <w:t>Protections;</w:t>
      </w:r>
      <w:proofErr w:type="gramEnd"/>
    </w:p>
    <w:p w14:paraId="5C7B0472" w14:textId="77777777" w:rsidR="00400B51" w:rsidRDefault="00400B51" w:rsidP="007D3093">
      <w:pPr>
        <w:numPr>
          <w:ilvl w:val="0"/>
          <w:numId w:val="29"/>
        </w:numPr>
        <w:spacing w:before="0" w:after="0"/>
      </w:pPr>
      <w:r>
        <w:t xml:space="preserve">Security </w:t>
      </w:r>
      <w:proofErr w:type="gramStart"/>
      <w:r>
        <w:t>Misconfiguration;</w:t>
      </w:r>
      <w:proofErr w:type="gramEnd"/>
    </w:p>
    <w:p w14:paraId="766662CD" w14:textId="77777777" w:rsidR="00400B51" w:rsidRDefault="00400B51" w:rsidP="007D3093">
      <w:pPr>
        <w:numPr>
          <w:ilvl w:val="0"/>
          <w:numId w:val="29"/>
        </w:numPr>
        <w:spacing w:before="0" w:after="0"/>
      </w:pPr>
      <w:r>
        <w:t>Insecure Data Storage; and</w:t>
      </w:r>
    </w:p>
    <w:p w14:paraId="50E9470F" w14:textId="77777777" w:rsidR="00400B51" w:rsidRPr="00C12EE2" w:rsidRDefault="00400B51" w:rsidP="007D3093">
      <w:pPr>
        <w:numPr>
          <w:ilvl w:val="0"/>
          <w:numId w:val="29"/>
        </w:numPr>
        <w:spacing w:before="0" w:after="0"/>
      </w:pPr>
      <w:r>
        <w:t>Insufficient Cryptograph.</w:t>
      </w:r>
    </w:p>
    <w:p w14:paraId="2057FC91" w14:textId="77777777" w:rsidR="00400B51" w:rsidRPr="00D73B6D" w:rsidRDefault="00400B51" w:rsidP="00400B51">
      <w:r w:rsidRPr="00D73B6D">
        <w:t xml:space="preserve">Our </w:t>
      </w:r>
      <w:r>
        <w:t xml:space="preserve">mobile application </w:t>
      </w:r>
      <w:r w:rsidRPr="00D73B6D">
        <w:t>penetration testing approach consists of two methods of testing:</w:t>
      </w:r>
    </w:p>
    <w:p w14:paraId="6A8112A7" w14:textId="77777777" w:rsidR="00400B51" w:rsidRPr="00D73B6D" w:rsidRDefault="00400B51" w:rsidP="007411DA">
      <w:pPr>
        <w:numPr>
          <w:ilvl w:val="0"/>
          <w:numId w:val="31"/>
        </w:numPr>
        <w:ind w:hanging="720"/>
      </w:pPr>
      <w:r w:rsidRPr="00D73B6D">
        <w:rPr>
          <w:b/>
          <w:bCs/>
        </w:rPr>
        <w:t xml:space="preserve">“Black-Box” or “Anonymous” testing – </w:t>
      </w:r>
      <w:r w:rsidRPr="00D73B6D">
        <w:t>measures the security of an application from the perspective of an agent without any privileged knowledge of the application; and</w:t>
      </w:r>
    </w:p>
    <w:p w14:paraId="74B5718C" w14:textId="77777777" w:rsidR="00400B51" w:rsidRPr="00D73B6D" w:rsidRDefault="00400B51" w:rsidP="007411DA">
      <w:pPr>
        <w:numPr>
          <w:ilvl w:val="0"/>
          <w:numId w:val="31"/>
        </w:numPr>
        <w:ind w:hanging="720"/>
      </w:pPr>
      <w:r w:rsidRPr="00D73B6D">
        <w:rPr>
          <w:b/>
          <w:bCs/>
        </w:rPr>
        <w:t xml:space="preserve">“Grey-Box” or “User-Level” testing – </w:t>
      </w:r>
      <w:r w:rsidRPr="00D73B6D">
        <w:t>measures the security of an application from the perspective of an agent with some knowledge and authorization to the application; This testing assumes granting test accounts, tokens, or smart cards to applications under review.</w:t>
      </w:r>
    </w:p>
    <w:p w14:paraId="6FD202BD" w14:textId="77777777" w:rsidR="00400B51" w:rsidRDefault="00400B51" w:rsidP="00400B51">
      <w:pPr>
        <w:spacing w:before="0" w:after="0"/>
      </w:pPr>
    </w:p>
    <w:p w14:paraId="48A714A4" w14:textId="7CBB4722" w:rsidR="00400B51" w:rsidRDefault="00400B51" w:rsidP="00400B51">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p>
    <w:p w14:paraId="3BF63D46" w14:textId="45F66942" w:rsidR="008E7552" w:rsidRPr="008E7552" w:rsidRDefault="00400B51" w:rsidP="00400B51">
      <w:pPr>
        <w:spacing w:before="0" w:after="200" w:line="276" w:lineRule="auto"/>
        <w:jc w:val="left"/>
      </w:pPr>
      <w:r>
        <w:br w:type="page"/>
      </w:r>
    </w:p>
    <w:p w14:paraId="49B51700" w14:textId="6F5404D7" w:rsidR="00846162" w:rsidRDefault="00D73B6D" w:rsidP="00A97DAB">
      <w:pPr>
        <w:pStyle w:val="Heading2"/>
      </w:pPr>
      <w:bookmarkStart w:id="56" w:name="_Toc20831642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6ECE192" w14:textId="77777777" w:rsidR="005E30F4" w:rsidRDefault="005E30F4" w:rsidP="00E628B9"/>
    <w:p w14:paraId="5885EB6E" w14:textId="6FD7DAAC" w:rsidR="00E628B9" w:rsidRDefault="00E628B9" w:rsidP="00E628B9">
      <w:r>
        <w:t xml:space="preserve">The approach for </w:t>
      </w:r>
      <w:r>
        <w:rPr>
          <w:b/>
        </w:rPr>
        <w:t>Mobile Application Penetration Testing</w:t>
      </w:r>
      <w:r>
        <w:t xml:space="preserve"> is described in the steps below:</w:t>
      </w:r>
    </w:p>
    <w:p w14:paraId="24A5CA3B" w14:textId="77777777" w:rsidR="00E628B9" w:rsidRPr="00975117" w:rsidRDefault="00E628B9" w:rsidP="007411DA">
      <w:pPr>
        <w:numPr>
          <w:ilvl w:val="0"/>
          <w:numId w:val="32"/>
        </w:numPr>
        <w:ind w:left="720" w:hanging="720"/>
      </w:pPr>
      <w:r w:rsidRPr="00975117">
        <w:t>Step 1 – Application Walkthrough.</w:t>
      </w:r>
    </w:p>
    <w:p w14:paraId="074C0929" w14:textId="77777777" w:rsidR="00E628B9" w:rsidRPr="00975117" w:rsidRDefault="00E628B9" w:rsidP="007D3093">
      <w:pPr>
        <w:numPr>
          <w:ilvl w:val="1"/>
          <w:numId w:val="20"/>
        </w:numPr>
      </w:pPr>
      <w:r w:rsidRPr="00975117">
        <w:t>Understanding the business or operational objectives of the application including transactions, workflow, and processes.</w:t>
      </w:r>
    </w:p>
    <w:p w14:paraId="0B082790" w14:textId="77777777" w:rsidR="00E628B9" w:rsidRPr="00975117" w:rsidRDefault="00E628B9" w:rsidP="007D3093">
      <w:pPr>
        <w:numPr>
          <w:ilvl w:val="1"/>
          <w:numId w:val="20"/>
        </w:numPr>
      </w:pPr>
      <w:r w:rsidRPr="00975117">
        <w:t>Reviewing the type of application, the design of the application pages and the input and output components.</w:t>
      </w:r>
    </w:p>
    <w:p w14:paraId="52E28598" w14:textId="77777777" w:rsidR="00E628B9" w:rsidRPr="00975117" w:rsidRDefault="00E628B9" w:rsidP="007D3093">
      <w:pPr>
        <w:numPr>
          <w:ilvl w:val="1"/>
          <w:numId w:val="20"/>
        </w:numPr>
      </w:pPr>
      <w:r w:rsidRPr="00975117">
        <w:t>Identifying the critical data, private personal/consumer data, or sensitive technical information</w:t>
      </w:r>
      <w:r>
        <w:t>.</w:t>
      </w:r>
    </w:p>
    <w:p w14:paraId="572C0098" w14:textId="77777777" w:rsidR="00E628B9" w:rsidRPr="00975117" w:rsidRDefault="00E628B9" w:rsidP="007411DA">
      <w:pPr>
        <w:numPr>
          <w:ilvl w:val="0"/>
          <w:numId w:val="32"/>
        </w:numPr>
        <w:ind w:left="720" w:hanging="720"/>
      </w:pPr>
      <w:r w:rsidRPr="00975117">
        <w:t>Step 2 – Vulnerability Identification</w:t>
      </w:r>
      <w:r>
        <w:t xml:space="preserve"> and Exploitation</w:t>
      </w:r>
    </w:p>
    <w:p w14:paraId="4E1FA208" w14:textId="77777777" w:rsidR="00E628B9" w:rsidRDefault="00E628B9" w:rsidP="007D3093">
      <w:pPr>
        <w:numPr>
          <w:ilvl w:val="1"/>
          <w:numId w:val="26"/>
        </w:numPr>
      </w:pPr>
      <w:r>
        <w:t xml:space="preserve">Performing binary analysis in a non-runtime environment to identify potential vulnerabilities within the application. </w:t>
      </w:r>
    </w:p>
    <w:p w14:paraId="2E97EC71" w14:textId="77777777" w:rsidR="00E628B9" w:rsidRDefault="00E628B9" w:rsidP="007D3093">
      <w:pPr>
        <w:numPr>
          <w:ilvl w:val="1"/>
          <w:numId w:val="26"/>
        </w:numPr>
      </w:pPr>
      <w:r>
        <w:t>Conducting passive network traffic analysis and subsequently active manipulation of the traffic between the mobile application and server to identify any potential vulnerabilities or weaknesses in security controls. Runtime manipulation of functions is also performed to bypass security controls or business workflow.</w:t>
      </w:r>
    </w:p>
    <w:p w14:paraId="1556753C" w14:textId="4AC379C4" w:rsidR="00E628B9" w:rsidRDefault="00E628B9" w:rsidP="007D3093">
      <w:pPr>
        <w:numPr>
          <w:ilvl w:val="1"/>
          <w:numId w:val="26"/>
        </w:numPr>
      </w:pPr>
      <w:r>
        <w:t>Analyzing the application’s storage container to identify sensitive contents for e.g. configuration files, caches, log files, etc.</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7" w:name="_Toc208316426"/>
      <w:r>
        <w:lastRenderedPageBreak/>
        <w:t>Timeline</w:t>
      </w:r>
      <w:bookmarkEnd w:id="57"/>
    </w:p>
    <w:p w14:paraId="166D97DB" w14:textId="35B16B75" w:rsidR="00800D9D" w:rsidRDefault="00800D9D" w:rsidP="00800D9D">
      <w:r>
        <w:t xml:space="preserve">The security </w:t>
      </w:r>
      <w:r w:rsidRPr="00BC4822">
        <w:t xml:space="preserve">testing was conducted between the period of </w:t>
      </w:r>
      <w:r>
        <w:rPr>
          <w:b/>
        </w:rPr>
        <w:t>{{ details.testing_window }}</w:t>
      </w:r>
      <w:r w:rsidR="00907067" w:rsidRPr="00394166">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E34001" w14:paraId="710F48A9" w14:textId="77777777" w:rsidTr="006674AF">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vAlign w:val="center"/>
          </w:tcPr>
          <w:p w14:paraId="07A571E6" w14:textId="7D5E9788" w:rsidR="00E34001" w:rsidRPr="006674AF" w:rsidRDefault="006674AF" w:rsidP="000A4799">
            <w:pPr>
              <w:spacing w:before="60" w:after="60"/>
              <w:jc w:val="left"/>
              <w:rPr>
                <w:b w:val="0"/>
                <w:bCs/>
              </w:rPr>
            </w:pPr>
            <w:r w:rsidRPr="006674AF">
              <w:rPr>
                <w:bCs/>
              </w:rPr>
              <w:t>Mobile Application Penetration Testing</w:t>
            </w:r>
          </w:p>
        </w:tc>
      </w:tr>
      <w:tr w:rsidR="0007616B" w14:paraId="7DA0437A" w14:textId="77777777" w:rsidTr="00D230F2">
        <w:tc>
          <w:tcPr>
            <w:tcW w:w="2537" w:type="pct"/>
            <w:vAlign w:val="center"/>
          </w:tcPr>
          <w:p w14:paraId="25DDA38E" w14:textId="15F9155B" w:rsidR="0007616B" w:rsidRPr="00A24368" w:rsidRDefault="005E30F4" w:rsidP="0007616B">
            <w:pPr>
              <w:spacing w:before="60" w:after="60"/>
              <w:ind w:left="720"/>
              <w:jc w:val="left"/>
              <w:rPr>
                <w:bCs/>
              </w:rPr>
            </w:pPr>
            <w:r>
              <w:rPr>
                <w:bCs/>
              </w:rPr>
              <w:t>{{ details.application_name }} Fieldwork</w:t>
            </w:r>
          </w:p>
        </w:tc>
        <w:tc>
          <w:tcPr>
            <w:tcW w:w="2463" w:type="pct"/>
            <w:vAlign w:val="center"/>
          </w:tcPr>
          <w:p w14:paraId="42D84372" w14:textId="0FB5125D" w:rsidR="0007616B" w:rsidRPr="00A24368" w:rsidRDefault="0007616B" w:rsidP="0007616B">
            <w:pPr>
              <w:spacing w:before="60" w:after="60"/>
              <w:jc w:val="left"/>
              <w:rPr>
                <w:bCs/>
              </w:rPr>
            </w:pPr>
            <w:r>
              <w:t xml:space="preserve">{{ details.testing_window }}</w:t>
            </w:r>
          </w:p>
        </w:tc>
      </w:tr>
      <w:tr w:rsidR="005E30F4" w14:paraId="675836D1" w14:textId="77777777" w:rsidTr="00D230F2">
        <w:tc>
          <w:tcPr>
            <w:tcW w:w="2537" w:type="pct"/>
            <w:vAlign w:val="center"/>
          </w:tcPr>
          <w:p w14:paraId="2DFA126C" w14:textId="099C5547" w:rsidR="005E30F4" w:rsidRDefault="005E30F4" w:rsidP="0007616B">
            <w:pPr>
              <w:spacing w:before="60" w:after="60"/>
              <w:ind w:left="720"/>
              <w:jc w:val="left"/>
              <w:rPr>
                <w:bCs/>
              </w:rPr>
            </w:pPr>
            <w:r>
              <w:rPr>
                <w:bCs/>
              </w:rPr>
              <w:t>{{ details.application_name }} Follow Up</w:t>
            </w:r>
          </w:p>
        </w:tc>
        <w:tc>
          <w:tcPr>
            <w:tcW w:w="2463" w:type="pct"/>
            <w:vAlign w:val="center"/>
          </w:tcPr>
          <w:p w14:paraId="6DA17D7E" w14:textId="77777777" w:rsidR="005E30F4" w:rsidRPr="00A24368" w:rsidRDefault="005E30F4" w:rsidP="0007616B">
            <w:pPr>
              <w:spacing w:before="60" w:after="60"/>
              <w:jc w:val="left"/>
              <w:rPr>
                <w:bCs/>
              </w:rPr>
            </w:pPr>
            <w:r>
              <w:t xml:space="preserve">{{ details.testing_window_followup or details.testing_window }}</w:t>
            </w:r>
          </w:p>
        </w:tc>
      </w:tr>
    </w:tbl>
    <w:p w14:paraId="43145CB2" w14:textId="591441DB" w:rsidR="00800D9D" w:rsidRDefault="00800D9D" w:rsidP="00A97DAB">
      <w:pPr>
        <w:pStyle w:val="Caption"/>
      </w:pPr>
      <w:bookmarkStart w:id="58" w:name="_Toc473923465"/>
      <w:bookmarkStart w:id="59" w:name="_Toc208316433"/>
      <w:r>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1</w:t>
      </w:r>
      <w:r w:rsidR="003003DB">
        <w:rPr>
          <w:noProof/>
        </w:rPr>
        <w:fldChar w:fldCharType="end"/>
      </w:r>
      <w:r>
        <w:t>: Overview of Security Testing Schedule</w:t>
      </w:r>
      <w:bookmarkEnd w:id="58"/>
      <w:bookmarkEnd w:id="59"/>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0" w:name="_Toc408292405"/>
      <w:bookmarkStart w:id="61" w:name="_Toc208316427"/>
      <w:r>
        <w:lastRenderedPageBreak/>
        <w:t xml:space="preserve">Risk </w:t>
      </w:r>
      <w:bookmarkEnd w:id="60"/>
      <w:r w:rsidR="00133AF3">
        <w:t>Model</w:t>
      </w:r>
      <w:bookmarkEnd w:id="61"/>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2" w:name="_Toc208316428"/>
      <w:r w:rsidRPr="006E42EA">
        <w:t>CVSS V</w:t>
      </w:r>
      <w:r w:rsidR="00C61FB5">
        <w:t xml:space="preserve">ersion </w:t>
      </w:r>
      <w:r w:rsidR="006438D4">
        <w:t>4.0</w:t>
      </w:r>
      <w:r w:rsidRPr="006E42EA">
        <w:t xml:space="preserve"> </w:t>
      </w:r>
      <w:r w:rsidR="00C61FB5">
        <w:t xml:space="preserve">Risk </w:t>
      </w:r>
      <w:r w:rsidR="00F04BBA">
        <w:t>Rating</w:t>
      </w:r>
      <w:bookmarkEnd w:id="62"/>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7118783B" w14:textId="77777777" w:rsidR="006438D4" w:rsidRDefault="006438D4" w:rsidP="00873275">
            <w:pPr>
              <w:keepNext/>
              <w:jc w:val="left"/>
            </w:pPr>
            <w:r>
              <w:t>Informational</w:t>
            </w:r>
            <w:r w:rsidRPr="006E42EA">
              <w:t xml:space="preserve"> findings relate primarily to </w:t>
            </w:r>
            <w:proofErr w:type="gramStart"/>
            <w:r w:rsidRPr="006E42EA">
              <w:t>none</w:t>
            </w:r>
            <w:proofErr w:type="gramEnd"/>
            <w:r w:rsidRPr="006E42EA">
              <w:t xml:space="preserve"> compliance to security best practices or are considered a security feature that would increase the security stance of the environment. Observational findings do not have a CVSS Score.</w:t>
            </w:r>
          </w:p>
        </w:tc>
      </w:tr>
    </w:tbl>
    <w:p w14:paraId="1148DA85" w14:textId="20A2D904" w:rsidR="006438D4" w:rsidRDefault="006438D4" w:rsidP="006438D4">
      <w:pPr>
        <w:pStyle w:val="Caption"/>
      </w:pPr>
      <w:bookmarkStart w:id="63" w:name="_Toc519597067"/>
      <w:bookmarkStart w:id="64" w:name="_Toc34945580"/>
      <w:bookmarkStart w:id="65" w:name="_Toc37166358"/>
      <w:bookmarkStart w:id="66" w:name="_Toc42025298"/>
      <w:bookmarkStart w:id="67" w:name="_Toc59716879"/>
      <w:bookmarkStart w:id="68" w:name="_Toc174638381"/>
      <w:bookmarkStart w:id="69" w:name="_Toc208316434"/>
      <w:r>
        <w:t xml:space="preserve">Table </w:t>
      </w:r>
      <w:r>
        <w:rPr>
          <w:noProof/>
        </w:rPr>
        <w:fldChar w:fldCharType="begin"/>
      </w:r>
      <w:r>
        <w:rPr>
          <w:noProof/>
        </w:rPr>
        <w:instrText xml:space="preserve"> STYLEREF 1 \s </w:instrText>
      </w:r>
      <w:r>
        <w:rPr>
          <w:noProof/>
        </w:rPr>
        <w:fldChar w:fldCharType="separate"/>
      </w:r>
      <w:r w:rsidR="00322A87">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322A87">
        <w:rPr>
          <w:noProof/>
        </w:rPr>
        <w:t>2</w:t>
      </w:r>
      <w:r>
        <w:rPr>
          <w:noProof/>
        </w:rPr>
        <w:fldChar w:fldCharType="end"/>
      </w:r>
      <w:r>
        <w:t>: CVSS Severity Ratings</w:t>
      </w:r>
      <w:bookmarkEnd w:id="63"/>
      <w:bookmarkEnd w:id="64"/>
      <w:bookmarkEnd w:id="65"/>
      <w:bookmarkEnd w:id="66"/>
      <w:bookmarkEnd w:id="67"/>
      <w:bookmarkEnd w:id="68"/>
      <w:bookmarkEnd w:id="69"/>
    </w:p>
    <w:p w14:paraId="32F3D2D2" w14:textId="2AC8A8D7"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3B854ECC"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70" w:name="_Toc519597063"/>
      <w:bookmarkStart w:id="71" w:name="_Ref363131828"/>
      <w:bookmarkStart w:id="72" w:name="_Ref363131834"/>
      <w:bookmarkStart w:id="73" w:name="_Ref363131840"/>
      <w:r>
        <w:br w:type="page"/>
      </w:r>
    </w:p>
    <w:p w14:paraId="668C5627" w14:textId="2BCA2F29" w:rsidR="007432C5" w:rsidRPr="00C10E7C" w:rsidRDefault="007432C5" w:rsidP="007432C5">
      <w:pPr>
        <w:pStyle w:val="Heading3"/>
      </w:pPr>
      <w:bookmarkStart w:id="74" w:name="_Toc208316429"/>
      <w:r>
        <w:lastRenderedPageBreak/>
        <w:t>Risk Resolution Timeline</w:t>
      </w:r>
      <w:bookmarkEnd w:id="70"/>
      <w:bookmarkEnd w:id="74"/>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070AA0" w:rsidRPr="00AC5C68" w14:paraId="206D9B30"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D1BADC6" w14:textId="77777777" w:rsidR="00070AA0" w:rsidRPr="00590921" w:rsidRDefault="00070AA0" w:rsidP="00485E07">
            <w:pPr>
              <w:spacing w:line="240" w:lineRule="auto"/>
              <w:jc w:val="center"/>
              <w:rPr>
                <w:b w:val="0"/>
              </w:rPr>
            </w:pPr>
            <w:r w:rsidRPr="00590921">
              <w:t>Severity</w:t>
            </w:r>
          </w:p>
        </w:tc>
        <w:tc>
          <w:tcPr>
            <w:tcW w:w="4128" w:type="pct"/>
            <w:vAlign w:val="center"/>
          </w:tcPr>
          <w:p w14:paraId="49E63AE1" w14:textId="77777777" w:rsidR="00070AA0" w:rsidRPr="00590921" w:rsidRDefault="00070AA0" w:rsidP="00485E07">
            <w:pPr>
              <w:spacing w:line="240" w:lineRule="auto"/>
              <w:jc w:val="center"/>
              <w:rPr>
                <w:b w:val="0"/>
              </w:rPr>
            </w:pPr>
            <w:r>
              <w:t>Risk Resolution Timeline</w:t>
            </w:r>
          </w:p>
        </w:tc>
      </w:tr>
      <w:tr w:rsidR="00070AA0" w:rsidRPr="003B078B" w14:paraId="71B5F6C7" w14:textId="77777777" w:rsidTr="00485E07">
        <w:trPr>
          <w:trHeight w:val="539"/>
        </w:trPr>
        <w:tc>
          <w:tcPr>
            <w:tcW w:w="872" w:type="pct"/>
            <w:shd w:val="clear" w:color="auto" w:fill="C00000"/>
            <w:vAlign w:val="center"/>
          </w:tcPr>
          <w:p w14:paraId="27E744EC" w14:textId="77777777" w:rsidR="00070AA0" w:rsidRPr="00E94C9E" w:rsidRDefault="00070AA0" w:rsidP="00485E07">
            <w:pPr>
              <w:jc w:val="center"/>
              <w:rPr>
                <w:b/>
                <w:color w:val="FFFFFF" w:themeColor="background1"/>
              </w:rPr>
            </w:pPr>
            <w:r>
              <w:rPr>
                <w:b/>
                <w:color w:val="FFFFFF" w:themeColor="background1"/>
              </w:rPr>
              <w:t>Critical</w:t>
            </w:r>
          </w:p>
        </w:tc>
        <w:tc>
          <w:tcPr>
            <w:tcW w:w="4128" w:type="pct"/>
            <w:vAlign w:val="center"/>
          </w:tcPr>
          <w:p w14:paraId="6E4BEC52" w14:textId="77777777" w:rsidR="00070AA0" w:rsidRPr="006E42EA" w:rsidRDefault="00070AA0" w:rsidP="00485E07">
            <w:pPr>
              <w:jc w:val="left"/>
            </w:pPr>
            <w:r>
              <w:t>Resolved in less than 30 days (CII/SII/Internet-facing), 60 days (Others)</w:t>
            </w:r>
          </w:p>
        </w:tc>
      </w:tr>
      <w:tr w:rsidR="00070AA0" w:rsidRPr="003B078B" w14:paraId="7E431057" w14:textId="77777777" w:rsidTr="00485E07">
        <w:trPr>
          <w:trHeight w:val="539"/>
        </w:trPr>
        <w:tc>
          <w:tcPr>
            <w:tcW w:w="872" w:type="pct"/>
            <w:shd w:val="clear" w:color="auto" w:fill="FF0000"/>
            <w:vAlign w:val="center"/>
          </w:tcPr>
          <w:p w14:paraId="6CC92D32" w14:textId="77777777" w:rsidR="00070AA0" w:rsidRPr="00E94C9E" w:rsidRDefault="00070AA0" w:rsidP="00485E07">
            <w:pPr>
              <w:jc w:val="center"/>
              <w:rPr>
                <w:b/>
                <w:color w:val="FFFFFF" w:themeColor="background1"/>
              </w:rPr>
            </w:pPr>
            <w:r w:rsidRPr="00E94C9E">
              <w:rPr>
                <w:b/>
                <w:color w:val="FFFFFF" w:themeColor="background1"/>
              </w:rPr>
              <w:t>High</w:t>
            </w:r>
          </w:p>
        </w:tc>
        <w:tc>
          <w:tcPr>
            <w:tcW w:w="4128" w:type="pct"/>
            <w:vAlign w:val="center"/>
          </w:tcPr>
          <w:p w14:paraId="7CD7CF92" w14:textId="77777777" w:rsidR="00070AA0" w:rsidRPr="00B916AC" w:rsidRDefault="00070AA0" w:rsidP="00485E07">
            <w:pPr>
              <w:jc w:val="left"/>
            </w:pPr>
            <w:r>
              <w:t>Resolved in less than 30 days (CII/SII/Internet-facing), 60 days (Others)</w:t>
            </w:r>
          </w:p>
        </w:tc>
      </w:tr>
      <w:tr w:rsidR="00070AA0" w14:paraId="0F30101B" w14:textId="77777777" w:rsidTr="00485E07">
        <w:trPr>
          <w:trHeight w:val="539"/>
        </w:trPr>
        <w:tc>
          <w:tcPr>
            <w:tcW w:w="872" w:type="pct"/>
            <w:shd w:val="clear" w:color="auto" w:fill="FFC000"/>
            <w:vAlign w:val="center"/>
          </w:tcPr>
          <w:p w14:paraId="6DD6E6FE" w14:textId="77777777" w:rsidR="00070AA0" w:rsidRPr="00AE308C" w:rsidRDefault="00070AA0" w:rsidP="00485E07">
            <w:pPr>
              <w:jc w:val="center"/>
              <w:rPr>
                <w:b/>
              </w:rPr>
            </w:pPr>
            <w:r>
              <w:rPr>
                <w:b/>
              </w:rPr>
              <w:t>Medium</w:t>
            </w:r>
          </w:p>
        </w:tc>
        <w:tc>
          <w:tcPr>
            <w:tcW w:w="4128" w:type="pct"/>
            <w:vAlign w:val="center"/>
          </w:tcPr>
          <w:p w14:paraId="6868952F" w14:textId="0884B4B5" w:rsidR="00070AA0" w:rsidRDefault="00070AA0" w:rsidP="00485E07">
            <w:pPr>
              <w:jc w:val="left"/>
            </w:pPr>
            <w:r>
              <w:t xml:space="preserve">Resolved in less than 60 days (CII/SII/Internet-facing), </w:t>
            </w:r>
            <w:r w:rsidR="00322A87">
              <w:t>9</w:t>
            </w:r>
            <w:r>
              <w:t>0 days (Others)</w:t>
            </w:r>
          </w:p>
        </w:tc>
      </w:tr>
      <w:tr w:rsidR="00070AA0" w14:paraId="3F24C4BF" w14:textId="77777777" w:rsidTr="00485E07">
        <w:trPr>
          <w:trHeight w:val="539"/>
        </w:trPr>
        <w:tc>
          <w:tcPr>
            <w:tcW w:w="872" w:type="pct"/>
            <w:shd w:val="clear" w:color="auto" w:fill="92D050"/>
            <w:vAlign w:val="center"/>
          </w:tcPr>
          <w:p w14:paraId="41E6A217" w14:textId="77777777" w:rsidR="00070AA0" w:rsidRDefault="00070AA0" w:rsidP="00485E07">
            <w:pPr>
              <w:jc w:val="center"/>
              <w:rPr>
                <w:b/>
              </w:rPr>
            </w:pPr>
            <w:r>
              <w:rPr>
                <w:b/>
              </w:rPr>
              <w:t>Low</w:t>
            </w:r>
          </w:p>
        </w:tc>
        <w:tc>
          <w:tcPr>
            <w:tcW w:w="4128" w:type="pct"/>
            <w:vAlign w:val="center"/>
          </w:tcPr>
          <w:p w14:paraId="47E534BB" w14:textId="53C818C7" w:rsidR="00070AA0" w:rsidRPr="006E42EA" w:rsidRDefault="00070AA0" w:rsidP="00485E07">
            <w:pPr>
              <w:jc w:val="left"/>
            </w:pPr>
            <w:r>
              <w:t xml:space="preserve">Resolved in less than 60 days (CII/SII/Internet-facing), </w:t>
            </w:r>
            <w:r w:rsidR="00322A87">
              <w:t>90</w:t>
            </w:r>
            <w:r>
              <w:t xml:space="preserve"> days (Others)</w:t>
            </w:r>
          </w:p>
        </w:tc>
      </w:tr>
    </w:tbl>
    <w:p w14:paraId="097FA647" w14:textId="4DC55F9A" w:rsidR="007432C5" w:rsidRDefault="007432C5" w:rsidP="007432C5">
      <w:pPr>
        <w:pStyle w:val="Caption"/>
        <w:rPr>
          <w:rFonts w:asciiTheme="minorHAnsi" w:hAnsiTheme="minorHAnsi"/>
          <w:sz w:val="22"/>
        </w:rPr>
      </w:pPr>
      <w:bookmarkStart w:id="75" w:name="_Toc293300033"/>
      <w:bookmarkStart w:id="76" w:name="_Toc337046976"/>
      <w:bookmarkStart w:id="77" w:name="_Toc519597068"/>
      <w:bookmarkStart w:id="78" w:name="_Toc208316435"/>
      <w:r>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3</w:t>
      </w:r>
      <w:r w:rsidR="003003DB">
        <w:rPr>
          <w:noProof/>
        </w:rPr>
        <w:fldChar w:fldCharType="end"/>
      </w:r>
      <w:r>
        <w:t xml:space="preserve">: </w:t>
      </w:r>
      <w:bookmarkEnd w:id="75"/>
      <w:bookmarkEnd w:id="76"/>
      <w:r>
        <w:t>Risk Resolution Timeline</w:t>
      </w:r>
      <w:bookmarkEnd w:id="77"/>
      <w:bookmarkEnd w:id="78"/>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71"/>
      <w:bookmarkEnd w:id="72"/>
      <w:bookmarkEnd w:id="73"/>
    </w:p>
    <w:p w14:paraId="4F921609" w14:textId="77777777" w:rsidR="007B5B5F" w:rsidRDefault="007B5B5F" w:rsidP="007B5B5F">
      <w:pPr>
        <w:pStyle w:val="Heading1"/>
      </w:pPr>
      <w:bookmarkStart w:id="79" w:name="_Toc187160010"/>
      <w:bookmarkStart w:id="80" w:name="_Toc187836308"/>
      <w:bookmarkStart w:id="81" w:name="_Toc208316430"/>
      <w:r w:rsidRPr="009F4BA9">
        <w:rPr>
          <w:color w:val="7C5CFC"/>
        </w:rPr>
        <w:lastRenderedPageBreak/>
        <w:t xml:space="preserve">Detailed Findings – </w:t>
      </w:r>
      <w:r>
        <w:rPr>
          <w:color w:val="7C5CFC"/>
        </w:rPr>
        <w:t>Mobile Application Penetration Testing</w:t>
      </w:r>
      <w:bookmarkEnd w:id="79"/>
      <w:bookmarkEnd w:id="80"/>
      <w:bookmarkEnd w:id="81"/>
    </w:p>
    <w:p w14:paraId="3264311C" w14:textId="7430244F" w:rsidR="00FF46CF" w:rsidRDefault="007B5B5F" w:rsidP="007B5B5F">
      <w:r>
        <w:t xml:space="preserve">This section of the report provides the detailed findings for the mobile application penetration testing on </w:t>
      </w:r>
      <w:r w:rsidR="00322A87">
        <w:fldChar w:fldCharType="begin"/>
      </w:r>
      <w:r w:rsidR="00322A87">
        <w:instrText xml:space="preserve"> DOCPROPERTY  projectShortName  \* MERGEFORMAT </w:instrText>
      </w:r>
      <w:r w:rsidR="00322A87">
        <w:fldChar w:fldCharType="separate"/>
      </w:r>
      <w:r>
        <w:t>{{ details.application_name }}</w:t>
      </w:r>
      <w:r w:rsidR="00322A87">
        <w:fldChar w:fldCharType="end"/>
      </w:r>
      <w:r>
        <w:t xml:space="preserve"> including quantified risk level, impact analysis and recommended practical remediation.</w:t>
      </w:r>
    </w:p>
    <w:p>
      <w:r>
        <w:t>{%p for f in findings %}</w:t>
      </w:r>
    </w:p>
    <w:p w14:paraId="0ED8E6DF" w14:textId="77777777" w:rsidR="00FF46CF" w:rsidRDefault="00FF46CF" w:rsidP="00FF46CF">
      <w:pPr>
        <w:pStyle w:val="Heading2"/>
        <w:pageBreakBefore/>
        <w:tabs>
          <w:tab w:val="clear" w:pos="720"/>
        </w:tabs>
        <w:ind w:left="720" w:hanging="720"/>
      </w:pPr>
      <w:bookmarkStart w:id="82" w:name="_Toc161683511"/>
      <w:bookmarkStart w:id="83" w:name="_Toc208316431"/>
      <w:proofErr w:type="spellStart"/>
      <w:r w:rsidRPr="00DE2F75">
        <w:t>{{ f.title }}</w:t>
      </w:r>
      <w:proofErr w:type="spellEnd"/>
      <w:bookmarkEnd w:id="82"/>
      <w:bookmarkEnd w:id="83"/>
    </w:p>
    <w:tbl>
      <w:tblPr>
        <w:tblStyle w:val="VibeDocs-RiskTable"/>
        <w:tblW w:w="5000" w:type="pct"/>
        <w:tblLook w:val="04A0" w:firstRow="1" w:lastRow="0" w:firstColumn="1" w:lastColumn="0" w:noHBand="0" w:noVBand="1"/>
      </w:tblPr>
      <w:tblGrid>
        <w:gridCol w:w="875"/>
        <w:gridCol w:w="939"/>
        <w:gridCol w:w="6339"/>
        <w:gridCol w:w="1132"/>
        <w:gridCol w:w="1176"/>
      </w:tblGrid>
      <w:tr w:rsidR="00FF46CF" w:rsidRPr="00715FAB" w14:paraId="5510DF5D" w14:textId="77777777" w:rsidTr="00485E07">
        <w:trPr>
          <w:cnfStyle w:val="100000000000" w:firstRow="1" w:lastRow="0" w:firstColumn="0" w:lastColumn="0" w:oddVBand="0" w:evenVBand="0" w:oddHBand="0" w:evenHBand="0" w:firstRowFirstColumn="0" w:firstRowLastColumn="0" w:lastRowFirstColumn="0" w:lastRowLastColumn="0"/>
        </w:trPr>
        <w:tc>
          <w:tcPr>
            <w:tcW w:w="418" w:type="pct"/>
          </w:tcPr>
          <w:p w14:paraId="321DAC0A" w14:textId="77777777" w:rsidR="00FF46CF" w:rsidRPr="00715FAB" w:rsidRDefault="00FF46CF" w:rsidP="00485E07">
            <w:pPr>
              <w:jc w:val="center"/>
              <w:rPr>
                <w:b w:val="0"/>
              </w:rPr>
            </w:pPr>
            <w:r w:rsidRPr="00715FAB">
              <w:t>Risk Rating</w:t>
            </w:r>
          </w:p>
        </w:tc>
        <w:tc>
          <w:tcPr>
            <w:tcW w:w="449" w:type="pct"/>
          </w:tcPr>
          <w:p w14:paraId="375DC9DC" w14:textId="77777777" w:rsidR="00FF46CF" w:rsidRPr="00715FAB" w:rsidRDefault="00FF46CF" w:rsidP="00485E07">
            <w:pPr>
              <w:jc w:val="center"/>
              <w:rPr>
                <w:b w:val="0"/>
              </w:rPr>
            </w:pPr>
            <w:r w:rsidRPr="00715FAB">
              <w:t>Overall Score</w:t>
            </w:r>
          </w:p>
        </w:tc>
        <w:tc>
          <w:tcPr>
            <w:tcW w:w="3014" w:type="pct"/>
          </w:tcPr>
          <w:p w14:paraId="2415C8AD" w14:textId="77777777" w:rsidR="00FF46CF" w:rsidRPr="00715FAB" w:rsidRDefault="00FF46CF" w:rsidP="00485E07">
            <w:pPr>
              <w:jc w:val="center"/>
              <w:rPr>
                <w:b w:val="0"/>
              </w:rPr>
            </w:pPr>
            <w:r w:rsidRPr="00715FAB">
              <w:t>CVSS Vector</w:t>
            </w:r>
          </w:p>
        </w:tc>
        <w:tc>
          <w:tcPr>
            <w:tcW w:w="549" w:type="pct"/>
          </w:tcPr>
          <w:p w14:paraId="72C060D2" w14:textId="77777777" w:rsidR="00FF46CF" w:rsidRPr="00715FAB" w:rsidRDefault="00FF46CF" w:rsidP="00485E07">
            <w:pPr>
              <w:jc w:val="center"/>
            </w:pPr>
            <w:r>
              <w:t>OWASP TOP 10</w:t>
            </w:r>
          </w:p>
        </w:tc>
        <w:tc>
          <w:tcPr>
            <w:tcW w:w="570" w:type="pct"/>
          </w:tcPr>
          <w:p w14:paraId="594F5F89" w14:textId="77777777" w:rsidR="00FF46CF" w:rsidRPr="00715FAB" w:rsidRDefault="00FF46CF" w:rsidP="00485E07">
            <w:pPr>
              <w:jc w:val="center"/>
            </w:pPr>
            <w:r>
              <w:t>CWE ID</w:t>
            </w:r>
          </w:p>
        </w:tc>
      </w:tr>
      <w:tr w:rsidR="00FF46CF" w:rsidRPr="00715FAB" w14:paraId="219790AC" w14:textId="77777777" w:rsidTr="00485E07">
        <w:tc>
          <w:tcPr>
            <w:tcW w:w="418" w:type="pct"/>
            <w:shd w:val="clear" w:color="auto" w:fill="FF0000"/>
          </w:tcPr>
          <w:p w14:paraId="0355CF67" w14:textId="77777777" w:rsidR="00FF46CF" w:rsidRPr="0035074A" w:rsidRDefault="00FF46CF" w:rsidP="00485E07">
            <w:pPr>
              <w:jc w:val="center"/>
              <w:rPr>
                <w:b/>
                <w:color w:val="FFFFFF" w:themeColor="background1"/>
                <w:szCs w:val="17"/>
              </w:rPr>
            </w:pPr>
            <w:r w:rsidRPr="0035074A">
              <w:rPr>
                <w:b/>
                <w:color w:val="FFFFFF" w:themeColor="background1"/>
                <w:szCs w:val="17"/>
              </w:rPr>
              <w:t>High</w:t>
            </w:r>
          </w:p>
        </w:tc>
        <w:tc>
          <w:tcPr>
            <w:tcW w:w="449" w:type="pct"/>
            <w:shd w:val="clear" w:color="auto" w:fill="F2F2F2" w:themeFill="background1" w:themeFillShade="F2"/>
          </w:tcPr>
          <w:p w14:paraId="0E024304" w14:textId="77777777" w:rsidR="00FF46CF" w:rsidRPr="00715FAB" w:rsidRDefault="00FF46CF" w:rsidP="00485E07">
            <w:pPr>
              <w:jc w:val="center"/>
              <w:rPr>
                <w:szCs w:val="17"/>
              </w:rPr>
            </w:pPr>
            <w:r w:rsidRPr="004C3916">
              <w:t>8.9</w:t>
            </w:r>
          </w:p>
        </w:tc>
        <w:tc>
          <w:tcPr>
            <w:tcW w:w="3014" w:type="pct"/>
            <w:shd w:val="clear" w:color="auto" w:fill="F2F2F2" w:themeFill="background1" w:themeFillShade="F2"/>
          </w:tcPr>
          <w:p w14:paraId="07D1A475" w14:textId="77777777" w:rsidR="00FF46CF" w:rsidRPr="00715FAB" w:rsidRDefault="00FF46CF" w:rsidP="00485E07">
            <w:pPr>
              <w:jc w:val="center"/>
              <w:rPr>
                <w:szCs w:val="17"/>
              </w:rPr>
            </w:pPr>
            <w:r w:rsidRPr="004C3916">
              <w:t>CVSS:3.1/</w:t>
            </w:r>
            <w:proofErr w:type="gramStart"/>
            <w:r w:rsidRPr="004C3916">
              <w:t>AV:N</w:t>
            </w:r>
            <w:proofErr w:type="gramEnd"/>
            <w:r w:rsidRPr="004C3916">
              <w:t>/AC:L/PR:N/UI:N/S:U/C:H/I:H/A:N/E:H/RL:W/RC:C</w:t>
            </w:r>
          </w:p>
        </w:tc>
        <w:tc>
          <w:tcPr>
            <w:tcW w:w="549" w:type="pct"/>
            <w:shd w:val="clear" w:color="auto" w:fill="F2F2F2" w:themeFill="background1" w:themeFillShade="F2"/>
          </w:tcPr>
          <w:p w14:paraId="109ED23B" w14:textId="77777777" w:rsidR="00FF46CF" w:rsidRPr="0035086B" w:rsidRDefault="00FF46CF" w:rsidP="00485E07">
            <w:pPr>
              <w:jc w:val="center"/>
              <w:rPr>
                <w:szCs w:val="17"/>
              </w:rPr>
            </w:pPr>
            <w:r w:rsidRPr="004C3916">
              <w:t>A01</w:t>
            </w:r>
          </w:p>
        </w:tc>
        <w:tc>
          <w:tcPr>
            <w:tcW w:w="570" w:type="pct"/>
            <w:shd w:val="clear" w:color="auto" w:fill="F2F2F2" w:themeFill="background1" w:themeFillShade="F2"/>
          </w:tcPr>
          <w:p w14:paraId="37F3DDFA" w14:textId="77777777" w:rsidR="00FF46CF" w:rsidRPr="0035086B" w:rsidRDefault="00FF46CF" w:rsidP="00485E07">
            <w:pPr>
              <w:jc w:val="center"/>
              <w:rPr>
                <w:szCs w:val="17"/>
              </w:rPr>
            </w:pPr>
            <w:r w:rsidRPr="004C3916">
              <w:t>CWE-285</w:t>
            </w:r>
          </w:p>
        </w:tc>
      </w:tr>
    </w:tbl>
    <w:p w14:paraId="4E95C996" w14:textId="77777777" w:rsidR="00FF46CF" w:rsidRDefault="00FF46CF" w:rsidP="00FF46CF">
      <w:pPr>
        <w:pStyle w:val="SubHeading"/>
      </w:pPr>
      <w:r>
        <w:rPr>
          <w:rStyle w:val="Strong"/>
        </w:rPr>
        <w:t>Affected Function(s)</w:t>
      </w:r>
      <w:r w:rsidRPr="007D2235">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98"/>
        <w:gridCol w:w="7317"/>
      </w:tblGrid>
      <w:tr w:rsidR="00FF46CF" w14:paraId="357BF5C4" w14:textId="77777777" w:rsidTr="00FF46CF">
        <w:tc>
          <w:tcPr>
            <w:tcW w:w="2160" w:type="dxa"/>
            <w:shd w:val="clear" w:color="auto" w:fill="auto"/>
          </w:tcPr>
          <w:p w14:paraId="636354AF" w14:textId="77777777" w:rsidR="00FF46CF" w:rsidRDefault="00FF46CF" w:rsidP="00485E07">
            <w:pPr>
              <w:ind w:left="-108"/>
              <w:jc w:val="left"/>
            </w:pPr>
            <w:r>
              <w:t>Affected URLs and Parameters</w:t>
            </w:r>
          </w:p>
        </w:tc>
        <w:tc>
          <w:tcPr>
            <w:tcW w:w="298" w:type="dxa"/>
          </w:tcPr>
          <w:p w14:paraId="74B4AB91" w14:textId="77777777" w:rsidR="00FF46CF" w:rsidRDefault="00FF46CF" w:rsidP="00485E07">
            <w:r>
              <w:t>:</w:t>
            </w:r>
          </w:p>
        </w:tc>
        <w:tc>
          <w:tcPr>
            <w:tcW w:w="7317" w:type="dxa"/>
            <w:shd w:val="clear" w:color="auto" w:fill="auto"/>
          </w:tcPr>
          <w:p w14:paraId="5226CC64" w14:textId="04074056" w:rsidR="00FF46CF" w:rsidRDefault="00FF46CF" w:rsidP="00485E07">
            <w:pPr>
              <w:ind w:left="-42"/>
            </w:pPr>
            <w:r w:rsidRPr="006A686F">
              <w:t>https://</w:t>
            </w:r>
            <w:r>
              <w:t>xx.xx.xx</w:t>
            </w:r>
            <w:r w:rsidRPr="006A686F">
              <w:t>/api/condos/18/notifications/&lt;notification id&gt;/ack</w:t>
            </w:r>
          </w:p>
        </w:tc>
      </w:tr>
      <w:tr w:rsidR="00FF46CF" w14:paraId="1E2F725C" w14:textId="77777777" w:rsidTr="00FF46CF">
        <w:tc>
          <w:tcPr>
            <w:tcW w:w="2160" w:type="dxa"/>
            <w:shd w:val="clear" w:color="auto" w:fill="auto"/>
          </w:tcPr>
          <w:p w14:paraId="5599092A" w14:textId="77777777" w:rsidR="00FF46CF" w:rsidRDefault="00FF46CF" w:rsidP="00485E07">
            <w:pPr>
              <w:ind w:left="-108"/>
            </w:pPr>
            <w:r>
              <w:t>HTTP Method</w:t>
            </w:r>
          </w:p>
        </w:tc>
        <w:tc>
          <w:tcPr>
            <w:tcW w:w="298" w:type="dxa"/>
          </w:tcPr>
          <w:p w14:paraId="6B017B54" w14:textId="77777777" w:rsidR="00FF46CF" w:rsidRDefault="00FF46CF" w:rsidP="00485E07">
            <w:r>
              <w:t>:</w:t>
            </w:r>
          </w:p>
        </w:tc>
        <w:tc>
          <w:tcPr>
            <w:tcW w:w="7317" w:type="dxa"/>
            <w:shd w:val="clear" w:color="auto" w:fill="auto"/>
          </w:tcPr>
          <w:p w14:paraId="32E53503" w14:textId="77777777" w:rsidR="00FF46CF" w:rsidRDefault="00FF46CF" w:rsidP="00485E07">
            <w:pPr>
              <w:ind w:left="-42"/>
            </w:pPr>
            <w:r>
              <w:t>PUT</w:t>
            </w:r>
          </w:p>
        </w:tc>
      </w:tr>
    </w:tbl>
    <w:p w14:paraId="1D42E4BA" w14:textId="77777777" w:rsidR="00FF46CF" w:rsidRPr="00B51B39" w:rsidRDefault="00FF46CF" w:rsidP="00FF46CF">
      <w:pPr>
        <w:pStyle w:val="SubHeading"/>
        <w:rPr>
          <w:b w:val="0"/>
          <w:bCs/>
          <w:color w:val="auto"/>
        </w:rPr>
      </w:pPr>
      <w:r w:rsidRPr="007D2235">
        <w:rPr>
          <w:rStyle w:val="Strong"/>
        </w:rPr>
        <w:t>Observations</w:t>
      </w:r>
    </w:p>
    <w:p w14:paraId="73D3064B" w14:textId="77777777" w:rsidR="00FF46CF" w:rsidRDefault="00FF46CF" w:rsidP="00FF46CF">
      <w:r>
        <w:t xml:space="preserve">{{ f.description }}</w:t>
      </w:r>
    </w:p>
    <w:p w14:paraId="2A4D7AFB" w14:textId="77777777" w:rsidR="00FF46CF" w:rsidRDefault="00FF46CF" w:rsidP="00FF46CF">
      <w:r w:rsidRPr="00A6412D">
        <w:t>The application does not properly validate user session, allowing low privilege account to have the capability to read notifications meant for other users and falsely mark them as read. Additionally, the low privilege account can wrongly indicate that coupons claimed by other users have been redeemed, and it can also manipulate the event RSVP status of other users by marking them as accepted or declined.</w:t>
      </w:r>
    </w:p>
    <w:p w14:paraId="64CC5836" w14:textId="77777777" w:rsidR="00FF46CF" w:rsidRPr="007D2235" w:rsidRDefault="00FF46CF" w:rsidP="00FF46CF">
      <w:pPr>
        <w:pStyle w:val="SubHeading"/>
        <w:rPr>
          <w:rStyle w:val="Strong"/>
          <w:b w:val="0"/>
          <w:bCs/>
        </w:rPr>
      </w:pPr>
      <w:r>
        <w:rPr>
          <w:rStyle w:val="Strong"/>
        </w:rPr>
        <w:t>Screenshots</w:t>
      </w:r>
    </w:p>
    <w:p>
      <w:r>
        <w:t xml:space="preserve">{%p for item in f.screenshot_items %}</w:t>
      </w:r>
    </w:p>
    <w:p w14:paraId="0E60F4D9" w14:textId="7D1545E8" w:rsidR="00FF46CF" w:rsidRDefault="00FF46CF" w:rsidP="00FF46CF">
      <w:pPr>
        <w:keepNext/>
      </w:pPr>
      <w:r>
        <w:t>{{ item.img }}</w:t>
      </w:r>
    </w:p>
    <w:p w14:paraId="389DEB85" w14:textId="5B6CF377" w:rsidR="00FF46CF" w:rsidRPr="001E54CB" w:rsidRDefault="00FF46CF" w:rsidP="00FF46CF">
      <w:pPr>
        <w:pStyle w:val="Caption"/>
        <w:rPr>
          <w:lang w:val="en-AU" w:eastAsia="en-US"/>
        </w:rPr>
      </w:pPr>
      <w:bookmarkStart w:id="84" w:name="_Toc161683554"/>
      <w:bookmarkStart w:id="85" w:name="_Toc208316436"/>
      <w:r>
        <w:rPr>
          <w:i/>
          <w:iCs/>
          <w:sz w:val="20"/>
          <w:szCs w:val="20"/>
          <w:color w:val="595959"/>
        </w:rPr>
        <w:t>Figure {{ item.fig_num }}</w:t>
      </w:r>
      <w:bookmarkEnd w:id="84"/>
      <w:bookmarkEnd w:id="85"/>
    </w:p>
    <w:p>
      <w:r>
        <w:t xml:space="preserve">{%p endfor %}</w:t>
      </w:r>
    </w:p>
    <w:p w14:paraId="0BB748C6" w14:textId="77777777" w:rsidR="002C5A80" w:rsidRPr="007D2235" w:rsidRDefault="002C5A80" w:rsidP="002C5A80">
      <w:pPr>
        <w:pStyle w:val="SubHeading"/>
        <w:rPr>
          <w:rStyle w:val="Strong"/>
          <w:b w:val="0"/>
          <w:bCs/>
        </w:rPr>
      </w:pPr>
      <w:r>
        <w:rPr>
          <w:rStyle w:val="Strong"/>
        </w:rPr>
        <w:t>Steps to Reproduce</w:t>
      </w:r>
    </w:p>
    <w:p w14:paraId="116F9665" w14:textId="77777777" w:rsidR="002C5A80" w:rsidRDefault="002C5A80" w:rsidP="002C5A80">
      <w:pPr>
        <w:spacing w:before="0" w:after="200" w:line="276" w:lineRule="auto"/>
        <w:jc w:val="left"/>
        <w:rPr>
          <w:noProof/>
        </w:rPr>
      </w:pPr>
      <w:r>
        <w:rPr>
          <w:noProof/>
        </w:rPr>
        <w:t>{{ f.poc_steps }}</w:t>
      </w:r>
    </w:p>
    <w:p w14:paraId="46F4D3A1" w14:textId="67B11632" w:rsidR="00FF46CF" w:rsidRPr="007D2235" w:rsidRDefault="00FF46CF" w:rsidP="00FF46CF">
      <w:pPr>
        <w:pStyle w:val="SubHeading"/>
        <w:rPr>
          <w:rStyle w:val="Strong"/>
          <w:b w:val="0"/>
          <w:bCs/>
        </w:rPr>
      </w:pPr>
      <w:r w:rsidRPr="007D2235">
        <w:rPr>
          <w:rStyle w:val="Strong"/>
        </w:rPr>
        <w:t>Implications</w:t>
      </w:r>
    </w:p>
    <w:p w14:paraId="73D3064B" w14:textId="77777777" w:rsidR="00FF46CF" w:rsidRDefault="00FF46CF" w:rsidP="00FF46CF">
      <w:r>
        <w:t xml:space="preserve">{{ f.impact }}</w:t>
      </w:r>
    </w:p>
    <w:p w14:paraId="3967A261" w14:textId="77777777" w:rsidR="00FF46CF" w:rsidRDefault="00FF46CF" w:rsidP="00FF46CF">
      <w:pPr>
        <w:rPr>
          <w:noProof/>
        </w:rPr>
      </w:pPr>
      <w:r w:rsidRPr="00A6412D">
        <w:rPr>
          <w:noProof/>
        </w:rPr>
        <w:t>Unauthorized access to user notifications could lead to the exposure of sensitive information, potentially breaching user privacy. The ability to mark claimed coupons as redeemed falsely might result in financial losses for affected users and damage to the trust in the system. Manipulating event RSVP statuses can disrupt event planning and lead to confusion among users. Such actions by a low privilege account can erode user trust, undermine the platform's reputation, and result in legal and regulatory repercussions.</w:t>
      </w:r>
    </w:p>
    <w:p w14:paraId="5C8C3E39" w14:textId="77777777" w:rsidR="002C5A80" w:rsidRDefault="002C5A80">
      <w:pPr>
        <w:spacing w:before="0" w:after="200" w:line="276" w:lineRule="auto"/>
        <w:jc w:val="left"/>
        <w:rPr>
          <w:rStyle w:val="Strong"/>
          <w:rFonts w:eastAsia="PMingLiU" w:cs="Times New Roman"/>
          <w:b/>
          <w:szCs w:val="20"/>
          <w:lang w:val="en-AU" w:eastAsia="en-US"/>
        </w:rPr>
      </w:pPr>
      <w:r>
        <w:rPr>
          <w:rStyle w:val="Strong"/>
        </w:rPr>
        <w:t>{{ f.status }}</w:t>
      </w:r>
    </w:p>
    <w:p w14:paraId="57CD2360" w14:textId="1770C6ED" w:rsidR="00FF46CF" w:rsidRDefault="00FF46CF" w:rsidP="00FF46CF">
      <w:pPr>
        <w:pStyle w:val="SubHeading"/>
        <w:rPr>
          <w:rStyle w:val="Strong"/>
          <w:b w:val="0"/>
          <w:bCs/>
        </w:rPr>
      </w:pPr>
      <w:r w:rsidRPr="007D2235">
        <w:rPr>
          <w:rStyle w:val="Strong"/>
        </w:rPr>
        <w:lastRenderedPageBreak/>
        <w:t>Recommendations</w:t>
      </w:r>
    </w:p>
    <w:p w14:paraId="73D3064B" w14:textId="77777777" w:rsidR="00FF46CF" w:rsidRDefault="00FF46CF" w:rsidP="00FF46CF">
      <w:r>
        <w:t>{{ f.remediation }}</w:t>
      </w:r>
    </w:p>
    <w:p w14:paraId="57CD2360" w14:textId="1770C6ED" w:rsidR="00FF46CF" w:rsidRDefault="00FF46CF" w:rsidP="00FF46CF">
      <w:pPr>
        <w:pStyle w:val="SubHeading"/>
        <w:rPr>
          <w:rStyle w:val="Strong"/>
          <w:b w:val="0"/>
          <w:bCs/>
        </w:rPr>
      </w:pPr>
      <w:r w:rsidRPr="007D2235">
        <w:rPr>
          <w:rStyle w:val="Strong"/>
        </w:rPr>
        <w:lastRenderedPageBreak/>
        <w:t xml:space="preserve">References</w:t>
      </w:r>
    </w:p>
    <w:p w14:paraId="73D3064B" w14:textId="77777777" w:rsidR="00FF46CF" w:rsidRDefault="00FF46CF" w:rsidP="00FF46CF">
      <w:r>
        <w:t xml:space="preserve">{{ f.references }}</w:t>
      </w:r>
    </w:p>
    <w:p w14:paraId="01A56515" w14:textId="77777777" w:rsidR="00FF46CF" w:rsidRDefault="00FF46CF" w:rsidP="00FF46CF">
      <w:pPr>
        <w:pStyle w:val="ListParagraph"/>
        <w:numPr>
          <w:ilvl w:val="0"/>
          <w:numId w:val="34"/>
        </w:numPr>
      </w:pPr>
      <w:r>
        <w:t xml:space="preserve">Ensure proper validation of user sessions and access control by running authorization checks before displaying information to users. </w:t>
      </w:r>
    </w:p>
    <w:p w14:paraId="41239798" w14:textId="77777777" w:rsidR="00FF46CF" w:rsidRDefault="00FF46CF" w:rsidP="00FF46CF">
      <w:pPr>
        <w:pStyle w:val="ListParagraph"/>
        <w:numPr>
          <w:ilvl w:val="0"/>
          <w:numId w:val="34"/>
        </w:numPr>
      </w:pPr>
      <w:r>
        <w:t xml:space="preserve">Consider replacing enumerable numeric identifiers with more complex, random identifiers if feasible. Add a column with random strings in the database table and use those strings in the URLs instead of numeric primary keys. </w:t>
      </w:r>
    </w:p>
    <w:p w14:paraId="0D7B6835" w14:textId="77777777" w:rsidR="00FF46CF" w:rsidRPr="00D3742C" w:rsidRDefault="00FF46CF" w:rsidP="00FF46CF">
      <w:pPr>
        <w:ind w:left="360"/>
      </w:pPr>
      <w:r w:rsidRPr="00C0418F">
        <w:rPr>
          <w:u w:val="single"/>
        </w:rPr>
        <w:t>Reference:</w:t>
      </w:r>
      <w:r>
        <w:t xml:space="preserve"> https://cheatsheetseries.owasp.org/cheatsheets/Insecure_Direct_Object_Reference_Prevention_Cheat_Sheet.html</w:t>
      </w:r>
    </w:p>
    <w:p w14:paraId="4B6536D7" w14:textId="77777777" w:rsidR="00FF46CF" w:rsidRPr="00BA630D" w:rsidRDefault="00FF46CF" w:rsidP="00FF46CF">
      <w:pPr>
        <w:pStyle w:val="SubHeading"/>
        <w:rPr>
          <w:rStyle w:val="Strong"/>
          <w:b w:val="0"/>
          <w:bCs/>
        </w:rPr>
      </w:pPr>
      <w:r w:rsidRPr="00BA630D">
        <w:rPr>
          <w:rStyle w:val="Strong"/>
        </w:rPr>
        <w:t>Status</w:t>
      </w:r>
    </w:p>
    <w:p w14:paraId="04F5A36F" w14:textId="77777777" w:rsidR="00FF46CF" w:rsidRPr="008F2CB0" w:rsidRDefault="00FF46CF" w:rsidP="00FF46CF">
      <w:pPr>
        <w:rPr>
          <w:lang w:val="en-AU" w:eastAsia="en-US"/>
        </w:rPr>
      </w:pPr>
      <w:r w:rsidRPr="008F2CB0">
        <w:rPr>
          <w:lang w:val="en-AU" w:eastAsia="en-US"/>
        </w:rPr>
        <w:t>Closed</w:t>
      </w:r>
    </w:p>
    <w:p w14:paraId="5E8B9E2F" w14:textId="77777777" w:rsidR="00FF46CF" w:rsidRPr="005323B8" w:rsidRDefault="00FF46CF" w:rsidP="00FF46CF">
      <w:pPr>
        <w:pStyle w:val="SubHeading"/>
        <w:rPr>
          <w:rStyle w:val="Strong"/>
        </w:rPr>
      </w:pPr>
      <w:bookmarkStart w:id="86" w:name="_Hlk155619192"/>
      <w:r w:rsidRPr="005323B8">
        <w:rPr>
          <w:rStyle w:val="Strong"/>
        </w:rPr>
        <w:t>Follow-up Observations</w:t>
      </w:r>
    </w:p>
    <w:p w14:paraId="2D404824" w14:textId="77777777" w:rsidR="00FF46CF" w:rsidRPr="005323B8" w:rsidRDefault="00FF46CF" w:rsidP="00FF46CF">
      <w:pPr>
        <w:rPr>
          <w:lang w:val="en-AU" w:eastAsia="en-US"/>
        </w:rPr>
      </w:pPr>
      <w:r>
        <w:rPr>
          <w:lang w:val="en-AU" w:eastAsia="en-US"/>
        </w:rPr>
        <w:t>{{ f.retest_notes }}</w:t>
      </w:r>
    </w:p>
    <w:p w14:paraId="161C6978" w14:textId="77777777" w:rsidR="00FF46CF" w:rsidRPr="005323B8" w:rsidRDefault="00FF46CF" w:rsidP="00FF46CF">
      <w:pPr>
        <w:pStyle w:val="SubHeading"/>
        <w:rPr>
          <w:rStyle w:val="Strong"/>
        </w:rPr>
      </w:pPr>
      <w:r w:rsidRPr="005323B8">
        <w:rPr>
          <w:rStyle w:val="Strong"/>
        </w:rPr>
        <w:t>Follow-up Screenshots</w:t>
      </w:r>
    </w:p>
    <w:bookmarkEnd w:id="86"/>
    <w:p>
      <w:r>
        <w:t xml:space="preserve">{%p for item in f.retest_items %}</w:t>
      </w:r>
    </w:p>
    <w:p w14:paraId="5B06D2A5" w14:textId="4293EB5C" w:rsidR="00FF46CF" w:rsidRDefault="00FF46CF" w:rsidP="00FF46CF">
      <w:pPr>
        <w:pStyle w:val="NormalWeb"/>
        <w:keepNext/>
        <w:spacing w:after="0" w:afterAutospacing="0"/>
      </w:pPr>
      <w:r>
        <w:t>{{ item.img }}</w:t>
      </w:r>
    </w:p>
    <w:p w14:paraId="2FCBEAAB" w14:textId="11D32450" w:rsidR="00FF46CF" w:rsidRDefault="00FF46CF" w:rsidP="00FF46CF">
      <w:pPr>
        <w:pStyle w:val="Caption"/>
      </w:pPr>
      <w:bookmarkStart w:id="87" w:name="_Toc161683559"/>
      <w:bookmarkStart w:id="88" w:name="_Toc208316437"/>
      <w:r>
        <w:rPr>
          <w:i/>
          <w:iCs/>
          <w:sz w:val="20"/>
          <w:szCs w:val="20"/>
          <w:color w:val="595959"/>
        </w:rPr>
        <w:t>Figure {{ item.fig_num }}-retest</w:t>
      </w:r>
      <w:bookmarkEnd w:id="87"/>
      <w:bookmarkEnd w:id="88"/>
    </w:p>
    <w:p>
      <w:r>
        <w:t xml:space="preserve">{%p endfor %}</w:t>
      </w:r>
    </w:p>
    <w:p>
      <w:r>
        <w:t>{%p endfor %}</w:t>
      </w:r>
    </w:p>
    <w:sectPr w:rsidR="00FF46C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9D684" w14:textId="77777777" w:rsidR="007A1FB9" w:rsidRDefault="007A1FB9" w:rsidP="00E91BBC">
      <w:pPr>
        <w:spacing w:before="0" w:after="0" w:line="240" w:lineRule="auto"/>
      </w:pPr>
      <w:r>
        <w:separator/>
      </w:r>
    </w:p>
  </w:endnote>
  <w:endnote w:type="continuationSeparator" w:id="0">
    <w:p w14:paraId="58017CF1" w14:textId="77777777" w:rsidR="007A1FB9" w:rsidRDefault="007A1FB9" w:rsidP="00E91BBC">
      <w:pPr>
        <w:spacing w:before="0" w:after="0" w:line="240" w:lineRule="auto"/>
      </w:pPr>
      <w:r>
        <w:continuationSeparator/>
      </w:r>
    </w:p>
  </w:endnote>
  <w:endnote w:type="continuationNotice" w:id="1">
    <w:p w14:paraId="77C713AB" w14:textId="77777777" w:rsidR="007A1FB9" w:rsidRDefault="007A1FB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0C1F52B2" w:rsidR="008150A2" w:rsidRPr="00EC63A7" w:rsidRDefault="005E30F4" w:rsidP="00E30CF2">
    <w:pPr>
      <w:tabs>
        <w:tab w:val="center" w:pos="5245"/>
        <w:tab w:val="right" w:pos="10467"/>
      </w:tabs>
      <w:spacing w:before="0" w:after="0" w:line="240" w:lineRule="auto"/>
      <w:jc w:val="left"/>
      <w:rPr>
        <w:sz w:val="14"/>
      </w:rPr>
    </w:pPr>
    <w:r>
      <w:rPr>
        <w:sz w:val="14"/>
      </w:rPr>
      <w:t>{{ details.client_name }}</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72A3BC73" w:rsidR="008150A2" w:rsidRPr="00EC63A7" w:rsidRDefault="008150A2" w:rsidP="00E344CE">
    <w:pPr>
      <w:spacing w:before="0" w:after="0" w:line="240" w:lineRule="auto"/>
      <w:rPr>
        <w:sz w:val="14"/>
      </w:rPr>
    </w:pPr>
    <w:r w:rsidRPr="00EC63A7">
      <w:rPr>
        <w:sz w:val="14"/>
      </w:rPr>
      <w:t xml:space="preserve">© </w:t>
    </w:r>
    <w:r>
      <w:rPr>
        <w:sz w:val="14"/>
      </w:rPr>
      <w:t>{{ details.report_year }}</w:t>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xml:space="preserve">{{ details.company_alias }}</w:t>
        </w:r>
        <w:proofErr w:type="spellStart"/>
        <w:r w:rsidR="008E4633">
          <w:rPr>
            <w:sz w:val="14"/>
          </w:rPr>
          <w:t/>
        </w:r>
        <w:proofErr w:type="spellEnd"/>
        <w:r w:rsidR="008E4633">
          <w:rPr>
            <w:sz w:val="14"/>
          </w:rPr>
          <w:t xml:space="preserve"/>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1E9D3" w14:textId="77777777" w:rsidR="007A1FB9" w:rsidRDefault="007A1FB9" w:rsidP="00E91BBC">
      <w:pPr>
        <w:spacing w:before="0" w:after="0" w:line="240" w:lineRule="auto"/>
      </w:pPr>
      <w:r>
        <w:separator/>
      </w:r>
    </w:p>
  </w:footnote>
  <w:footnote w:type="continuationSeparator" w:id="0">
    <w:p w14:paraId="22BAC750" w14:textId="77777777" w:rsidR="007A1FB9" w:rsidRDefault="007A1FB9" w:rsidP="00E91BBC">
      <w:pPr>
        <w:spacing w:before="0" w:after="0" w:line="240" w:lineRule="auto"/>
      </w:pPr>
      <w:r>
        <w:continuationSeparator/>
      </w:r>
    </w:p>
  </w:footnote>
  <w:footnote w:type="continuationNotice" w:id="1">
    <w:p w14:paraId="3FDBEE07" w14:textId="77777777" w:rsidR="007A1FB9" w:rsidRDefault="007A1FB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63DA7AAF" w:rsidR="008150A2" w:rsidRPr="00EF37AF" w:rsidRDefault="00322A87" w:rsidP="00992199">
    <w:pPr>
      <w:jc w:val="right"/>
      <w:rPr>
        <w:i/>
      </w:rPr>
    </w:pPr>
    <w:r w:rsidR="005E30F4">
      <w:rPr>
        <w:i/>
      </w:rPr>
      <w:t>IT Security Assessment for {{ details.application_name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5FD85776">
      <w:start w:val="1"/>
      <w:numFmt w:val="lowerLetter"/>
      <w:lvlText w:val="(%1)"/>
      <w:lvlJc w:val="left"/>
      <w:pPr>
        <w:tabs>
          <w:tab w:val="num" w:pos="720"/>
        </w:tabs>
        <w:ind w:left="720" w:hanging="360"/>
      </w:pPr>
    </w:lvl>
    <w:lvl w:ilvl="1" w:tplc="E59AC8AA" w:tentative="1">
      <w:start w:val="1"/>
      <w:numFmt w:val="lowerLetter"/>
      <w:lvlText w:val="(%2)"/>
      <w:lvlJc w:val="left"/>
      <w:pPr>
        <w:tabs>
          <w:tab w:val="num" w:pos="1440"/>
        </w:tabs>
        <w:ind w:left="1440" w:hanging="360"/>
      </w:pPr>
    </w:lvl>
    <w:lvl w:ilvl="2" w:tplc="C2C6AE1A" w:tentative="1">
      <w:start w:val="1"/>
      <w:numFmt w:val="lowerLetter"/>
      <w:lvlText w:val="(%3)"/>
      <w:lvlJc w:val="left"/>
      <w:pPr>
        <w:tabs>
          <w:tab w:val="num" w:pos="2160"/>
        </w:tabs>
        <w:ind w:left="2160" w:hanging="360"/>
      </w:pPr>
    </w:lvl>
    <w:lvl w:ilvl="3" w:tplc="9FD8C2A2" w:tentative="1">
      <w:start w:val="1"/>
      <w:numFmt w:val="lowerLetter"/>
      <w:lvlText w:val="(%4)"/>
      <w:lvlJc w:val="left"/>
      <w:pPr>
        <w:tabs>
          <w:tab w:val="num" w:pos="2880"/>
        </w:tabs>
        <w:ind w:left="2880" w:hanging="360"/>
      </w:pPr>
    </w:lvl>
    <w:lvl w:ilvl="4" w:tplc="6C462D94" w:tentative="1">
      <w:start w:val="1"/>
      <w:numFmt w:val="lowerLetter"/>
      <w:lvlText w:val="(%5)"/>
      <w:lvlJc w:val="left"/>
      <w:pPr>
        <w:tabs>
          <w:tab w:val="num" w:pos="3600"/>
        </w:tabs>
        <w:ind w:left="3600" w:hanging="360"/>
      </w:pPr>
    </w:lvl>
    <w:lvl w:ilvl="5" w:tplc="05643D16" w:tentative="1">
      <w:start w:val="1"/>
      <w:numFmt w:val="lowerLetter"/>
      <w:lvlText w:val="(%6)"/>
      <w:lvlJc w:val="left"/>
      <w:pPr>
        <w:tabs>
          <w:tab w:val="num" w:pos="4320"/>
        </w:tabs>
        <w:ind w:left="4320" w:hanging="360"/>
      </w:pPr>
    </w:lvl>
    <w:lvl w:ilvl="6" w:tplc="DD0EE650" w:tentative="1">
      <w:start w:val="1"/>
      <w:numFmt w:val="lowerLetter"/>
      <w:lvlText w:val="(%7)"/>
      <w:lvlJc w:val="left"/>
      <w:pPr>
        <w:tabs>
          <w:tab w:val="num" w:pos="5040"/>
        </w:tabs>
        <w:ind w:left="5040" w:hanging="360"/>
      </w:pPr>
    </w:lvl>
    <w:lvl w:ilvl="7" w:tplc="43FA27C4" w:tentative="1">
      <w:start w:val="1"/>
      <w:numFmt w:val="lowerLetter"/>
      <w:lvlText w:val="(%8)"/>
      <w:lvlJc w:val="left"/>
      <w:pPr>
        <w:tabs>
          <w:tab w:val="num" w:pos="5760"/>
        </w:tabs>
        <w:ind w:left="5760" w:hanging="360"/>
      </w:pPr>
    </w:lvl>
    <w:lvl w:ilvl="8" w:tplc="0C58FE58" w:tentative="1">
      <w:start w:val="1"/>
      <w:numFmt w:val="lowerLetter"/>
      <w:lvlText w:val="(%9)"/>
      <w:lvlJc w:val="left"/>
      <w:pPr>
        <w:tabs>
          <w:tab w:val="num" w:pos="6480"/>
        </w:tabs>
        <w:ind w:left="6480" w:hanging="360"/>
      </w:pPr>
    </w:lvl>
  </w:abstractNum>
  <w:abstractNum w:abstractNumId="4" w15:restartNumberingAfterBreak="0">
    <w:nsid w:val="12905FE0"/>
    <w:multiLevelType w:val="hybridMultilevel"/>
    <w:tmpl w:val="A3FC84A2"/>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179E3E25"/>
    <w:multiLevelType w:val="hybridMultilevel"/>
    <w:tmpl w:val="B19C4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F886211"/>
    <w:multiLevelType w:val="hybridMultilevel"/>
    <w:tmpl w:val="F49822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28E751D2"/>
    <w:multiLevelType w:val="hybridMultilevel"/>
    <w:tmpl w:val="52FCDFD4"/>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9457DBE"/>
    <w:multiLevelType w:val="hybridMultilevel"/>
    <w:tmpl w:val="9092AA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2A402325"/>
    <w:multiLevelType w:val="hybridMultilevel"/>
    <w:tmpl w:val="E528BE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327E37DB"/>
    <w:multiLevelType w:val="hybridMultilevel"/>
    <w:tmpl w:val="6ADE582E"/>
    <w:lvl w:ilvl="0" w:tplc="3D6CEADC">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decimal"/>
      <w:lvlText w:val="%3."/>
      <w:lvlJc w:val="left"/>
      <w:pPr>
        <w:ind w:left="1980" w:hanging="360"/>
      </w:pPr>
      <w:rPr>
        <w:rFonts w:hint="default"/>
      </w:rPr>
    </w:lvl>
    <w:lvl w:ilvl="3" w:tplc="FFFFFFFF">
      <w:start w:val="1"/>
      <w:numFmt w:val="bullet"/>
      <w:lvlText w:val="-"/>
      <w:lvlJc w:val="left"/>
      <w:pPr>
        <w:ind w:left="2520" w:hanging="360"/>
      </w:pPr>
      <w:rPr>
        <w:rFonts w:ascii="Verdana" w:eastAsiaTheme="minorEastAsia" w:hAnsi="Verdana" w:cstheme="minorBidi"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38A7089"/>
    <w:multiLevelType w:val="hybridMultilevel"/>
    <w:tmpl w:val="32C40B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380F6109"/>
    <w:multiLevelType w:val="hybridMultilevel"/>
    <w:tmpl w:val="BE1246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92B664D"/>
    <w:multiLevelType w:val="hybridMultilevel"/>
    <w:tmpl w:val="DD50CA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 w15:restartNumberingAfterBreak="0">
    <w:nsid w:val="3D622010"/>
    <w:multiLevelType w:val="hybridMultilevel"/>
    <w:tmpl w:val="8DB280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2CB17B4"/>
    <w:multiLevelType w:val="hybridMultilevel"/>
    <w:tmpl w:val="1AC0BC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4C910A9C"/>
    <w:multiLevelType w:val="hybridMultilevel"/>
    <w:tmpl w:val="63F64C8A"/>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4F430D81"/>
    <w:multiLevelType w:val="hybridMultilevel"/>
    <w:tmpl w:val="890AAB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7C3E56"/>
    <w:multiLevelType w:val="hybridMultilevel"/>
    <w:tmpl w:val="5B6828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23" w15:restartNumberingAfterBreak="0">
    <w:nsid w:val="62911CE2"/>
    <w:multiLevelType w:val="hybridMultilevel"/>
    <w:tmpl w:val="7A301BB8"/>
    <w:lvl w:ilvl="0" w:tplc="48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4" w15:restartNumberingAfterBreak="0">
    <w:nsid w:val="63976B51"/>
    <w:multiLevelType w:val="hybridMultilevel"/>
    <w:tmpl w:val="95568E6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2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9941F85"/>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716752F2"/>
    <w:multiLevelType w:val="hybridMultilevel"/>
    <w:tmpl w:val="6B24CBC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3D0693"/>
    <w:multiLevelType w:val="hybridMultilevel"/>
    <w:tmpl w:val="E3AE07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76043ACD"/>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6783743"/>
    <w:multiLevelType w:val="hybridMultilevel"/>
    <w:tmpl w:val="8000E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F56D08"/>
    <w:multiLevelType w:val="hybridMultilevel"/>
    <w:tmpl w:val="4E5EE0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2"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3" w15:restartNumberingAfterBreak="0">
    <w:nsid w:val="7D1D0B08"/>
    <w:multiLevelType w:val="hybridMultilevel"/>
    <w:tmpl w:val="557017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75610100">
    <w:abstractNumId w:val="32"/>
  </w:num>
  <w:num w:numId="2" w16cid:durableId="1741446129">
    <w:abstractNumId w:val="14"/>
  </w:num>
  <w:num w:numId="3" w16cid:durableId="561453048">
    <w:abstractNumId w:val="2"/>
  </w:num>
  <w:num w:numId="4" w16cid:durableId="243802813">
    <w:abstractNumId w:val="5"/>
  </w:num>
  <w:num w:numId="5" w16cid:durableId="1517504996">
    <w:abstractNumId w:val="19"/>
  </w:num>
  <w:num w:numId="6" w16cid:durableId="1955165260">
    <w:abstractNumId w:val="4"/>
  </w:num>
  <w:num w:numId="7" w16cid:durableId="1419860601">
    <w:abstractNumId w:val="23"/>
  </w:num>
  <w:num w:numId="8" w16cid:durableId="338696256">
    <w:abstractNumId w:val="18"/>
  </w:num>
  <w:num w:numId="9" w16cid:durableId="192766366">
    <w:abstractNumId w:val="31"/>
  </w:num>
  <w:num w:numId="10" w16cid:durableId="982471090">
    <w:abstractNumId w:val="15"/>
  </w:num>
  <w:num w:numId="11" w16cid:durableId="1299265387">
    <w:abstractNumId w:val="13"/>
  </w:num>
  <w:num w:numId="12" w16cid:durableId="894396043">
    <w:abstractNumId w:val="21"/>
  </w:num>
  <w:num w:numId="13" w16cid:durableId="749355408">
    <w:abstractNumId w:val="16"/>
  </w:num>
  <w:num w:numId="14" w16cid:durableId="1820924170">
    <w:abstractNumId w:val="12"/>
  </w:num>
  <w:num w:numId="15" w16cid:durableId="1328364259">
    <w:abstractNumId w:val="28"/>
  </w:num>
  <w:num w:numId="16" w16cid:durableId="1665359054">
    <w:abstractNumId w:val="10"/>
  </w:num>
  <w:num w:numId="17" w16cid:durableId="632953282">
    <w:abstractNumId w:val="9"/>
  </w:num>
  <w:num w:numId="18" w16cid:durableId="1660306483">
    <w:abstractNumId w:val="33"/>
  </w:num>
  <w:num w:numId="19" w16cid:durableId="714427191">
    <w:abstractNumId w:val="7"/>
  </w:num>
  <w:num w:numId="20" w16cid:durableId="712341382">
    <w:abstractNumId w:val="0"/>
  </w:num>
  <w:num w:numId="21" w16cid:durableId="2054959762">
    <w:abstractNumId w:val="26"/>
  </w:num>
  <w:num w:numId="22" w16cid:durableId="1163159868">
    <w:abstractNumId w:val="17"/>
  </w:num>
  <w:num w:numId="23" w16cid:durableId="946694190">
    <w:abstractNumId w:val="3"/>
  </w:num>
  <w:num w:numId="24" w16cid:durableId="21639692">
    <w:abstractNumId w:val="22"/>
  </w:num>
  <w:num w:numId="25" w16cid:durableId="1183202194">
    <w:abstractNumId w:val="29"/>
  </w:num>
  <w:num w:numId="26" w16cid:durableId="2139949078">
    <w:abstractNumId w:val="25"/>
  </w:num>
  <w:num w:numId="27" w16cid:durableId="95643020">
    <w:abstractNumId w:val="1"/>
  </w:num>
  <w:num w:numId="28" w16cid:durableId="766268386">
    <w:abstractNumId w:val="20"/>
  </w:num>
  <w:num w:numId="29" w16cid:durableId="340864531">
    <w:abstractNumId w:val="6"/>
  </w:num>
  <w:num w:numId="30" w16cid:durableId="1509128247">
    <w:abstractNumId w:val="27"/>
  </w:num>
  <w:num w:numId="31" w16cid:durableId="1511020008">
    <w:abstractNumId w:val="24"/>
  </w:num>
  <w:num w:numId="32" w16cid:durableId="1046445886">
    <w:abstractNumId w:val="8"/>
  </w:num>
  <w:num w:numId="33" w16cid:durableId="719859357">
    <w:abstractNumId w:val="30"/>
  </w:num>
  <w:num w:numId="34" w16cid:durableId="2102337453">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3EBC"/>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269"/>
    <w:rsid w:val="00016BE8"/>
    <w:rsid w:val="00017279"/>
    <w:rsid w:val="000178D3"/>
    <w:rsid w:val="00021E76"/>
    <w:rsid w:val="00023DC3"/>
    <w:rsid w:val="00023E92"/>
    <w:rsid w:val="0002474B"/>
    <w:rsid w:val="00026A8F"/>
    <w:rsid w:val="00027C01"/>
    <w:rsid w:val="00031D6E"/>
    <w:rsid w:val="00033277"/>
    <w:rsid w:val="00033C47"/>
    <w:rsid w:val="0003404D"/>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0AA0"/>
    <w:rsid w:val="000712C2"/>
    <w:rsid w:val="000715C1"/>
    <w:rsid w:val="000728E9"/>
    <w:rsid w:val="00073CEB"/>
    <w:rsid w:val="000743AD"/>
    <w:rsid w:val="000748AE"/>
    <w:rsid w:val="000749E3"/>
    <w:rsid w:val="00075BC3"/>
    <w:rsid w:val="00075E59"/>
    <w:rsid w:val="00075FCC"/>
    <w:rsid w:val="0007616B"/>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461"/>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3B8"/>
    <w:rsid w:val="000B477B"/>
    <w:rsid w:val="000B48BC"/>
    <w:rsid w:val="000B59A8"/>
    <w:rsid w:val="000B5F41"/>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46B"/>
    <w:rsid w:val="000E1FF0"/>
    <w:rsid w:val="000E3937"/>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2550"/>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9EF"/>
    <w:rsid w:val="00193CCA"/>
    <w:rsid w:val="001958F7"/>
    <w:rsid w:val="00196658"/>
    <w:rsid w:val="0019787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D42"/>
    <w:rsid w:val="001E5407"/>
    <w:rsid w:val="001E569C"/>
    <w:rsid w:val="001E582E"/>
    <w:rsid w:val="001E5A9D"/>
    <w:rsid w:val="001E6E77"/>
    <w:rsid w:val="001F012D"/>
    <w:rsid w:val="001F07CC"/>
    <w:rsid w:val="001F1930"/>
    <w:rsid w:val="001F26AE"/>
    <w:rsid w:val="001F4128"/>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1C19"/>
    <w:rsid w:val="0021228B"/>
    <w:rsid w:val="002139CF"/>
    <w:rsid w:val="00213F3B"/>
    <w:rsid w:val="0021551D"/>
    <w:rsid w:val="002175FF"/>
    <w:rsid w:val="00220FC8"/>
    <w:rsid w:val="00221724"/>
    <w:rsid w:val="00221B22"/>
    <w:rsid w:val="00221D2A"/>
    <w:rsid w:val="00222861"/>
    <w:rsid w:val="00225C09"/>
    <w:rsid w:val="00225D61"/>
    <w:rsid w:val="002275DF"/>
    <w:rsid w:val="00227EF1"/>
    <w:rsid w:val="002300FC"/>
    <w:rsid w:val="002315DB"/>
    <w:rsid w:val="002316C5"/>
    <w:rsid w:val="00231A80"/>
    <w:rsid w:val="00233407"/>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35B"/>
    <w:rsid w:val="002504D7"/>
    <w:rsid w:val="00250C2A"/>
    <w:rsid w:val="0025235C"/>
    <w:rsid w:val="00253380"/>
    <w:rsid w:val="00253C32"/>
    <w:rsid w:val="00254876"/>
    <w:rsid w:val="00254AF8"/>
    <w:rsid w:val="00255DCB"/>
    <w:rsid w:val="00256BEA"/>
    <w:rsid w:val="00256F7D"/>
    <w:rsid w:val="002571B2"/>
    <w:rsid w:val="00260324"/>
    <w:rsid w:val="00260659"/>
    <w:rsid w:val="00261A84"/>
    <w:rsid w:val="00261CAE"/>
    <w:rsid w:val="00261DCF"/>
    <w:rsid w:val="00262423"/>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2A7"/>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A80"/>
    <w:rsid w:val="002C5F84"/>
    <w:rsid w:val="002C6F1F"/>
    <w:rsid w:val="002C7CE2"/>
    <w:rsid w:val="002D0C6F"/>
    <w:rsid w:val="002D1AD4"/>
    <w:rsid w:val="002D1C2C"/>
    <w:rsid w:val="002D1E3F"/>
    <w:rsid w:val="002D305E"/>
    <w:rsid w:val="002D3101"/>
    <w:rsid w:val="002D3928"/>
    <w:rsid w:val="002D3D7B"/>
    <w:rsid w:val="002D5E24"/>
    <w:rsid w:val="002D60D1"/>
    <w:rsid w:val="002D6235"/>
    <w:rsid w:val="002D64FA"/>
    <w:rsid w:val="002D6A88"/>
    <w:rsid w:val="002D6EBE"/>
    <w:rsid w:val="002D73A2"/>
    <w:rsid w:val="002D7B10"/>
    <w:rsid w:val="002E3AC0"/>
    <w:rsid w:val="002E3D55"/>
    <w:rsid w:val="002E3E4C"/>
    <w:rsid w:val="002E3F18"/>
    <w:rsid w:val="002E6533"/>
    <w:rsid w:val="002F1C13"/>
    <w:rsid w:val="002F2664"/>
    <w:rsid w:val="002F3ACF"/>
    <w:rsid w:val="002F464D"/>
    <w:rsid w:val="002F5001"/>
    <w:rsid w:val="002F5789"/>
    <w:rsid w:val="002F68E2"/>
    <w:rsid w:val="002F73A5"/>
    <w:rsid w:val="002F7BAA"/>
    <w:rsid w:val="003003DB"/>
    <w:rsid w:val="00300918"/>
    <w:rsid w:val="00300B95"/>
    <w:rsid w:val="00301138"/>
    <w:rsid w:val="00301C35"/>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2A87"/>
    <w:rsid w:val="00324191"/>
    <w:rsid w:val="00325604"/>
    <w:rsid w:val="0032641F"/>
    <w:rsid w:val="00326A80"/>
    <w:rsid w:val="00326B34"/>
    <w:rsid w:val="00326DAB"/>
    <w:rsid w:val="00326F2B"/>
    <w:rsid w:val="003271E5"/>
    <w:rsid w:val="003276C8"/>
    <w:rsid w:val="00330182"/>
    <w:rsid w:val="00330404"/>
    <w:rsid w:val="003307EC"/>
    <w:rsid w:val="003308DC"/>
    <w:rsid w:val="00330C75"/>
    <w:rsid w:val="00330CBC"/>
    <w:rsid w:val="0033263B"/>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5DB0"/>
    <w:rsid w:val="00397041"/>
    <w:rsid w:val="003A0C01"/>
    <w:rsid w:val="003A1108"/>
    <w:rsid w:val="003A1924"/>
    <w:rsid w:val="003A19F8"/>
    <w:rsid w:val="003A1DA2"/>
    <w:rsid w:val="003A3C66"/>
    <w:rsid w:val="003A49E8"/>
    <w:rsid w:val="003A567E"/>
    <w:rsid w:val="003A731B"/>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C7522"/>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1F33"/>
    <w:rsid w:val="003F2EDC"/>
    <w:rsid w:val="003F3430"/>
    <w:rsid w:val="003F38BF"/>
    <w:rsid w:val="003F3F1C"/>
    <w:rsid w:val="003F67DC"/>
    <w:rsid w:val="00400A1F"/>
    <w:rsid w:val="00400B51"/>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10A8"/>
    <w:rsid w:val="004224F6"/>
    <w:rsid w:val="004225CE"/>
    <w:rsid w:val="00422DA4"/>
    <w:rsid w:val="004239B1"/>
    <w:rsid w:val="00423B1A"/>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3F9"/>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6055"/>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1B2"/>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486"/>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5F29"/>
    <w:rsid w:val="005D602F"/>
    <w:rsid w:val="005D6E04"/>
    <w:rsid w:val="005D7295"/>
    <w:rsid w:val="005D7CD5"/>
    <w:rsid w:val="005E0119"/>
    <w:rsid w:val="005E14CB"/>
    <w:rsid w:val="005E2655"/>
    <w:rsid w:val="005E27E0"/>
    <w:rsid w:val="005E30F4"/>
    <w:rsid w:val="005E55DA"/>
    <w:rsid w:val="005E6056"/>
    <w:rsid w:val="005E633B"/>
    <w:rsid w:val="005E6C75"/>
    <w:rsid w:val="005E7404"/>
    <w:rsid w:val="005F1752"/>
    <w:rsid w:val="005F1A80"/>
    <w:rsid w:val="005F21DE"/>
    <w:rsid w:val="005F24E7"/>
    <w:rsid w:val="005F300B"/>
    <w:rsid w:val="005F3706"/>
    <w:rsid w:val="005F5310"/>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1C95"/>
    <w:rsid w:val="00641E78"/>
    <w:rsid w:val="00642290"/>
    <w:rsid w:val="006438D4"/>
    <w:rsid w:val="00644F73"/>
    <w:rsid w:val="0064561B"/>
    <w:rsid w:val="0064744A"/>
    <w:rsid w:val="00647FC0"/>
    <w:rsid w:val="00650D35"/>
    <w:rsid w:val="00650EAF"/>
    <w:rsid w:val="00653018"/>
    <w:rsid w:val="0065609A"/>
    <w:rsid w:val="00656638"/>
    <w:rsid w:val="006570A1"/>
    <w:rsid w:val="0065766A"/>
    <w:rsid w:val="00660CF0"/>
    <w:rsid w:val="006629E1"/>
    <w:rsid w:val="00663177"/>
    <w:rsid w:val="0066387E"/>
    <w:rsid w:val="00663C37"/>
    <w:rsid w:val="00663EFB"/>
    <w:rsid w:val="006652CB"/>
    <w:rsid w:val="00665338"/>
    <w:rsid w:val="006656FB"/>
    <w:rsid w:val="00665F90"/>
    <w:rsid w:val="00666892"/>
    <w:rsid w:val="006668B8"/>
    <w:rsid w:val="006674AF"/>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5BE"/>
    <w:rsid w:val="006A2AF1"/>
    <w:rsid w:val="006A3D22"/>
    <w:rsid w:val="006A3F76"/>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7D2"/>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0DBF"/>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11DA"/>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033"/>
    <w:rsid w:val="007565F2"/>
    <w:rsid w:val="00757A28"/>
    <w:rsid w:val="00757B5B"/>
    <w:rsid w:val="00760240"/>
    <w:rsid w:val="00760E26"/>
    <w:rsid w:val="007623FD"/>
    <w:rsid w:val="00762428"/>
    <w:rsid w:val="0076281E"/>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156"/>
    <w:rsid w:val="0079377F"/>
    <w:rsid w:val="0079400B"/>
    <w:rsid w:val="007940F7"/>
    <w:rsid w:val="007945BD"/>
    <w:rsid w:val="00794F66"/>
    <w:rsid w:val="00796760"/>
    <w:rsid w:val="00797332"/>
    <w:rsid w:val="007A029F"/>
    <w:rsid w:val="007A0348"/>
    <w:rsid w:val="007A1FB9"/>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5B5F"/>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2235"/>
    <w:rsid w:val="007D3093"/>
    <w:rsid w:val="007D3A69"/>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7A3"/>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0669"/>
    <w:rsid w:val="008213F3"/>
    <w:rsid w:val="00821CDE"/>
    <w:rsid w:val="0082227F"/>
    <w:rsid w:val="00822655"/>
    <w:rsid w:val="0082303A"/>
    <w:rsid w:val="00823445"/>
    <w:rsid w:val="00824562"/>
    <w:rsid w:val="00824946"/>
    <w:rsid w:val="00825851"/>
    <w:rsid w:val="00826AA8"/>
    <w:rsid w:val="00826D73"/>
    <w:rsid w:val="0083005E"/>
    <w:rsid w:val="00830920"/>
    <w:rsid w:val="00831B56"/>
    <w:rsid w:val="008328C5"/>
    <w:rsid w:val="00832B69"/>
    <w:rsid w:val="008338DA"/>
    <w:rsid w:val="00834698"/>
    <w:rsid w:val="00834DD5"/>
    <w:rsid w:val="00836E98"/>
    <w:rsid w:val="00837691"/>
    <w:rsid w:val="008411A1"/>
    <w:rsid w:val="00843F30"/>
    <w:rsid w:val="00844568"/>
    <w:rsid w:val="00846162"/>
    <w:rsid w:val="00846A6C"/>
    <w:rsid w:val="00847B5F"/>
    <w:rsid w:val="00847B8C"/>
    <w:rsid w:val="008500A5"/>
    <w:rsid w:val="00850C8D"/>
    <w:rsid w:val="008512C4"/>
    <w:rsid w:val="00851A7B"/>
    <w:rsid w:val="00851E90"/>
    <w:rsid w:val="00851EAE"/>
    <w:rsid w:val="00852705"/>
    <w:rsid w:val="00852A12"/>
    <w:rsid w:val="0085768C"/>
    <w:rsid w:val="00862100"/>
    <w:rsid w:val="008621E1"/>
    <w:rsid w:val="008633AB"/>
    <w:rsid w:val="008643F5"/>
    <w:rsid w:val="00865325"/>
    <w:rsid w:val="008653E3"/>
    <w:rsid w:val="00865AC7"/>
    <w:rsid w:val="00867376"/>
    <w:rsid w:val="008674D3"/>
    <w:rsid w:val="00867CB9"/>
    <w:rsid w:val="00870515"/>
    <w:rsid w:val="00870F5D"/>
    <w:rsid w:val="00870FB9"/>
    <w:rsid w:val="008723F6"/>
    <w:rsid w:val="008757B7"/>
    <w:rsid w:val="00876C20"/>
    <w:rsid w:val="00877197"/>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1DF7"/>
    <w:rsid w:val="008D4390"/>
    <w:rsid w:val="008D5993"/>
    <w:rsid w:val="008D5B94"/>
    <w:rsid w:val="008D751A"/>
    <w:rsid w:val="008E2873"/>
    <w:rsid w:val="008E2B52"/>
    <w:rsid w:val="008E35CB"/>
    <w:rsid w:val="008E3EE7"/>
    <w:rsid w:val="008E4633"/>
    <w:rsid w:val="008E4E3C"/>
    <w:rsid w:val="008E53E4"/>
    <w:rsid w:val="008E7552"/>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67"/>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5DDE"/>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65B"/>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397"/>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34A"/>
    <w:rsid w:val="009E5737"/>
    <w:rsid w:val="009E6256"/>
    <w:rsid w:val="009E7C6E"/>
    <w:rsid w:val="009E7F52"/>
    <w:rsid w:val="009E7F91"/>
    <w:rsid w:val="009F1AA1"/>
    <w:rsid w:val="009F1E75"/>
    <w:rsid w:val="009F4164"/>
    <w:rsid w:val="009F467A"/>
    <w:rsid w:val="009F4BA9"/>
    <w:rsid w:val="009F5923"/>
    <w:rsid w:val="009F6602"/>
    <w:rsid w:val="009F70C4"/>
    <w:rsid w:val="00A0097E"/>
    <w:rsid w:val="00A00B2C"/>
    <w:rsid w:val="00A020DA"/>
    <w:rsid w:val="00A0249B"/>
    <w:rsid w:val="00A037D9"/>
    <w:rsid w:val="00A0548D"/>
    <w:rsid w:val="00A06774"/>
    <w:rsid w:val="00A10F3C"/>
    <w:rsid w:val="00A13019"/>
    <w:rsid w:val="00A13B6D"/>
    <w:rsid w:val="00A14F1F"/>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122"/>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87055"/>
    <w:rsid w:val="00A87598"/>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2FB8"/>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678D"/>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AEF"/>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7A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1A61"/>
    <w:rsid w:val="00BE24A3"/>
    <w:rsid w:val="00BE3484"/>
    <w:rsid w:val="00BE37E6"/>
    <w:rsid w:val="00BE4CCF"/>
    <w:rsid w:val="00BE670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12C9"/>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62C"/>
    <w:rsid w:val="00CC1B10"/>
    <w:rsid w:val="00CC4A2F"/>
    <w:rsid w:val="00CC74F5"/>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650"/>
    <w:rsid w:val="00CE5741"/>
    <w:rsid w:val="00CE6C83"/>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667"/>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B32"/>
    <w:rsid w:val="00D91473"/>
    <w:rsid w:val="00D919F6"/>
    <w:rsid w:val="00D92ED5"/>
    <w:rsid w:val="00D932EB"/>
    <w:rsid w:val="00D9462F"/>
    <w:rsid w:val="00D94772"/>
    <w:rsid w:val="00D947DC"/>
    <w:rsid w:val="00D9516E"/>
    <w:rsid w:val="00D960BB"/>
    <w:rsid w:val="00DA2445"/>
    <w:rsid w:val="00DA28A2"/>
    <w:rsid w:val="00DA29AE"/>
    <w:rsid w:val="00DA2F88"/>
    <w:rsid w:val="00DA3BDA"/>
    <w:rsid w:val="00DA4758"/>
    <w:rsid w:val="00DA67A9"/>
    <w:rsid w:val="00DB1413"/>
    <w:rsid w:val="00DB18B7"/>
    <w:rsid w:val="00DB1D87"/>
    <w:rsid w:val="00DB22C1"/>
    <w:rsid w:val="00DB43E4"/>
    <w:rsid w:val="00DB52B5"/>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D87"/>
    <w:rsid w:val="00DF2F6D"/>
    <w:rsid w:val="00DF3223"/>
    <w:rsid w:val="00DF5573"/>
    <w:rsid w:val="00DF56F1"/>
    <w:rsid w:val="00DF6C19"/>
    <w:rsid w:val="00DF77E2"/>
    <w:rsid w:val="00E01430"/>
    <w:rsid w:val="00E02DDC"/>
    <w:rsid w:val="00E02FD0"/>
    <w:rsid w:val="00E0467D"/>
    <w:rsid w:val="00E04AC1"/>
    <w:rsid w:val="00E04D22"/>
    <w:rsid w:val="00E0683E"/>
    <w:rsid w:val="00E06996"/>
    <w:rsid w:val="00E069EC"/>
    <w:rsid w:val="00E10FB7"/>
    <w:rsid w:val="00E12BC5"/>
    <w:rsid w:val="00E1360B"/>
    <w:rsid w:val="00E13AD6"/>
    <w:rsid w:val="00E15744"/>
    <w:rsid w:val="00E159B0"/>
    <w:rsid w:val="00E15BDE"/>
    <w:rsid w:val="00E166E7"/>
    <w:rsid w:val="00E1723F"/>
    <w:rsid w:val="00E17A78"/>
    <w:rsid w:val="00E17F17"/>
    <w:rsid w:val="00E17FBA"/>
    <w:rsid w:val="00E208C3"/>
    <w:rsid w:val="00E2105B"/>
    <w:rsid w:val="00E21F30"/>
    <w:rsid w:val="00E236ED"/>
    <w:rsid w:val="00E23841"/>
    <w:rsid w:val="00E24E43"/>
    <w:rsid w:val="00E25C56"/>
    <w:rsid w:val="00E261DF"/>
    <w:rsid w:val="00E273F2"/>
    <w:rsid w:val="00E27995"/>
    <w:rsid w:val="00E30030"/>
    <w:rsid w:val="00E30CF2"/>
    <w:rsid w:val="00E31684"/>
    <w:rsid w:val="00E32520"/>
    <w:rsid w:val="00E326C4"/>
    <w:rsid w:val="00E34001"/>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28B9"/>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5B4"/>
    <w:rsid w:val="00E96986"/>
    <w:rsid w:val="00E97872"/>
    <w:rsid w:val="00E97A47"/>
    <w:rsid w:val="00EA202B"/>
    <w:rsid w:val="00EA20E8"/>
    <w:rsid w:val="00EA23E3"/>
    <w:rsid w:val="00EA2682"/>
    <w:rsid w:val="00EA2C6D"/>
    <w:rsid w:val="00EA4349"/>
    <w:rsid w:val="00EA463C"/>
    <w:rsid w:val="00EA52B3"/>
    <w:rsid w:val="00EA6BDB"/>
    <w:rsid w:val="00EA74CA"/>
    <w:rsid w:val="00EB0005"/>
    <w:rsid w:val="00EB1A01"/>
    <w:rsid w:val="00EB1E80"/>
    <w:rsid w:val="00EB327F"/>
    <w:rsid w:val="00EB559F"/>
    <w:rsid w:val="00EB5747"/>
    <w:rsid w:val="00EB584B"/>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E193B"/>
    <w:rsid w:val="00EE2B26"/>
    <w:rsid w:val="00EE533C"/>
    <w:rsid w:val="00EE58E0"/>
    <w:rsid w:val="00EE7F64"/>
    <w:rsid w:val="00EF03D7"/>
    <w:rsid w:val="00EF08A0"/>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5633"/>
    <w:rsid w:val="00F0600A"/>
    <w:rsid w:val="00F06173"/>
    <w:rsid w:val="00F076A6"/>
    <w:rsid w:val="00F076CF"/>
    <w:rsid w:val="00F104A4"/>
    <w:rsid w:val="00F107FC"/>
    <w:rsid w:val="00F11288"/>
    <w:rsid w:val="00F13D2D"/>
    <w:rsid w:val="00F142C8"/>
    <w:rsid w:val="00F15B17"/>
    <w:rsid w:val="00F16AA7"/>
    <w:rsid w:val="00F212A5"/>
    <w:rsid w:val="00F21681"/>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E3A"/>
    <w:rsid w:val="00F42E6D"/>
    <w:rsid w:val="00F431D2"/>
    <w:rsid w:val="00F437F4"/>
    <w:rsid w:val="00F44517"/>
    <w:rsid w:val="00F45716"/>
    <w:rsid w:val="00F4691A"/>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289"/>
    <w:rsid w:val="00FB5957"/>
    <w:rsid w:val="00FB769E"/>
    <w:rsid w:val="00FC0211"/>
    <w:rsid w:val="00FC056F"/>
    <w:rsid w:val="00FC10B0"/>
    <w:rsid w:val="00FC11FA"/>
    <w:rsid w:val="00FC12AA"/>
    <w:rsid w:val="00FC169D"/>
    <w:rsid w:val="00FC1C88"/>
    <w:rsid w:val="00FC1E62"/>
    <w:rsid w:val="00FC2C74"/>
    <w:rsid w:val="00FC51A5"/>
    <w:rsid w:val="00FC6E24"/>
    <w:rsid w:val="00FC75CA"/>
    <w:rsid w:val="00FC769F"/>
    <w:rsid w:val="00FD04B5"/>
    <w:rsid w:val="00FD2AB6"/>
    <w:rsid w:val="00FD3283"/>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971"/>
    <w:rsid w:val="00FE5BB2"/>
    <w:rsid w:val="00FE6326"/>
    <w:rsid w:val="00FE64BF"/>
    <w:rsid w:val="00FE6FA2"/>
    <w:rsid w:val="00FE79BD"/>
    <w:rsid w:val="00FF04C1"/>
    <w:rsid w:val="00FF14D1"/>
    <w:rsid w:val="00FF15BF"/>
    <w:rsid w:val="00FF1C90"/>
    <w:rsid w:val="00FF26B9"/>
    <w:rsid w:val="00FF3658"/>
    <w:rsid w:val="00FF393B"/>
    <w:rsid w:val="00FF428C"/>
    <w:rsid w:val="00FF46CF"/>
    <w:rsid w:val="00FF53FB"/>
    <w:rsid w:val="00FF57A1"/>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D7E35"/>
    <w:rsid w:val="005E12D9"/>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83DD6"/>
    <w:rsid w:val="00885140"/>
    <w:rsid w:val="0089404A"/>
    <w:rsid w:val="008C706D"/>
    <w:rsid w:val="008D407B"/>
    <w:rsid w:val="008E4917"/>
    <w:rsid w:val="00904D4A"/>
    <w:rsid w:val="00911B1E"/>
    <w:rsid w:val="00922314"/>
    <w:rsid w:val="009253B4"/>
    <w:rsid w:val="00930D90"/>
    <w:rsid w:val="00934DBE"/>
    <w:rsid w:val="00937230"/>
    <w:rsid w:val="00940367"/>
    <w:rsid w:val="009466D6"/>
    <w:rsid w:val="0095109E"/>
    <w:rsid w:val="00961FBB"/>
    <w:rsid w:val="00975348"/>
    <w:rsid w:val="00976544"/>
    <w:rsid w:val="00995B88"/>
    <w:rsid w:val="009A7A76"/>
    <w:rsid w:val="009B522A"/>
    <w:rsid w:val="009F0333"/>
    <w:rsid w:val="00A020A0"/>
    <w:rsid w:val="00A0748A"/>
    <w:rsid w:val="00A1741C"/>
    <w:rsid w:val="00A217EC"/>
    <w:rsid w:val="00A35163"/>
    <w:rsid w:val="00A4311A"/>
    <w:rsid w:val="00A64F53"/>
    <w:rsid w:val="00A91D02"/>
    <w:rsid w:val="00A929CF"/>
    <w:rsid w:val="00AC47CD"/>
    <w:rsid w:val="00AD6711"/>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C16C0"/>
    <w:rsid w:val="00DE3256"/>
    <w:rsid w:val="00DE6E01"/>
    <w:rsid w:val="00DF412F"/>
    <w:rsid w:val="00DF55FA"/>
    <w:rsid w:val="00E2277D"/>
    <w:rsid w:val="00E300C4"/>
    <w:rsid w:val="00E32E51"/>
    <w:rsid w:val="00E553B2"/>
    <w:rsid w:val="00ED4AEB"/>
    <w:rsid w:val="00F0555A"/>
    <w:rsid w:val="00F142C8"/>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3.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customXml/itemProps4.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143</TotalTime>
  <Pages>18</Pages>
  <Words>2939</Words>
  <Characters>16756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VibeDocs</cp:lastModifiedBy>
  <cp:revision>113</cp:revision>
  <cp:lastPrinted>2024-10-16T03:58:00Z</cp:lastPrinted>
  <dcterms:created xsi:type="dcterms:W3CDTF">2024-10-16T03:54:00Z</dcterms:created>
  <dcterms:modified xsi:type="dcterms:W3CDTF">2025-09-09T05:20:00Z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 details.client_name }}</vt:lpwstr>
  </property>
  <property fmtid="{D5CDD505-2E9C-101B-9397-08002B2CF9AE}" pid="18" name="clientShortName">
    <vt:lpwstr>{{ details.client_name }}</vt:lpwstr>
  </property>
  <property fmtid="{D5CDD505-2E9C-101B-9397-08002B2CF9AE}" pid="19" name="docVersion">
    <vt:lpwstr>0.1</vt:lpwstr>
  </property>
  <property fmtid="{D5CDD505-2E9C-101B-9397-08002B2CF9AE}" pid="20" name="reportType">
    <vt:lpwstr>{{ details.report_type }}</vt:lpwstr>
  </property>
  <property fmtid="{D5CDD505-2E9C-101B-9397-08002B2CF9AE}" pid="21" name="reportDate">
    <vt:lpwstr>{{ details.report_date }}</vt:lpwstr>
  </property>
  <property fmtid="{D5CDD505-2E9C-101B-9397-08002B2CF9AE}" pid="22" name="projectFullName">
    <vt:lpwstr>IT Security Assessment for {{ details.application_name }}</vt:lpwstr>
  </property>
  <property fmtid="{D5CDD505-2E9C-101B-9397-08002B2CF9AE}" pid="23" name="reportSensitivity">
    <vt:lpwstr>Confidential</vt:lpwstr>
  </property>
  <property fmtid="{D5CDD505-2E9C-101B-9397-08002B2CF9AE}" pid="24" name="projectShortName">
    <vt:lpwstr>{{ details.application_name }}</vt:lpwstr>
  </property>
  <property fmtid="{D5CDD505-2E9C-101B-9397-08002B2CF9AE}" pid="25" name="reportYear">
    <vt:lpwstr>{{ details.report_year }}</vt:lpwstr>
  </property>
  <property fmtid="{D5CDD505-2E9C-101B-9397-08002B2CF9AE}" pid="26" name="MediaServiceImageTags">
    <vt:lpwstr/>
  </property>
</Properties>
</file>